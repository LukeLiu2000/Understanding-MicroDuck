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988699033"/>
        <w:docPartObj>
          <w:docPartGallery w:val="Cover Pages"/>
          <w:docPartUnique/>
        </w:docPartObj>
      </w:sdtPr>
      <w:sdtEndPr/>
      <w:sdtContent>
        <w:p w14:paraId="300AC20D" w14:textId="77777777" w:rsidR="005D5807" w:rsidRDefault="005D5807" w:rsidP="00765187">
          <w:pPr>
            <w:ind w:firstLine="440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219"/>
          </w:tblGrid>
          <w:tr w:rsidR="005D5807" w14:paraId="058E80FE" w14:textId="77777777" w:rsidTr="00182E16">
            <w:tc>
              <w:tcPr>
                <w:tcW w:w="6900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5B9BD5" w:themeColor="accent1"/>
                    <w:sz w:val="88"/>
                    <w:szCs w:val="88"/>
                  </w:rPr>
                  <w:alias w:val="标题"/>
                  <w:id w:val="13406919"/>
                  <w:placeholder>
                    <w:docPart w:val="800FF54710574F36BC1386AD1721F14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27C32C7D" w14:textId="22E232F0" w:rsidR="005D5807" w:rsidRDefault="00B34ECE" w:rsidP="00FD5200">
                    <w:pPr>
                      <w:pStyle w:val="a8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</w:pPr>
                    <w:proofErr w:type="spellStart"/>
                    <w:proofErr w:type="gramStart"/>
                    <w:r>
                      <w:rPr>
                        <w:rFonts w:asciiTheme="majorHAnsi" w:eastAsiaTheme="majorEastAsia" w:hAnsiTheme="majorHAnsi" w:cstheme="majorBidi" w:hint="eastAsia"/>
                        <w:color w:val="5B9BD5" w:themeColor="accent1"/>
                        <w:sz w:val="88"/>
                        <w:szCs w:val="88"/>
                      </w:rPr>
                      <w:t>RL,</w:t>
                    </w:r>
                    <w:r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  <w:t>MicroDuck</w:t>
                    </w:r>
                    <w:proofErr w:type="gramEnd"/>
                    <w:r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  <w:t>,</w:t>
                    </w:r>
                    <w:r w:rsidR="003A508B">
                      <w:rPr>
                        <w:rFonts w:asciiTheme="majorHAnsi" w:eastAsiaTheme="majorEastAsia" w:hAnsiTheme="majorHAnsi" w:cstheme="majorBidi" w:hint="eastAsia"/>
                        <w:color w:val="5B9BD5" w:themeColor="accent1"/>
                        <w:sz w:val="88"/>
                        <w:szCs w:val="88"/>
                      </w:rPr>
                      <w:t>MuJoCo</w:t>
                    </w:r>
                    <w:proofErr w:type="spellEnd"/>
                  </w:p>
                </w:sdtContent>
              </w:sdt>
            </w:tc>
          </w:tr>
        </w:tbl>
        <w:tbl>
          <w:tblPr>
            <w:tblStyle w:val="aff0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8630"/>
          </w:tblGrid>
          <w:tr w:rsidR="00C41512" w14:paraId="00BC5658" w14:textId="77777777" w:rsidTr="00C41512">
            <w:tc>
              <w:tcPr>
                <w:tcW w:w="8630" w:type="dxa"/>
              </w:tcPr>
              <w:p w14:paraId="756A0E87" w14:textId="334D7E71" w:rsidR="00C41512" w:rsidRDefault="00C41512" w:rsidP="00765187">
                <w:pPr>
                  <w:ind w:firstLineChars="0" w:firstLine="0"/>
                </w:pPr>
                <w:proofErr w:type="spellStart"/>
                <w:r>
                  <w:rPr>
                    <w:rFonts w:hint="eastAsia"/>
                  </w:rPr>
                  <w:t>Weik</w:t>
                </w:r>
                <w:r>
                  <w:t>e</w:t>
                </w:r>
                <w:proofErr w:type="spellEnd"/>
                <w:r>
                  <w:t xml:space="preserve"> Liu</w:t>
                </w:r>
              </w:p>
            </w:tc>
          </w:tr>
        </w:tbl>
        <w:p w14:paraId="46F751FC" w14:textId="77777777" w:rsidR="005D5807" w:rsidRDefault="005D5807" w:rsidP="00765187">
          <w:pPr>
            <w:ind w:firstLine="440"/>
          </w:pPr>
          <w:r>
            <w:br w:type="page"/>
          </w:r>
        </w:p>
      </w:sdtContent>
    </w:sdt>
    <w:bookmarkStart w:id="0" w:name="_GoBack" w:displacedByCustomXml="next"/>
    <w:bookmarkEnd w:id="0" w:displacedByCustomXml="next"/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  <w:lang w:val="zh-CN"/>
        </w:rPr>
        <w:id w:val="-351645357"/>
        <w:docPartObj>
          <w:docPartGallery w:val="Table of Contents"/>
          <w:docPartUnique/>
        </w:docPartObj>
      </w:sdtPr>
      <w:sdtEndPr/>
      <w:sdtContent>
        <w:p w14:paraId="191115DA" w14:textId="77777777" w:rsidR="005D5807" w:rsidRDefault="005D5807" w:rsidP="00D60E9E">
          <w:pPr>
            <w:pStyle w:val="TOC"/>
            <w:numPr>
              <w:ilvl w:val="0"/>
              <w:numId w:val="0"/>
            </w:numPr>
          </w:pPr>
          <w:r>
            <w:rPr>
              <w:lang w:val="zh-CN"/>
            </w:rPr>
            <w:t>目录</w:t>
          </w:r>
        </w:p>
        <w:p w14:paraId="561BEA7F" w14:textId="77777777" w:rsidR="00D5432E" w:rsidRDefault="007518CC">
          <w:pPr>
            <w:pStyle w:val="TOC1"/>
            <w:rPr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"1-5" \n \h \z \u </w:instrText>
          </w:r>
          <w:r>
            <w:fldChar w:fldCharType="separate"/>
          </w:r>
          <w:hyperlink w:anchor="_Toc240359296" w:history="1">
            <w:r w:rsidR="00D5432E" w:rsidRPr="00EA6C18">
              <w:rPr>
                <w:rStyle w:val="afc"/>
                <w:noProof/>
              </w:rPr>
              <w:t>1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安装</w:t>
            </w:r>
            <w:r w:rsidR="00D5432E" w:rsidRPr="00EA6C18">
              <w:rPr>
                <w:rStyle w:val="afc"/>
                <w:noProof/>
              </w:rPr>
              <w:t>mujoco</w:t>
            </w:r>
          </w:hyperlink>
        </w:p>
        <w:p w14:paraId="07FFE687" w14:textId="77777777" w:rsidR="00D5432E" w:rsidRDefault="00F06290">
          <w:pPr>
            <w:pStyle w:val="TOC1"/>
            <w:rPr>
              <w:noProof/>
              <w:kern w:val="2"/>
              <w:sz w:val="21"/>
            </w:rPr>
          </w:pPr>
          <w:hyperlink w:anchor="_Toc240359297" w:history="1">
            <w:r w:rsidR="00D5432E" w:rsidRPr="00EA6C18">
              <w:rPr>
                <w:rStyle w:val="afc"/>
                <w:noProof/>
              </w:rPr>
              <w:t>2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第一个</w:t>
            </w:r>
            <w:r w:rsidR="00D5432E" w:rsidRPr="00EA6C18">
              <w:rPr>
                <w:rStyle w:val="afc"/>
                <w:noProof/>
              </w:rPr>
              <w:t>Hello World</w:t>
            </w:r>
          </w:hyperlink>
        </w:p>
        <w:p w14:paraId="7F3B7B17" w14:textId="77777777" w:rsidR="00D5432E" w:rsidRDefault="00F06290">
          <w:pPr>
            <w:pStyle w:val="TOC1"/>
            <w:rPr>
              <w:noProof/>
              <w:kern w:val="2"/>
              <w:sz w:val="21"/>
            </w:rPr>
          </w:pPr>
          <w:hyperlink w:anchor="_Toc240359298" w:history="1">
            <w:r w:rsidR="00D5432E" w:rsidRPr="00EA6C18">
              <w:rPr>
                <w:rStyle w:val="afc"/>
                <w:noProof/>
              </w:rPr>
              <w:t>3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看一些真家伙</w:t>
            </w:r>
          </w:hyperlink>
        </w:p>
        <w:p w14:paraId="27EE2E72" w14:textId="77777777" w:rsidR="00D5432E" w:rsidRDefault="00F06290">
          <w:pPr>
            <w:pStyle w:val="TOC1"/>
            <w:rPr>
              <w:noProof/>
              <w:kern w:val="2"/>
              <w:sz w:val="21"/>
            </w:rPr>
          </w:pPr>
          <w:hyperlink w:anchor="_Toc240359299" w:history="1">
            <w:r w:rsidR="00D5432E" w:rsidRPr="00EA6C18">
              <w:rPr>
                <w:rStyle w:val="afc"/>
                <w:noProof/>
              </w:rPr>
              <w:t>4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MuJoCo</w:t>
            </w:r>
            <w:r w:rsidR="00D5432E" w:rsidRPr="00EA6C18">
              <w:rPr>
                <w:rStyle w:val="afc"/>
                <w:noProof/>
              </w:rPr>
              <w:t>是什么？</w:t>
            </w:r>
          </w:hyperlink>
        </w:p>
        <w:p w14:paraId="7778A673" w14:textId="77777777" w:rsidR="00D5432E" w:rsidRDefault="00F06290">
          <w:pPr>
            <w:pStyle w:val="TOC1"/>
            <w:rPr>
              <w:noProof/>
              <w:kern w:val="2"/>
              <w:sz w:val="21"/>
            </w:rPr>
          </w:pPr>
          <w:hyperlink w:anchor="_Toc240359300" w:history="1">
            <w:r w:rsidR="00D5432E" w:rsidRPr="00EA6C18">
              <w:rPr>
                <w:rStyle w:val="afc"/>
                <w:noProof/>
              </w:rPr>
              <w:t>5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做一个机械臂</w:t>
            </w:r>
          </w:hyperlink>
        </w:p>
        <w:p w14:paraId="6A967E37" w14:textId="77777777" w:rsidR="00D5432E" w:rsidRDefault="00F06290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0359301" w:history="1">
            <w:r w:rsidR="00D5432E" w:rsidRPr="00EA6C18">
              <w:rPr>
                <w:rStyle w:val="afc"/>
                <w:noProof/>
              </w:rPr>
              <w:t>5.1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第一步：定义机器人模型（</w:t>
            </w:r>
            <w:r w:rsidR="00D5432E" w:rsidRPr="00EA6C18">
              <w:rPr>
                <w:rStyle w:val="afc"/>
                <w:noProof/>
              </w:rPr>
              <w:t xml:space="preserve">MJCF/XML </w:t>
            </w:r>
            <w:r w:rsidR="00D5432E" w:rsidRPr="00EA6C18">
              <w:rPr>
                <w:rStyle w:val="afc"/>
                <w:noProof/>
              </w:rPr>
              <w:t>文件）</w:t>
            </w:r>
          </w:hyperlink>
        </w:p>
        <w:p w14:paraId="2A74E850" w14:textId="77777777" w:rsidR="00D5432E" w:rsidRDefault="00F06290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0359302" w:history="1">
            <w:r w:rsidR="00D5432E" w:rsidRPr="00EA6C18">
              <w:rPr>
                <w:rStyle w:val="afc"/>
                <w:noProof/>
              </w:rPr>
              <w:t>5.2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第二步：参数配置文件（</w:t>
            </w:r>
            <w:r w:rsidR="00D5432E" w:rsidRPr="00EA6C18">
              <w:rPr>
                <w:rStyle w:val="afc"/>
                <w:noProof/>
              </w:rPr>
              <w:t>YAML</w:t>
            </w:r>
            <w:r w:rsidR="00D5432E" w:rsidRPr="00EA6C18">
              <w:rPr>
                <w:rStyle w:val="afc"/>
                <w:noProof/>
              </w:rPr>
              <w:t>）</w:t>
            </w:r>
          </w:hyperlink>
        </w:p>
        <w:p w14:paraId="620100DB" w14:textId="77777777" w:rsidR="00D5432E" w:rsidRDefault="00F06290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0359303" w:history="1">
            <w:r w:rsidR="00D5432E" w:rsidRPr="00EA6C18">
              <w:rPr>
                <w:rStyle w:val="afc"/>
                <w:noProof/>
              </w:rPr>
              <w:t>5.3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第三步：主</w:t>
            </w:r>
            <w:r w:rsidR="00D5432E" w:rsidRPr="00EA6C18">
              <w:rPr>
                <w:rStyle w:val="afc"/>
                <w:noProof/>
              </w:rPr>
              <w:t xml:space="preserve"> Python </w:t>
            </w:r>
            <w:r w:rsidR="00D5432E" w:rsidRPr="00EA6C18">
              <w:rPr>
                <w:rStyle w:val="afc"/>
                <w:noProof/>
              </w:rPr>
              <w:t>程序（完整开发流程）</w:t>
            </w:r>
          </w:hyperlink>
        </w:p>
        <w:p w14:paraId="5B8AA973" w14:textId="77777777" w:rsidR="00D5432E" w:rsidRDefault="00F06290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04" w:history="1">
            <w:r w:rsidR="00D5432E" w:rsidRPr="00EA6C18">
              <w:rPr>
                <w:rStyle w:val="afc"/>
                <w:noProof/>
              </w:rPr>
              <w:t>5.3.1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导入依赖与初始化</w:t>
            </w:r>
          </w:hyperlink>
        </w:p>
        <w:p w14:paraId="71937D16" w14:textId="77777777" w:rsidR="00D5432E" w:rsidRDefault="00F06290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05" w:history="1">
            <w:r w:rsidR="00D5432E" w:rsidRPr="00EA6C18">
              <w:rPr>
                <w:rStyle w:val="afc"/>
                <w:noProof/>
              </w:rPr>
              <w:t>5.3.2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加载</w:t>
            </w:r>
            <w:r w:rsidR="00D5432E" w:rsidRPr="00EA6C18">
              <w:rPr>
                <w:rStyle w:val="afc"/>
                <w:noProof/>
              </w:rPr>
              <w:t xml:space="preserve"> YAML </w:t>
            </w:r>
            <w:r w:rsidR="00D5432E" w:rsidRPr="00EA6C18">
              <w:rPr>
                <w:rStyle w:val="afc"/>
                <w:noProof/>
              </w:rPr>
              <w:t>配置（</w:t>
            </w:r>
            <w:r w:rsidR="00D5432E" w:rsidRPr="00EA6C18">
              <w:rPr>
                <w:rStyle w:val="afc"/>
                <w:noProof/>
              </w:rPr>
              <w:t xml:space="preserve">`load_config` </w:t>
            </w:r>
            <w:r w:rsidR="00D5432E" w:rsidRPr="00EA6C18">
              <w:rPr>
                <w:rStyle w:val="afc"/>
                <w:noProof/>
              </w:rPr>
              <w:t>函数）</w:t>
            </w:r>
          </w:hyperlink>
        </w:p>
        <w:p w14:paraId="4232ACCD" w14:textId="77777777" w:rsidR="00D5432E" w:rsidRDefault="00F06290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06" w:history="1">
            <w:r w:rsidR="00D5432E" w:rsidRPr="00EA6C18">
              <w:rPr>
                <w:rStyle w:val="afc"/>
                <w:noProof/>
              </w:rPr>
              <w:t>5.3.3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加载</w:t>
            </w:r>
            <w:r w:rsidR="00D5432E" w:rsidRPr="00EA6C18">
              <w:rPr>
                <w:rStyle w:val="afc"/>
                <w:noProof/>
              </w:rPr>
              <w:t xml:space="preserve"> MuJoCo </w:t>
            </w:r>
            <w:r w:rsidR="00D5432E" w:rsidRPr="00EA6C18">
              <w:rPr>
                <w:rStyle w:val="afc"/>
                <w:noProof/>
              </w:rPr>
              <w:t>模型</w:t>
            </w:r>
          </w:hyperlink>
        </w:p>
        <w:p w14:paraId="2D1C1F66" w14:textId="77777777" w:rsidR="00D5432E" w:rsidRDefault="00F06290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07" w:history="1">
            <w:r w:rsidR="00D5432E" w:rsidRPr="00EA6C18">
              <w:rPr>
                <w:rStyle w:val="afc"/>
                <w:noProof/>
              </w:rPr>
              <w:t>5.3.4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进入仿真主循环（带被动查看器）</w:t>
            </w:r>
          </w:hyperlink>
        </w:p>
        <w:p w14:paraId="2AED4740" w14:textId="77777777" w:rsidR="00D5432E" w:rsidRDefault="00F06290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08" w:history="1">
            <w:r w:rsidR="00D5432E" w:rsidRPr="00EA6C18">
              <w:rPr>
                <w:rStyle w:val="afc"/>
                <w:noProof/>
              </w:rPr>
              <w:t>5.3.5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主循环内部（</w:t>
            </w:r>
            <w:r w:rsidR="00D5432E" w:rsidRPr="00EA6C18">
              <w:rPr>
                <w:rStyle w:val="afc"/>
                <w:noProof/>
              </w:rPr>
              <w:t>`while viewer.is_running()`</w:t>
            </w:r>
            <w:r w:rsidR="00D5432E" w:rsidRPr="00EA6C18">
              <w:rPr>
                <w:rStyle w:val="afc"/>
                <w:noProof/>
              </w:rPr>
              <w:t>）</w:t>
            </w:r>
          </w:hyperlink>
        </w:p>
        <w:p w14:paraId="6BD328C1" w14:textId="77777777" w:rsidR="00D5432E" w:rsidRDefault="00F06290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09" w:history="1">
            <w:r w:rsidR="00D5432E" w:rsidRPr="00EA6C18">
              <w:rPr>
                <w:rStyle w:val="afc"/>
                <w:noProof/>
              </w:rPr>
              <w:t>5.3.6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退出循环与结束</w:t>
            </w:r>
          </w:hyperlink>
        </w:p>
        <w:p w14:paraId="1ECF7165" w14:textId="77777777" w:rsidR="00D5432E" w:rsidRDefault="00F06290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10" w:history="1">
            <w:r w:rsidR="00D5432E" w:rsidRPr="00EA6C18">
              <w:rPr>
                <w:rStyle w:val="afc"/>
                <w:noProof/>
              </w:rPr>
              <w:t>5.3.7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补充说明</w:t>
            </w:r>
          </w:hyperlink>
        </w:p>
        <w:p w14:paraId="173DFE25" w14:textId="77777777" w:rsidR="00D5432E" w:rsidRDefault="00F06290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0359311" w:history="1">
            <w:r w:rsidR="00D5432E" w:rsidRPr="00EA6C18">
              <w:rPr>
                <w:rStyle w:val="afc"/>
                <w:noProof/>
              </w:rPr>
              <w:t>5.4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第四步：如何运行与效果验证</w:t>
            </w:r>
          </w:hyperlink>
        </w:p>
        <w:p w14:paraId="404B8BBC" w14:textId="77777777" w:rsidR="00D5432E" w:rsidRDefault="00F06290">
          <w:pPr>
            <w:pStyle w:val="TOC1"/>
            <w:rPr>
              <w:noProof/>
              <w:kern w:val="2"/>
              <w:sz w:val="21"/>
            </w:rPr>
          </w:pPr>
          <w:hyperlink w:anchor="_Toc240359312" w:history="1">
            <w:r w:rsidR="00D5432E" w:rsidRPr="00EA6C18">
              <w:rPr>
                <w:rStyle w:val="afc"/>
                <w:noProof/>
              </w:rPr>
              <w:t>6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回到小鸭子</w:t>
            </w:r>
          </w:hyperlink>
        </w:p>
        <w:p w14:paraId="2D3C9147" w14:textId="77777777" w:rsidR="00D5432E" w:rsidRDefault="00F06290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0359313" w:history="1">
            <w:r w:rsidR="00D5432E" w:rsidRPr="00EA6C18">
              <w:rPr>
                <w:rStyle w:val="afc"/>
                <w:noProof/>
              </w:rPr>
              <w:t>6.1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MicroDuck</w:t>
            </w:r>
            <w:r w:rsidR="00D5432E" w:rsidRPr="00EA6C18">
              <w:rPr>
                <w:rStyle w:val="afc"/>
                <w:noProof/>
              </w:rPr>
              <w:t>主仓库</w:t>
            </w:r>
          </w:hyperlink>
        </w:p>
        <w:p w14:paraId="079E0C71" w14:textId="77777777" w:rsidR="00D5432E" w:rsidRDefault="00F06290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14" w:history="1">
            <w:r w:rsidR="00D5432E" w:rsidRPr="00EA6C18">
              <w:rPr>
                <w:rStyle w:val="afc"/>
                <w:noProof/>
              </w:rPr>
              <w:t>6.1.1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整体结构</w:t>
            </w:r>
          </w:hyperlink>
        </w:p>
        <w:p w14:paraId="554FEEA4" w14:textId="77777777" w:rsidR="00D5432E" w:rsidRDefault="00F06290">
          <w:pPr>
            <w:pStyle w:val="TOC3"/>
            <w:tabs>
              <w:tab w:val="left" w:pos="1934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15" w:history="1">
            <w:r w:rsidR="00D5432E" w:rsidRPr="00EA6C18">
              <w:rPr>
                <w:rStyle w:val="afc"/>
                <w:noProof/>
              </w:rPr>
              <w:t>6.1.2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MicroDuck</w:t>
            </w:r>
            <w:r w:rsidR="00D5432E" w:rsidRPr="00EA6C18">
              <w:rPr>
                <w:rStyle w:val="afc"/>
                <w:noProof/>
              </w:rPr>
              <w:t>机器人控制的核心</w:t>
            </w:r>
            <w:r w:rsidR="00D5432E" w:rsidRPr="00EA6C18">
              <w:rPr>
                <w:rStyle w:val="afc"/>
                <w:noProof/>
              </w:rPr>
              <w:t>robotd</w:t>
            </w:r>
          </w:hyperlink>
        </w:p>
        <w:p w14:paraId="7682EE21" w14:textId="77777777" w:rsidR="00D5432E" w:rsidRDefault="00F06290">
          <w:pPr>
            <w:pStyle w:val="TOC4"/>
            <w:tabs>
              <w:tab w:val="left" w:pos="25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16" w:history="1">
            <w:r w:rsidR="00D5432E" w:rsidRPr="00EA6C18">
              <w:rPr>
                <w:rStyle w:val="afc"/>
                <w:noProof/>
              </w:rPr>
              <w:t>6.1.2.1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robotd</w:t>
            </w:r>
            <w:r w:rsidR="00D5432E" w:rsidRPr="00EA6C18">
              <w:rPr>
                <w:rStyle w:val="afc"/>
                <w:noProof/>
              </w:rPr>
              <w:t>的执行流程</w:t>
            </w:r>
          </w:hyperlink>
        </w:p>
        <w:p w14:paraId="17F65F0D" w14:textId="77777777" w:rsidR="00D5432E" w:rsidRDefault="00F06290">
          <w:pPr>
            <w:pStyle w:val="TOC4"/>
            <w:tabs>
              <w:tab w:val="left" w:pos="2573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17" w:history="1">
            <w:r w:rsidR="00D5432E" w:rsidRPr="00EA6C18">
              <w:rPr>
                <w:rStyle w:val="afc"/>
                <w:noProof/>
              </w:rPr>
              <w:t>6.1.2.2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第一部分：</w:t>
            </w:r>
            <w:r w:rsidR="00D5432E" w:rsidRPr="00EA6C18">
              <w:rPr>
                <w:rStyle w:val="afc"/>
                <w:noProof/>
              </w:rPr>
              <w:t xml:space="preserve">robotd </w:t>
            </w:r>
            <w:r w:rsidR="00D5432E" w:rsidRPr="00EA6C18">
              <w:rPr>
                <w:rStyle w:val="afc"/>
                <w:noProof/>
              </w:rPr>
              <w:t>主流程</w:t>
            </w:r>
          </w:hyperlink>
        </w:p>
        <w:p w14:paraId="61A94153" w14:textId="77777777" w:rsidR="00D5432E" w:rsidRDefault="00F06290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18" w:history="1">
            <w:r w:rsidR="00D5432E" w:rsidRPr="00EA6C18">
              <w:rPr>
                <w:rStyle w:val="afc"/>
                <w:noProof/>
              </w:rPr>
              <w:t>6.1.2.2.1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第一块：参数和配置</w:t>
            </w:r>
          </w:hyperlink>
        </w:p>
        <w:p w14:paraId="353BF18F" w14:textId="77777777" w:rsidR="00D5432E" w:rsidRDefault="00F06290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19" w:history="1">
            <w:r w:rsidR="00D5432E" w:rsidRPr="00EA6C18">
              <w:rPr>
                <w:rStyle w:val="afc"/>
                <w:noProof/>
              </w:rPr>
              <w:t>6.1.2.2.2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第二块：</w:t>
            </w:r>
            <w:r w:rsidR="00D5432E" w:rsidRPr="00EA6C18">
              <w:rPr>
                <w:rStyle w:val="afc"/>
                <w:noProof/>
              </w:rPr>
              <w:t xml:space="preserve">robotd init </w:t>
            </w:r>
            <w:r w:rsidR="00D5432E" w:rsidRPr="00EA6C18">
              <w:rPr>
                <w:rStyle w:val="afc"/>
                <w:noProof/>
              </w:rPr>
              <w:t>是一条特殊路径</w:t>
            </w:r>
          </w:hyperlink>
        </w:p>
        <w:p w14:paraId="57AEBDB6" w14:textId="77777777" w:rsidR="00D5432E" w:rsidRDefault="00F06290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20" w:history="1">
            <w:r w:rsidR="00D5432E" w:rsidRPr="00EA6C18">
              <w:rPr>
                <w:rStyle w:val="afc"/>
                <w:noProof/>
              </w:rPr>
              <w:t>6.1.2.2.3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第三块：抢占</w:t>
            </w:r>
            <w:r w:rsidR="00D5432E" w:rsidRPr="00EA6C18">
              <w:rPr>
                <w:rStyle w:val="afc"/>
                <w:noProof/>
              </w:rPr>
              <w:t xml:space="preserve"> robotd </w:t>
            </w:r>
            <w:r w:rsidR="00D5432E" w:rsidRPr="00EA6C18">
              <w:rPr>
                <w:rStyle w:val="afc"/>
                <w:noProof/>
              </w:rPr>
              <w:t>的</w:t>
            </w:r>
            <w:r w:rsidR="00D5432E" w:rsidRPr="00EA6C18">
              <w:rPr>
                <w:rStyle w:val="afc"/>
                <w:noProof/>
              </w:rPr>
              <w:t xml:space="preserve"> Unix socket</w:t>
            </w:r>
          </w:hyperlink>
        </w:p>
        <w:p w14:paraId="65B0C2E3" w14:textId="77777777" w:rsidR="00D5432E" w:rsidRDefault="00F06290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21" w:history="1">
            <w:r w:rsidR="00D5432E" w:rsidRPr="00EA6C18">
              <w:rPr>
                <w:rStyle w:val="afc"/>
                <w:noProof/>
              </w:rPr>
              <w:t>6.1.2.2.4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第四块：创建</w:t>
            </w:r>
            <w:r w:rsidR="00D5432E" w:rsidRPr="00EA6C18">
              <w:rPr>
                <w:rStyle w:val="afc"/>
                <w:noProof/>
              </w:rPr>
              <w:t xml:space="preserve"> RobotState</w:t>
            </w:r>
          </w:hyperlink>
        </w:p>
        <w:p w14:paraId="49315B27" w14:textId="77777777" w:rsidR="00D5432E" w:rsidRDefault="00D5432E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22" w:history="1">
            <w:r w:rsidRPr="00EA6C18">
              <w:rPr>
                <w:rStyle w:val="afc"/>
                <w:noProof/>
              </w:rPr>
              <w:t>6.1.2.2.5</w:t>
            </w:r>
            <w:r>
              <w:rPr>
                <w:noProof/>
                <w:kern w:val="2"/>
                <w:sz w:val="21"/>
              </w:rPr>
              <w:tab/>
            </w:r>
            <w:r w:rsidRPr="00EA6C18">
              <w:rPr>
                <w:rStyle w:val="afc"/>
                <w:noProof/>
              </w:rPr>
              <w:t>第五块：创建</w:t>
            </w:r>
            <w:r w:rsidRPr="00EA6C18">
              <w:rPr>
                <w:rStyle w:val="afc"/>
                <w:noProof/>
              </w:rPr>
              <w:t xml:space="preserve"> Intents</w:t>
            </w:r>
          </w:hyperlink>
        </w:p>
        <w:p w14:paraId="0582B519" w14:textId="77777777" w:rsidR="00D5432E" w:rsidRDefault="00F06290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23" w:history="1">
            <w:r w:rsidR="00D5432E" w:rsidRPr="00EA6C18">
              <w:rPr>
                <w:rStyle w:val="afc"/>
                <w:noProof/>
              </w:rPr>
              <w:t>6.1.2.2.6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第六块：创建</w:t>
            </w:r>
            <w:r w:rsidR="00D5432E" w:rsidRPr="00EA6C18">
              <w:rPr>
                <w:rStyle w:val="afc"/>
                <w:noProof/>
              </w:rPr>
              <w:t xml:space="preserve"> poweroff </w:t>
            </w:r>
            <w:r w:rsidR="00D5432E" w:rsidRPr="00EA6C18">
              <w:rPr>
                <w:rStyle w:val="afc"/>
                <w:noProof/>
              </w:rPr>
              <w:t>回调</w:t>
            </w:r>
          </w:hyperlink>
        </w:p>
        <w:p w14:paraId="026A2FF7" w14:textId="77777777" w:rsidR="00D5432E" w:rsidRDefault="00F06290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24" w:history="1">
            <w:r w:rsidR="00D5432E" w:rsidRPr="00EA6C18">
              <w:rPr>
                <w:rStyle w:val="afc"/>
                <w:noProof/>
              </w:rPr>
              <w:t>6.1.2.2.7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第七块：启动</w:t>
            </w:r>
            <w:r w:rsidR="00D5432E" w:rsidRPr="00EA6C18">
              <w:rPr>
                <w:rStyle w:val="afc"/>
                <w:noProof/>
              </w:rPr>
              <w:t xml:space="preserve"> control thread</w:t>
            </w:r>
          </w:hyperlink>
        </w:p>
        <w:p w14:paraId="3EBECCD4" w14:textId="77777777" w:rsidR="00D5432E" w:rsidRDefault="00F06290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25" w:history="1">
            <w:r w:rsidR="00D5432E" w:rsidRPr="00EA6C18">
              <w:rPr>
                <w:rStyle w:val="afc"/>
                <w:noProof/>
              </w:rPr>
              <w:t>6.1.2.2.8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第八块：主线程启动</w:t>
            </w:r>
            <w:r w:rsidR="00D5432E" w:rsidRPr="00EA6C18">
              <w:rPr>
                <w:rStyle w:val="afc"/>
                <w:noProof/>
              </w:rPr>
              <w:t xml:space="preserve"> IPC server</w:t>
            </w:r>
          </w:hyperlink>
        </w:p>
        <w:p w14:paraId="38C4C067" w14:textId="77777777" w:rsidR="00D5432E" w:rsidRDefault="00F06290">
          <w:pPr>
            <w:pStyle w:val="TOC5"/>
            <w:tabs>
              <w:tab w:val="left" w:pos="3102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26" w:history="1">
            <w:r w:rsidR="00D5432E" w:rsidRPr="00EA6C18">
              <w:rPr>
                <w:rStyle w:val="afc"/>
                <w:noProof/>
              </w:rPr>
              <w:t>6.1.2.2.9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IPC server </w:t>
            </w:r>
            <w:r w:rsidR="00D5432E" w:rsidRPr="00EA6C18">
              <w:rPr>
                <w:rStyle w:val="afc"/>
                <w:noProof/>
              </w:rPr>
              <w:t>本身怎么走？</w:t>
            </w:r>
          </w:hyperlink>
        </w:p>
        <w:p w14:paraId="6F1602A9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27" w:history="1">
            <w:r w:rsidR="00D5432E" w:rsidRPr="00EA6C18">
              <w:rPr>
                <w:rStyle w:val="afc"/>
                <w:noProof/>
              </w:rPr>
              <w:t>6.1.2.2.10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IPC handler </w:t>
            </w:r>
            <w:r w:rsidR="00D5432E" w:rsidRPr="00EA6C18">
              <w:rPr>
                <w:rStyle w:val="afc"/>
                <w:noProof/>
              </w:rPr>
              <w:t>做什么？</w:t>
            </w:r>
          </w:hyperlink>
        </w:p>
        <w:p w14:paraId="3A710608" w14:textId="77777777" w:rsidR="00D5432E" w:rsidRDefault="00F06290">
          <w:pPr>
            <w:pStyle w:val="TOC5"/>
            <w:tabs>
              <w:tab w:val="left" w:pos="3273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28" w:history="1">
            <w:r w:rsidR="00D5432E" w:rsidRPr="00EA6C18">
              <w:rPr>
                <w:rStyle w:val="afc"/>
                <w:noProof/>
              </w:rPr>
              <w:t>6.1.2.2.11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主线程什么时候退出？</w:t>
            </w:r>
          </w:hyperlink>
        </w:p>
        <w:p w14:paraId="1D012578" w14:textId="77777777" w:rsidR="00D5432E" w:rsidRDefault="00F06290">
          <w:pPr>
            <w:pStyle w:val="TOC4"/>
            <w:tabs>
              <w:tab w:val="left" w:pos="2573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29" w:history="1">
            <w:r w:rsidR="00D5432E" w:rsidRPr="00EA6C18">
              <w:rPr>
                <w:rStyle w:val="afc"/>
                <w:noProof/>
              </w:rPr>
              <w:t>6.1.2.3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第二条主线：</w:t>
            </w:r>
            <w:r w:rsidR="00D5432E" w:rsidRPr="00EA6C18">
              <w:rPr>
                <w:rStyle w:val="afc"/>
                <w:noProof/>
              </w:rPr>
              <w:t>50 Hz Control Loop</w:t>
            </w:r>
          </w:hyperlink>
        </w:p>
        <w:p w14:paraId="500727C9" w14:textId="77777777" w:rsidR="00D5432E" w:rsidRDefault="00F06290">
          <w:pPr>
            <w:pStyle w:val="TOC5"/>
            <w:tabs>
              <w:tab w:val="left" w:pos="3102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30" w:history="1">
            <w:r w:rsidR="00D5432E" w:rsidRPr="00EA6C18">
              <w:rPr>
                <w:rStyle w:val="afc"/>
                <w:noProof/>
              </w:rPr>
              <w:t>6.1.2.3.1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Control Loop </w:t>
            </w:r>
            <w:r w:rsidR="00D5432E" w:rsidRPr="00EA6C18">
              <w:rPr>
                <w:rStyle w:val="afc"/>
                <w:noProof/>
              </w:rPr>
              <w:t>初始化阶段</w:t>
            </w:r>
          </w:hyperlink>
        </w:p>
        <w:p w14:paraId="3D8E36E4" w14:textId="77777777" w:rsidR="00D5432E" w:rsidRDefault="00F06290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31" w:history="1">
            <w:r w:rsidR="00D5432E" w:rsidRPr="00EA6C18">
              <w:rPr>
                <w:rStyle w:val="afc"/>
                <w:noProof/>
              </w:rPr>
              <w:t>6.1.2.3.2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第一块：确定当前</w:t>
            </w:r>
            <w:r w:rsidR="00D5432E" w:rsidRPr="00EA6C18">
              <w:rPr>
                <w:rStyle w:val="afc"/>
                <w:noProof/>
              </w:rPr>
              <w:t xml:space="preserve"> policy</w:t>
            </w:r>
          </w:hyperlink>
        </w:p>
        <w:p w14:paraId="13DC9FBF" w14:textId="77777777" w:rsidR="00D5432E" w:rsidRDefault="00F06290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32" w:history="1">
            <w:r w:rsidR="00D5432E" w:rsidRPr="00EA6C18">
              <w:rPr>
                <w:rStyle w:val="afc"/>
                <w:noProof/>
              </w:rPr>
              <w:t>6.1.2.3.3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第二块：创建</w:t>
            </w:r>
            <w:r w:rsidR="00D5432E" w:rsidRPr="00EA6C18">
              <w:rPr>
                <w:rStyle w:val="afc"/>
                <w:noProof/>
              </w:rPr>
              <w:t xml:space="preserve"> Safety</w:t>
            </w:r>
          </w:hyperlink>
        </w:p>
        <w:p w14:paraId="11E930D7" w14:textId="77777777" w:rsidR="00D5432E" w:rsidRDefault="00F06290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33" w:history="1">
            <w:r w:rsidR="00D5432E" w:rsidRPr="00EA6C18">
              <w:rPr>
                <w:rStyle w:val="afc"/>
                <w:noProof/>
              </w:rPr>
              <w:t>6.1.2.3.4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第三块：读取启动姿态</w:t>
            </w:r>
          </w:hyperlink>
        </w:p>
        <w:p w14:paraId="3A036266" w14:textId="77777777" w:rsidR="00D5432E" w:rsidRDefault="00F06290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34" w:history="1">
            <w:r w:rsidR="00D5432E" w:rsidRPr="00EA6C18">
              <w:rPr>
                <w:rStyle w:val="afc"/>
                <w:noProof/>
              </w:rPr>
              <w:t>6.1.2.3.5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第四块：创建</w:t>
            </w:r>
            <w:r w:rsidR="00D5432E" w:rsidRPr="00EA6C18">
              <w:rPr>
                <w:rStyle w:val="afc"/>
                <w:noProof/>
              </w:rPr>
              <w:t xml:space="preserve"> Controller</w:t>
            </w:r>
          </w:hyperlink>
        </w:p>
        <w:p w14:paraId="2EE2C909" w14:textId="77777777" w:rsidR="00D5432E" w:rsidRDefault="00F06290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35" w:history="1">
            <w:r w:rsidR="00D5432E" w:rsidRPr="00EA6C18">
              <w:rPr>
                <w:rStyle w:val="afc"/>
                <w:noProof/>
              </w:rPr>
              <w:t>6.1.2.3.6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第五块：建立</w:t>
            </w:r>
            <w:r w:rsidR="00D5432E" w:rsidRPr="00EA6C18">
              <w:rPr>
                <w:rStyle w:val="afc"/>
                <w:noProof/>
              </w:rPr>
              <w:t xml:space="preserve"> 50 Hz ticker</w:t>
            </w:r>
          </w:hyperlink>
        </w:p>
        <w:p w14:paraId="4D4719E9" w14:textId="77777777" w:rsidR="00D5432E" w:rsidRDefault="00F06290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36" w:history="1">
            <w:r w:rsidR="00D5432E" w:rsidRPr="00EA6C18">
              <w:rPr>
                <w:rStyle w:val="afc"/>
                <w:noProof/>
              </w:rPr>
              <w:t>6.1.2.3.7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进入</w:t>
            </w:r>
            <w:r w:rsidR="00D5432E" w:rsidRPr="00EA6C18">
              <w:rPr>
                <w:rStyle w:val="afc"/>
                <w:noProof/>
              </w:rPr>
              <w:t>while</w:t>
            </w:r>
          </w:hyperlink>
        </w:p>
        <w:p w14:paraId="3BB9EFF6" w14:textId="77777777" w:rsidR="00D5432E" w:rsidRDefault="00F06290">
          <w:pPr>
            <w:pStyle w:val="TOC5"/>
            <w:tabs>
              <w:tab w:val="left" w:pos="3102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37" w:history="1">
            <w:r w:rsidR="00D5432E" w:rsidRPr="00EA6C18">
              <w:rPr>
                <w:rStyle w:val="afc"/>
                <w:noProof/>
              </w:rPr>
              <w:t>6.1.2.3.8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1 </w:t>
            </w:r>
            <w:r w:rsidR="00D5432E" w:rsidRPr="00EA6C18">
              <w:rPr>
                <w:rStyle w:val="afc"/>
                <w:noProof/>
              </w:rPr>
              <w:t>块：等待周期</w:t>
            </w:r>
          </w:hyperlink>
        </w:p>
        <w:p w14:paraId="673794EB" w14:textId="77777777" w:rsidR="00D5432E" w:rsidRDefault="00F06290">
          <w:pPr>
            <w:pStyle w:val="TOC5"/>
            <w:tabs>
              <w:tab w:val="left" w:pos="3102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38" w:history="1">
            <w:r w:rsidR="00D5432E" w:rsidRPr="00EA6C18">
              <w:rPr>
                <w:rStyle w:val="afc"/>
                <w:noProof/>
              </w:rPr>
              <w:t>6.1.2.3.9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2 </w:t>
            </w:r>
            <w:r w:rsidR="00D5432E" w:rsidRPr="00EA6C18">
              <w:rPr>
                <w:rStyle w:val="afc"/>
                <w:noProof/>
              </w:rPr>
              <w:t>块：读取传感器</w:t>
            </w:r>
          </w:hyperlink>
        </w:p>
        <w:p w14:paraId="5A58F26E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39" w:history="1">
            <w:r w:rsidR="00D5432E" w:rsidRPr="00EA6C18">
              <w:rPr>
                <w:rStyle w:val="afc"/>
                <w:noProof/>
              </w:rPr>
              <w:t>6.1.2.3.10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3 </w:t>
            </w:r>
            <w:r w:rsidR="00D5432E" w:rsidRPr="00EA6C18">
              <w:rPr>
                <w:rStyle w:val="afc"/>
                <w:noProof/>
              </w:rPr>
              <w:t>块：</w:t>
            </w:r>
            <w:r w:rsidR="00D5432E" w:rsidRPr="00EA6C18">
              <w:rPr>
                <w:rStyle w:val="afc"/>
                <w:noProof/>
              </w:rPr>
              <w:t>Coast</w:t>
            </w:r>
          </w:hyperlink>
        </w:p>
        <w:p w14:paraId="215957DB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40" w:history="1">
            <w:r w:rsidR="00D5432E" w:rsidRPr="00EA6C18">
              <w:rPr>
                <w:rStyle w:val="afc"/>
                <w:noProof/>
              </w:rPr>
              <w:t>6.1.2.3.11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4 </w:t>
            </w:r>
            <w:r w:rsidR="00D5432E" w:rsidRPr="00EA6C18">
              <w:rPr>
                <w:rStyle w:val="afc"/>
                <w:noProof/>
              </w:rPr>
              <w:t>块：更新</w:t>
            </w:r>
            <w:r w:rsidR="00D5432E" w:rsidRPr="00EA6C18">
              <w:rPr>
                <w:rStyle w:val="afc"/>
                <w:noProof/>
              </w:rPr>
              <w:t xml:space="preserve"> IMU / odometry / fall </w:t>
            </w:r>
            <w:r w:rsidR="00D5432E" w:rsidRPr="00EA6C18">
              <w:rPr>
                <w:rStyle w:val="afc"/>
                <w:noProof/>
              </w:rPr>
              <w:t>状态</w:t>
            </w:r>
          </w:hyperlink>
        </w:p>
        <w:p w14:paraId="7B8C23A1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41" w:history="1">
            <w:r w:rsidR="00D5432E" w:rsidRPr="00EA6C18">
              <w:rPr>
                <w:rStyle w:val="afc"/>
                <w:noProof/>
              </w:rPr>
              <w:t>6.1.2.3.12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5 </w:t>
            </w:r>
            <w:r w:rsidR="00D5432E" w:rsidRPr="00EA6C18">
              <w:rPr>
                <w:rStyle w:val="afc"/>
                <w:noProof/>
              </w:rPr>
              <w:t>块：读取</w:t>
            </w:r>
            <w:r w:rsidR="00D5432E" w:rsidRPr="00EA6C18">
              <w:rPr>
                <w:rStyle w:val="afc"/>
                <w:noProof/>
              </w:rPr>
              <w:t xml:space="preserve"> Intent Snapshot</w:t>
            </w:r>
          </w:hyperlink>
        </w:p>
        <w:p w14:paraId="4A3FC4BC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42" w:history="1">
            <w:r w:rsidR="00D5432E" w:rsidRPr="00EA6C18">
              <w:rPr>
                <w:rStyle w:val="afc"/>
                <w:noProof/>
              </w:rPr>
              <w:t>6.1.2.3.13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6 </w:t>
            </w:r>
            <w:r w:rsidR="00D5432E" w:rsidRPr="00EA6C18">
              <w:rPr>
                <w:rStyle w:val="afc"/>
                <w:noProof/>
              </w:rPr>
              <w:t>块：</w:t>
            </w:r>
            <w:r w:rsidR="00D5432E" w:rsidRPr="00EA6C18">
              <w:rPr>
                <w:rStyle w:val="afc"/>
                <w:noProof/>
              </w:rPr>
              <w:t>Safety Gate</w:t>
            </w:r>
          </w:hyperlink>
        </w:p>
        <w:p w14:paraId="0B6B33D8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43" w:history="1">
            <w:r w:rsidR="00D5432E" w:rsidRPr="00EA6C18">
              <w:rPr>
                <w:rStyle w:val="afc"/>
                <w:noProof/>
              </w:rPr>
              <w:t>6.1.2.3.14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7 </w:t>
            </w:r>
            <w:r w:rsidR="00D5432E" w:rsidRPr="00EA6C18">
              <w:rPr>
                <w:rStyle w:val="afc"/>
                <w:noProof/>
              </w:rPr>
              <w:t>块：处理一次性</w:t>
            </w:r>
            <w:r w:rsidR="00D5432E" w:rsidRPr="00EA6C18">
              <w:rPr>
                <w:rStyle w:val="afc"/>
                <w:noProof/>
              </w:rPr>
              <w:t xml:space="preserve"> power request</w:t>
            </w:r>
          </w:hyperlink>
        </w:p>
        <w:p w14:paraId="2AB0AD40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44" w:history="1">
            <w:r w:rsidR="00D5432E" w:rsidRPr="00EA6C18">
              <w:rPr>
                <w:rStyle w:val="afc"/>
                <w:noProof/>
              </w:rPr>
              <w:t>6.1.2.3.15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8 </w:t>
            </w:r>
            <w:r w:rsidR="00D5432E" w:rsidRPr="00EA6C18">
              <w:rPr>
                <w:rStyle w:val="afc"/>
                <w:noProof/>
              </w:rPr>
              <w:t>块：处理</w:t>
            </w:r>
            <w:r w:rsidR="00D5432E" w:rsidRPr="00EA6C18">
              <w:rPr>
                <w:rStyle w:val="afc"/>
                <w:noProof/>
              </w:rPr>
              <w:t xml:space="preserve"> Skill / Sit / Ground Pick</w:t>
            </w:r>
          </w:hyperlink>
        </w:p>
        <w:p w14:paraId="56F34A8A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45" w:history="1">
            <w:r w:rsidR="00D5432E" w:rsidRPr="00EA6C18">
              <w:rPr>
                <w:rStyle w:val="afc"/>
                <w:noProof/>
              </w:rPr>
              <w:t>6.1.2.3.16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9 </w:t>
            </w:r>
            <w:r w:rsidR="00D5432E" w:rsidRPr="00EA6C18">
              <w:rPr>
                <w:rStyle w:val="afc"/>
                <w:noProof/>
              </w:rPr>
              <w:t>块：处理声音</w:t>
            </w:r>
          </w:hyperlink>
        </w:p>
        <w:p w14:paraId="4E7F6540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46" w:history="1">
            <w:r w:rsidR="00D5432E" w:rsidRPr="00EA6C18">
              <w:rPr>
                <w:rStyle w:val="afc"/>
                <w:noProof/>
              </w:rPr>
              <w:t>6.1.2.3.17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10 </w:t>
            </w:r>
            <w:r w:rsidR="00D5432E" w:rsidRPr="00EA6C18">
              <w:rPr>
                <w:rStyle w:val="afc"/>
                <w:noProof/>
              </w:rPr>
              <w:t>块：处理</w:t>
            </w:r>
            <w:r w:rsidR="00D5432E" w:rsidRPr="00EA6C18">
              <w:rPr>
                <w:rStyle w:val="afc"/>
                <w:noProof/>
              </w:rPr>
              <w:t xml:space="preserve"> Mode Switch / Policy Reload</w:t>
            </w:r>
          </w:hyperlink>
        </w:p>
        <w:p w14:paraId="085C2F48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47" w:history="1">
            <w:r w:rsidR="00D5432E" w:rsidRPr="00EA6C18">
              <w:rPr>
                <w:rStyle w:val="afc"/>
                <w:noProof/>
              </w:rPr>
              <w:t>6.1.2.3.18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11 </w:t>
            </w:r>
            <w:r w:rsidR="00D5432E" w:rsidRPr="00EA6C18">
              <w:rPr>
                <w:rStyle w:val="afc"/>
                <w:noProof/>
              </w:rPr>
              <w:t>块：</w:t>
            </w:r>
            <w:r w:rsidR="00D5432E" w:rsidRPr="00EA6C18">
              <w:rPr>
                <w:rStyle w:val="afc"/>
                <w:noProof/>
              </w:rPr>
              <w:t>Shutdown / Battery Shutdown</w:t>
            </w:r>
          </w:hyperlink>
        </w:p>
        <w:p w14:paraId="538E8744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48" w:history="1">
            <w:r w:rsidR="00D5432E" w:rsidRPr="00EA6C18">
              <w:rPr>
                <w:rStyle w:val="afc"/>
                <w:noProof/>
              </w:rPr>
              <w:t>6.1.2.3.19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12 </w:t>
            </w:r>
            <w:r w:rsidR="00D5432E" w:rsidRPr="00EA6C18">
              <w:rPr>
                <w:rStyle w:val="afc"/>
                <w:noProof/>
              </w:rPr>
              <w:t>块：</w:t>
            </w:r>
            <w:r w:rsidR="00D5432E" w:rsidRPr="00EA6C18">
              <w:rPr>
                <w:rStyle w:val="afc"/>
                <w:noProof/>
              </w:rPr>
              <w:t>Limp-Fall</w:t>
            </w:r>
          </w:hyperlink>
        </w:p>
        <w:p w14:paraId="1DE818B1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49" w:history="1">
            <w:r w:rsidR="00D5432E" w:rsidRPr="00EA6C18">
              <w:rPr>
                <w:rStyle w:val="afc"/>
                <w:noProof/>
              </w:rPr>
              <w:t>6.1.2.3.20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13 </w:t>
            </w:r>
            <w:r w:rsidR="00D5432E" w:rsidRPr="00EA6C18">
              <w:rPr>
                <w:rStyle w:val="afc"/>
                <w:noProof/>
              </w:rPr>
              <w:t>块：决定是否进入</w:t>
            </w:r>
            <w:r w:rsidR="00D5432E" w:rsidRPr="00EA6C18">
              <w:rPr>
                <w:rStyle w:val="afc"/>
                <w:noProof/>
              </w:rPr>
              <w:t xml:space="preserve"> driving</w:t>
            </w:r>
          </w:hyperlink>
        </w:p>
        <w:p w14:paraId="6C0801BC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50" w:history="1">
            <w:r w:rsidR="00D5432E" w:rsidRPr="00EA6C18">
              <w:rPr>
                <w:rStyle w:val="afc"/>
                <w:noProof/>
              </w:rPr>
              <w:t>6.1.2.3.21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14 </w:t>
            </w:r>
            <w:r w:rsidR="00D5432E" w:rsidRPr="00EA6C18">
              <w:rPr>
                <w:rStyle w:val="afc"/>
                <w:noProof/>
              </w:rPr>
              <w:t>块：处理</w:t>
            </w:r>
            <w:r w:rsidR="00D5432E" w:rsidRPr="00EA6C18">
              <w:rPr>
                <w:rStyle w:val="afc"/>
                <w:noProof/>
              </w:rPr>
              <w:t xml:space="preserve"> driving </w:t>
            </w:r>
            <w:r w:rsidR="00D5432E" w:rsidRPr="00EA6C18">
              <w:rPr>
                <w:rStyle w:val="afc"/>
                <w:noProof/>
              </w:rPr>
              <w:t>开始</w:t>
            </w:r>
            <w:r w:rsidR="00D5432E" w:rsidRPr="00EA6C18">
              <w:rPr>
                <w:rStyle w:val="afc"/>
                <w:noProof/>
              </w:rPr>
              <w:t xml:space="preserve"> / </w:t>
            </w:r>
            <w:r w:rsidR="00D5432E" w:rsidRPr="00EA6C18">
              <w:rPr>
                <w:rStyle w:val="afc"/>
                <w:noProof/>
              </w:rPr>
              <w:t>停止</w:t>
            </w:r>
          </w:hyperlink>
        </w:p>
        <w:p w14:paraId="0A37756C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51" w:history="1">
            <w:r w:rsidR="00D5432E" w:rsidRPr="00EA6C18">
              <w:rPr>
                <w:rStyle w:val="afc"/>
                <w:noProof/>
              </w:rPr>
              <w:t>6.1.2.3.22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15 </w:t>
            </w:r>
            <w:r w:rsidR="00D5432E" w:rsidRPr="00EA6C18">
              <w:rPr>
                <w:rStyle w:val="afc"/>
                <w:noProof/>
              </w:rPr>
              <w:t>块：电池电压补偿</w:t>
            </w:r>
          </w:hyperlink>
        </w:p>
        <w:p w14:paraId="0CA067E9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52" w:history="1">
            <w:r w:rsidR="00D5432E" w:rsidRPr="00EA6C18">
              <w:rPr>
                <w:rStyle w:val="afc"/>
                <w:noProof/>
              </w:rPr>
              <w:t>6.1.2.3.23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16 </w:t>
            </w:r>
            <w:r w:rsidR="00D5432E" w:rsidRPr="00EA6C18">
              <w:rPr>
                <w:rStyle w:val="afc"/>
                <w:noProof/>
              </w:rPr>
              <w:t>块：生成</w:t>
            </w:r>
            <w:r w:rsidR="00D5432E" w:rsidRPr="00EA6C18">
              <w:rPr>
                <w:rStyle w:val="afc"/>
                <w:noProof/>
              </w:rPr>
              <w:t xml:space="preserve"> Joint Targets</w:t>
            </w:r>
          </w:hyperlink>
        </w:p>
        <w:p w14:paraId="00BF078D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53" w:history="1">
            <w:r w:rsidR="00D5432E" w:rsidRPr="00EA6C18">
              <w:rPr>
                <w:rStyle w:val="afc"/>
                <w:noProof/>
              </w:rPr>
              <w:t>6.1.2.3.24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17 </w:t>
            </w:r>
            <w:r w:rsidR="00D5432E" w:rsidRPr="00EA6C18">
              <w:rPr>
                <w:rStyle w:val="afc"/>
                <w:noProof/>
              </w:rPr>
              <w:t>块：</w:t>
            </w:r>
            <w:r w:rsidR="00D5432E" w:rsidRPr="00EA6C18">
              <w:rPr>
                <w:rStyle w:val="afc"/>
                <w:noProof/>
              </w:rPr>
              <w:t>Controller.step()</w:t>
            </w:r>
          </w:hyperlink>
        </w:p>
        <w:p w14:paraId="3B915EA6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54" w:history="1">
            <w:r w:rsidR="00D5432E" w:rsidRPr="00EA6C18">
              <w:rPr>
                <w:rStyle w:val="afc"/>
                <w:noProof/>
              </w:rPr>
              <w:t>6.1.2.3.25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18 </w:t>
            </w:r>
            <w:r w:rsidR="00D5432E" w:rsidRPr="00EA6C18">
              <w:rPr>
                <w:rStyle w:val="afc"/>
                <w:noProof/>
              </w:rPr>
              <w:t>块：</w:t>
            </w:r>
            <w:r w:rsidR="00D5432E" w:rsidRPr="00EA6C18">
              <w:rPr>
                <w:rStyle w:val="afc"/>
                <w:noProof/>
              </w:rPr>
              <w:t>Theremin / Chorale / Mouth</w:t>
            </w:r>
          </w:hyperlink>
        </w:p>
        <w:p w14:paraId="52E8E983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55" w:history="1">
            <w:r w:rsidR="00D5432E" w:rsidRPr="00EA6C18">
              <w:rPr>
                <w:rStyle w:val="afc"/>
                <w:noProof/>
              </w:rPr>
              <w:t>6.1.2.3.26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19 </w:t>
            </w:r>
            <w:r w:rsidR="00D5432E" w:rsidRPr="00EA6C18">
              <w:rPr>
                <w:rStyle w:val="afc"/>
                <w:noProof/>
              </w:rPr>
              <w:t>块：最终进入</w:t>
            </w:r>
            <w:r w:rsidR="00D5432E" w:rsidRPr="00EA6C18">
              <w:rPr>
                <w:rStyle w:val="afc"/>
                <w:noProof/>
              </w:rPr>
              <w:t xml:space="preserve"> Safety</w:t>
            </w:r>
          </w:hyperlink>
        </w:p>
        <w:p w14:paraId="4C531869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56" w:history="1">
            <w:r w:rsidR="00D5432E" w:rsidRPr="00EA6C18">
              <w:rPr>
                <w:rStyle w:val="afc"/>
                <w:noProof/>
              </w:rPr>
              <w:t>6.1.2.3.27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20 </w:t>
            </w:r>
            <w:r w:rsidR="00D5432E" w:rsidRPr="00EA6C18">
              <w:rPr>
                <w:rStyle w:val="afc"/>
                <w:noProof/>
              </w:rPr>
              <w:t>块：发布</w:t>
            </w:r>
            <w:r w:rsidR="00D5432E" w:rsidRPr="00EA6C18">
              <w:rPr>
                <w:rStyle w:val="afc"/>
                <w:noProof/>
              </w:rPr>
              <w:t xml:space="preserve"> RobotState</w:t>
            </w:r>
          </w:hyperlink>
        </w:p>
        <w:p w14:paraId="2ADC5B79" w14:textId="77777777" w:rsidR="00D5432E" w:rsidRDefault="00F06290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57" w:history="1">
            <w:r w:rsidR="00D5432E" w:rsidRPr="00EA6C18">
              <w:rPr>
                <w:rStyle w:val="afc"/>
                <w:noProof/>
              </w:rPr>
              <w:t>6.1.2.3.28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Tick </w:t>
            </w:r>
            <w:r w:rsidR="00D5432E" w:rsidRPr="00EA6C18">
              <w:rPr>
                <w:rStyle w:val="afc"/>
                <w:noProof/>
              </w:rPr>
              <w:t>第</w:t>
            </w:r>
            <w:r w:rsidR="00D5432E" w:rsidRPr="00EA6C18">
              <w:rPr>
                <w:rStyle w:val="afc"/>
                <w:noProof/>
              </w:rPr>
              <w:t xml:space="preserve"> 21 </w:t>
            </w:r>
            <w:r w:rsidR="00D5432E" w:rsidRPr="00EA6C18">
              <w:rPr>
                <w:rStyle w:val="afc"/>
                <w:noProof/>
              </w:rPr>
              <w:t>块：记录</w:t>
            </w:r>
            <w:r w:rsidR="00D5432E" w:rsidRPr="00EA6C18">
              <w:rPr>
                <w:rStyle w:val="afc"/>
                <w:noProof/>
              </w:rPr>
              <w:t xml:space="preserve"> loop health</w:t>
            </w:r>
          </w:hyperlink>
        </w:p>
        <w:p w14:paraId="62ADF6F0" w14:textId="77777777" w:rsidR="00D5432E" w:rsidRDefault="00F06290">
          <w:pPr>
            <w:pStyle w:val="TOC4"/>
            <w:tabs>
              <w:tab w:val="left" w:pos="25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0359358" w:history="1">
            <w:r w:rsidR="00D5432E" w:rsidRPr="00EA6C18">
              <w:rPr>
                <w:rStyle w:val="afc"/>
                <w:noProof/>
              </w:rPr>
              <w:t>6.1.2.4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robotd</w:t>
            </w:r>
            <w:r w:rsidR="00D5432E" w:rsidRPr="00EA6C18">
              <w:rPr>
                <w:rStyle w:val="afc"/>
                <w:noProof/>
              </w:rPr>
              <w:t>的一些主要设计要点</w:t>
            </w:r>
          </w:hyperlink>
        </w:p>
        <w:p w14:paraId="46E7480D" w14:textId="77777777" w:rsidR="00D5432E" w:rsidRDefault="00F06290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0359359" w:history="1">
            <w:r w:rsidR="00D5432E" w:rsidRPr="00EA6C18">
              <w:rPr>
                <w:rStyle w:val="afc"/>
                <w:noProof/>
              </w:rPr>
              <w:t>6.2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robotd</w:t>
            </w:r>
            <w:r w:rsidR="00D5432E" w:rsidRPr="00EA6C18">
              <w:rPr>
                <w:rStyle w:val="afc"/>
                <w:noProof/>
              </w:rPr>
              <w:t>中关于</w:t>
            </w:r>
            <w:r w:rsidR="00D5432E" w:rsidRPr="00EA6C18">
              <w:rPr>
                <w:rStyle w:val="afc"/>
                <w:noProof/>
              </w:rPr>
              <w:t>ONNX</w:t>
            </w:r>
            <w:r w:rsidR="00D5432E" w:rsidRPr="00EA6C18">
              <w:rPr>
                <w:rStyle w:val="afc"/>
                <w:noProof/>
              </w:rPr>
              <w:t>的模型声明、例化、调用</w:t>
            </w:r>
          </w:hyperlink>
        </w:p>
        <w:p w14:paraId="31C40605" w14:textId="77777777" w:rsidR="00D5432E" w:rsidRDefault="00F06290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60" w:history="1">
            <w:r w:rsidR="00D5432E" w:rsidRPr="00EA6C18">
              <w:rPr>
                <w:rStyle w:val="afc"/>
                <w:noProof/>
              </w:rPr>
              <w:t>6.2.1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定义：定义一个</w:t>
            </w:r>
            <w:r w:rsidR="00D5432E" w:rsidRPr="00EA6C18">
              <w:rPr>
                <w:rStyle w:val="afc"/>
                <w:noProof/>
              </w:rPr>
              <w:t xml:space="preserve"> ONNX </w:t>
            </w:r>
            <w:r w:rsidR="00D5432E" w:rsidRPr="00EA6C18">
              <w:rPr>
                <w:rStyle w:val="afc"/>
                <w:noProof/>
              </w:rPr>
              <w:t>模型对象</w:t>
            </w:r>
          </w:hyperlink>
        </w:p>
        <w:p w14:paraId="4827CBDA" w14:textId="77777777" w:rsidR="00D5432E" w:rsidRDefault="00F06290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61" w:history="1">
            <w:r w:rsidR="00D5432E" w:rsidRPr="00EA6C18">
              <w:rPr>
                <w:rStyle w:val="afc"/>
                <w:noProof/>
              </w:rPr>
              <w:t>6.2.2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创建：把</w:t>
            </w:r>
            <w:r w:rsidR="00D5432E" w:rsidRPr="00EA6C18">
              <w:rPr>
                <w:rStyle w:val="afc"/>
                <w:noProof/>
              </w:rPr>
              <w:t xml:space="preserve"> `.onnx` </w:t>
            </w:r>
            <w:r w:rsidR="00D5432E" w:rsidRPr="00EA6C18">
              <w:rPr>
                <w:rStyle w:val="afc"/>
                <w:noProof/>
              </w:rPr>
              <w:t>文件加载成</w:t>
            </w:r>
            <w:r w:rsidR="00D5432E" w:rsidRPr="00EA6C18">
              <w:rPr>
                <w:rStyle w:val="afc"/>
                <w:noProof/>
              </w:rPr>
              <w:t xml:space="preserve"> `Session`</w:t>
            </w:r>
          </w:hyperlink>
        </w:p>
        <w:p w14:paraId="39C44276" w14:textId="77777777" w:rsidR="00D5432E" w:rsidRDefault="00F06290">
          <w:pPr>
            <w:pStyle w:val="TOC3"/>
            <w:tabs>
              <w:tab w:val="left" w:pos="1934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62" w:history="1">
            <w:r w:rsidR="00D5432E" w:rsidRPr="00EA6C18">
              <w:rPr>
                <w:rStyle w:val="afc"/>
                <w:noProof/>
              </w:rPr>
              <w:t>6.2.3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`robotd` </w:t>
            </w:r>
            <w:r w:rsidR="00D5432E" w:rsidRPr="00EA6C18">
              <w:rPr>
                <w:rStyle w:val="afc"/>
                <w:noProof/>
              </w:rPr>
              <w:t>创建它</w:t>
            </w:r>
          </w:hyperlink>
        </w:p>
        <w:p w14:paraId="393681A8" w14:textId="77777777" w:rsidR="00D5432E" w:rsidRDefault="00F06290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63" w:history="1">
            <w:r w:rsidR="00D5432E" w:rsidRPr="00EA6C18">
              <w:rPr>
                <w:rStyle w:val="afc"/>
                <w:noProof/>
              </w:rPr>
              <w:t>6.2.4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执行：调用</w:t>
            </w:r>
            <w:r w:rsidR="00D5432E" w:rsidRPr="00EA6C18">
              <w:rPr>
                <w:rStyle w:val="afc"/>
                <w:noProof/>
              </w:rPr>
              <w:t xml:space="preserve"> ONNX</w:t>
            </w:r>
          </w:hyperlink>
        </w:p>
        <w:p w14:paraId="7B18ED3C" w14:textId="77777777" w:rsidR="00D5432E" w:rsidRDefault="00F06290">
          <w:pPr>
            <w:pStyle w:val="TOC3"/>
            <w:tabs>
              <w:tab w:val="left" w:pos="1934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64" w:history="1">
            <w:r w:rsidR="00D5432E" w:rsidRPr="00EA6C18">
              <w:rPr>
                <w:rStyle w:val="afc"/>
                <w:noProof/>
              </w:rPr>
              <w:t>6.2.5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 xml:space="preserve">`robotd` </w:t>
            </w:r>
            <w:r w:rsidR="00D5432E" w:rsidRPr="00EA6C18">
              <w:rPr>
                <w:rStyle w:val="afc"/>
                <w:noProof/>
              </w:rPr>
              <w:t>是怎么调用它的？</w:t>
            </w:r>
          </w:hyperlink>
        </w:p>
        <w:p w14:paraId="06520386" w14:textId="77777777" w:rsidR="00D5432E" w:rsidRDefault="00F06290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65" w:history="1">
            <w:r w:rsidR="00D5432E" w:rsidRPr="00EA6C18">
              <w:rPr>
                <w:rStyle w:val="afc"/>
                <w:noProof/>
              </w:rPr>
              <w:t>6.2.6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三个动作总结</w:t>
            </w:r>
          </w:hyperlink>
        </w:p>
        <w:p w14:paraId="135DCE60" w14:textId="77777777" w:rsidR="00D5432E" w:rsidRDefault="00F06290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0359366" w:history="1">
            <w:r w:rsidR="00D5432E" w:rsidRPr="00EA6C18">
              <w:rPr>
                <w:rStyle w:val="afc"/>
                <w:noProof/>
              </w:rPr>
              <w:t>6.3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从</w:t>
            </w:r>
            <w:r w:rsidR="00D5432E" w:rsidRPr="00EA6C18">
              <w:rPr>
                <w:rStyle w:val="afc"/>
                <w:noProof/>
              </w:rPr>
              <w:t xml:space="preserve"> ONNX </w:t>
            </w:r>
            <w:r w:rsidR="00D5432E" w:rsidRPr="00EA6C18">
              <w:rPr>
                <w:rStyle w:val="afc"/>
                <w:noProof/>
              </w:rPr>
              <w:t>文件到程序输出：完整流程</w:t>
            </w:r>
          </w:hyperlink>
        </w:p>
        <w:p w14:paraId="10C2F02D" w14:textId="77777777" w:rsidR="00D5432E" w:rsidRDefault="00F06290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67" w:history="1">
            <w:r w:rsidR="00D5432E" w:rsidRPr="00EA6C18">
              <w:rPr>
                <w:rStyle w:val="afc"/>
                <w:noProof/>
              </w:rPr>
              <w:t>6.3.1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先理解：</w:t>
            </w:r>
            <w:r w:rsidR="00D5432E" w:rsidRPr="00EA6C18">
              <w:rPr>
                <w:rStyle w:val="afc"/>
                <w:noProof/>
              </w:rPr>
              <w:t xml:space="preserve">ONNX </w:t>
            </w:r>
            <w:r w:rsidR="00D5432E" w:rsidRPr="00EA6C18">
              <w:rPr>
                <w:rStyle w:val="afc"/>
                <w:noProof/>
              </w:rPr>
              <w:t>文件本身是什么</w:t>
            </w:r>
          </w:hyperlink>
        </w:p>
        <w:p w14:paraId="2184A3C6" w14:textId="77777777" w:rsidR="00D5432E" w:rsidRDefault="00F06290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0359368" w:history="1">
            <w:r w:rsidR="00D5432E" w:rsidRPr="00EA6C18">
              <w:rPr>
                <w:rStyle w:val="afc"/>
                <w:noProof/>
              </w:rPr>
              <w:t>6.3.2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完整过程（四步）</w:t>
            </w:r>
          </w:hyperlink>
        </w:p>
        <w:p w14:paraId="788BA9F5" w14:textId="77777777" w:rsidR="00D5432E" w:rsidRDefault="00F06290">
          <w:pPr>
            <w:pStyle w:val="TOC1"/>
            <w:rPr>
              <w:noProof/>
              <w:kern w:val="2"/>
              <w:sz w:val="21"/>
            </w:rPr>
          </w:pPr>
          <w:hyperlink w:anchor="_Toc240359369" w:history="1">
            <w:r w:rsidR="00D5432E" w:rsidRPr="00EA6C18">
              <w:rPr>
                <w:rStyle w:val="afc"/>
                <w:noProof/>
              </w:rPr>
              <w:t>7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MicroDuck</w:t>
            </w:r>
            <w:r w:rsidR="00D5432E" w:rsidRPr="00EA6C18">
              <w:rPr>
                <w:rStyle w:val="afc"/>
                <w:noProof/>
              </w:rPr>
              <w:t>的训练</w:t>
            </w:r>
          </w:hyperlink>
        </w:p>
        <w:p w14:paraId="210423B4" w14:textId="77777777" w:rsidR="00D5432E" w:rsidRDefault="00F06290">
          <w:pPr>
            <w:pStyle w:val="TOC1"/>
            <w:rPr>
              <w:noProof/>
              <w:kern w:val="2"/>
              <w:sz w:val="21"/>
            </w:rPr>
          </w:pPr>
          <w:hyperlink w:anchor="_Toc240359370" w:history="1">
            <w:r w:rsidR="00D5432E" w:rsidRPr="00EA6C18">
              <w:rPr>
                <w:rStyle w:val="afc"/>
                <w:noProof/>
              </w:rPr>
              <w:t>8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浏览器仿真工具（可视化理解架构运行）</w:t>
            </w:r>
          </w:hyperlink>
        </w:p>
        <w:p w14:paraId="36DA6212" w14:textId="77777777" w:rsidR="00D5432E" w:rsidRDefault="00F06290">
          <w:pPr>
            <w:pStyle w:val="TOC1"/>
            <w:rPr>
              <w:noProof/>
              <w:kern w:val="2"/>
              <w:sz w:val="21"/>
            </w:rPr>
          </w:pPr>
          <w:hyperlink w:anchor="_Toc240359371" w:history="1">
            <w:r w:rsidR="00D5432E" w:rsidRPr="00EA6C18">
              <w:rPr>
                <w:rStyle w:val="afc"/>
                <w:noProof/>
              </w:rPr>
              <w:t>9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官方文档与特性说明（补充架构设计理念）</w:t>
            </w:r>
          </w:hyperlink>
        </w:p>
        <w:p w14:paraId="72F1106C" w14:textId="77777777" w:rsidR="00D5432E" w:rsidRDefault="00F06290">
          <w:pPr>
            <w:pStyle w:val="TOC1"/>
            <w:rPr>
              <w:noProof/>
              <w:kern w:val="2"/>
              <w:sz w:val="21"/>
            </w:rPr>
          </w:pPr>
          <w:hyperlink w:anchor="_Toc240359372" w:history="1">
            <w:r w:rsidR="00D5432E" w:rsidRPr="00EA6C18">
              <w:rPr>
                <w:rStyle w:val="afc"/>
                <w:noProof/>
              </w:rPr>
              <w:t>10</w:t>
            </w:r>
            <w:r w:rsidR="00D5432E">
              <w:rPr>
                <w:noProof/>
                <w:kern w:val="2"/>
                <w:sz w:val="21"/>
              </w:rPr>
              <w:tab/>
            </w:r>
            <w:r w:rsidR="00D5432E" w:rsidRPr="00EA6C18">
              <w:rPr>
                <w:rStyle w:val="afc"/>
                <w:noProof/>
              </w:rPr>
              <w:t>RL</w:t>
            </w:r>
            <w:r w:rsidR="00D5432E" w:rsidRPr="00EA6C18">
              <w:rPr>
                <w:rStyle w:val="afc"/>
                <w:noProof/>
              </w:rPr>
              <w:t>算法</w:t>
            </w:r>
          </w:hyperlink>
        </w:p>
        <w:p w14:paraId="7D525633" w14:textId="46E18E46" w:rsidR="005D5807" w:rsidRDefault="007518CC" w:rsidP="00765187">
          <w:pPr>
            <w:ind w:firstLine="440"/>
          </w:pPr>
          <w:r>
            <w:fldChar w:fldCharType="end"/>
          </w:r>
        </w:p>
      </w:sdtContent>
    </w:sdt>
    <w:p w14:paraId="5AC1D11F" w14:textId="77777777" w:rsidR="00613128" w:rsidRDefault="00613128" w:rsidP="00765187">
      <w:pPr>
        <w:ind w:firstLine="440"/>
      </w:pPr>
    </w:p>
    <w:p w14:paraId="30874DD1" w14:textId="77777777" w:rsidR="00613128" w:rsidRDefault="00613128" w:rsidP="00765187">
      <w:pPr>
        <w:ind w:firstLine="440"/>
        <w:sectPr w:rsidR="00613128" w:rsidSect="005D580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800" w:bottom="1440" w:left="1800" w:header="720" w:footer="720" w:gutter="0"/>
          <w:pgNumType w:start="0"/>
          <w:cols w:space="720"/>
          <w:titlePg/>
          <w:docGrid w:linePitch="299"/>
        </w:sectPr>
      </w:pPr>
    </w:p>
    <w:p w14:paraId="51C107EB" w14:textId="02AB45DC" w:rsidR="00613128" w:rsidRDefault="003A508B" w:rsidP="00765187">
      <w:pPr>
        <w:pStyle w:val="1"/>
      </w:pPr>
      <w:bookmarkStart w:id="1" w:name="_Toc240359296"/>
      <w:r>
        <w:rPr>
          <w:rFonts w:hint="eastAsia"/>
        </w:rPr>
        <w:lastRenderedPageBreak/>
        <w:t>安装</w:t>
      </w:r>
      <w:proofErr w:type="spellStart"/>
      <w:r w:rsidR="00C61545">
        <w:rPr>
          <w:rFonts w:hint="eastAsia"/>
        </w:rPr>
        <w:t>m</w:t>
      </w:r>
      <w:r w:rsidR="00C61545">
        <w:t>ujoco</w:t>
      </w:r>
      <w:bookmarkEnd w:id="1"/>
      <w:proofErr w:type="spellEnd"/>
    </w:p>
    <w:p w14:paraId="755996AA" w14:textId="77777777" w:rsidR="004D170F" w:rsidRDefault="004D170F" w:rsidP="004D170F">
      <w:pPr>
        <w:ind w:firstLine="440"/>
      </w:pPr>
      <w:r>
        <w:rPr>
          <w:rFonts w:hint="eastAsia"/>
        </w:rPr>
        <w:t>在</w:t>
      </w:r>
      <w:r>
        <w:rPr>
          <w:rFonts w:hint="eastAsia"/>
        </w:rPr>
        <w:t xml:space="preserve"> Windows 11 </w:t>
      </w:r>
      <w:r>
        <w:rPr>
          <w:rFonts w:hint="eastAsia"/>
        </w:rPr>
        <w:t>上，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早已是纯</w:t>
      </w:r>
      <w:r>
        <w:rPr>
          <w:rFonts w:hint="eastAsia"/>
        </w:rPr>
        <w:t xml:space="preserve"> Python </w:t>
      </w:r>
      <w:r>
        <w:rPr>
          <w:rFonts w:hint="eastAsia"/>
        </w:rPr>
        <w:t>包，不需要申请许可证或配置复杂环境变量。</w:t>
      </w:r>
    </w:p>
    <w:p w14:paraId="08F5DEDD" w14:textId="77777777" w:rsidR="004D170F" w:rsidRDefault="004D170F" w:rsidP="004D170F">
      <w:pPr>
        <w:ind w:firstLine="440"/>
      </w:pPr>
      <w:r>
        <w:rPr>
          <w:rFonts w:hint="eastAsia"/>
        </w:rPr>
        <w:t>打开命令提示符</w:t>
      </w:r>
      <w:r>
        <w:rPr>
          <w:rFonts w:hint="eastAsia"/>
        </w:rPr>
        <w:t>(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)</w:t>
      </w:r>
      <w:r>
        <w:rPr>
          <w:rFonts w:hint="eastAsia"/>
        </w:rPr>
        <w:t>或</w:t>
      </w:r>
      <w:r>
        <w:rPr>
          <w:rFonts w:hint="eastAsia"/>
        </w:rPr>
        <w:t xml:space="preserve"> PowerShell</w:t>
      </w:r>
      <w:r>
        <w:rPr>
          <w:rFonts w:hint="eastAsia"/>
        </w:rPr>
        <w:t>。</w:t>
      </w:r>
    </w:p>
    <w:p w14:paraId="5B73755D" w14:textId="77777777" w:rsidR="004D170F" w:rsidRDefault="004D170F" w:rsidP="004D170F">
      <w:pPr>
        <w:ind w:firstLine="440"/>
      </w:pPr>
      <w:r>
        <w:rPr>
          <w:rFonts w:hint="eastAsia"/>
        </w:rPr>
        <w:t>执行安装命令</w:t>
      </w:r>
      <w:r>
        <w:t>bash</w:t>
      </w:r>
      <w:r w:rsidR="00C71115">
        <w:rPr>
          <w:rFonts w:hint="eastAsia"/>
        </w:rPr>
        <w:t>：</w:t>
      </w:r>
      <w:r>
        <w:t xml:space="preserve">pip install </w:t>
      </w:r>
      <w:proofErr w:type="spellStart"/>
      <w:r>
        <w:t>mujoco</w:t>
      </w:r>
      <w:proofErr w:type="spellEnd"/>
    </w:p>
    <w:p w14:paraId="776A49A6" w14:textId="77777777" w:rsidR="004D170F" w:rsidRDefault="004D170F" w:rsidP="004D170F">
      <w:pPr>
        <w:ind w:firstLine="440"/>
      </w:pPr>
      <w:r>
        <w:rPr>
          <w:rFonts w:hint="eastAsia"/>
        </w:rPr>
        <w:t>这个命令会自动装好核心库和渲染依赖。</w:t>
      </w:r>
    </w:p>
    <w:p w14:paraId="43984F7A" w14:textId="77777777" w:rsidR="00C71115" w:rsidRPr="004D170F" w:rsidRDefault="00C71115" w:rsidP="004D170F">
      <w:pPr>
        <w:ind w:firstLine="440"/>
      </w:pPr>
      <w:r w:rsidRPr="00C71115">
        <w:rPr>
          <w:rFonts w:hint="eastAsia"/>
        </w:rPr>
        <w:t>安装后可用</w:t>
      </w:r>
      <w:r w:rsidRPr="00C71115">
        <w:rPr>
          <w:rFonts w:hint="eastAsia"/>
        </w:rPr>
        <w:t xml:space="preserve"> python -c "import </w:t>
      </w:r>
      <w:proofErr w:type="spellStart"/>
      <w:r w:rsidRPr="00C71115">
        <w:rPr>
          <w:rFonts w:hint="eastAsia"/>
        </w:rPr>
        <w:t>mujoco</w:t>
      </w:r>
      <w:proofErr w:type="spellEnd"/>
      <w:r w:rsidRPr="00C71115">
        <w:rPr>
          <w:rFonts w:hint="eastAsia"/>
        </w:rPr>
        <w:t>; print(</w:t>
      </w:r>
      <w:proofErr w:type="spellStart"/>
      <w:proofErr w:type="gramStart"/>
      <w:r w:rsidRPr="00C71115">
        <w:rPr>
          <w:rFonts w:hint="eastAsia"/>
        </w:rPr>
        <w:t>mujoco</w:t>
      </w:r>
      <w:proofErr w:type="spellEnd"/>
      <w:r w:rsidRPr="00C71115">
        <w:rPr>
          <w:rFonts w:hint="eastAsia"/>
        </w:rPr>
        <w:t>._</w:t>
      </w:r>
      <w:proofErr w:type="gramEnd"/>
      <w:r w:rsidRPr="00C71115">
        <w:rPr>
          <w:rFonts w:hint="eastAsia"/>
        </w:rPr>
        <w:t>_version__)"</w:t>
      </w:r>
      <w:r w:rsidRPr="00C71115">
        <w:rPr>
          <w:rFonts w:hint="eastAsia"/>
        </w:rPr>
        <w:t>验证。</w:t>
      </w:r>
    </w:p>
    <w:p w14:paraId="452DE3FF" w14:textId="77777777" w:rsidR="00765187" w:rsidRDefault="00CF771D" w:rsidP="00CF771D">
      <w:pPr>
        <w:pStyle w:val="1"/>
      </w:pPr>
      <w:bookmarkStart w:id="2" w:name="_Toc240359297"/>
      <w:r>
        <w:rPr>
          <w:rFonts w:hint="eastAsia"/>
        </w:rPr>
        <w:t>第一个</w:t>
      </w:r>
      <w:r>
        <w:rPr>
          <w:rFonts w:hint="eastAsia"/>
        </w:rPr>
        <w:t>Hello</w:t>
      </w:r>
      <w:r>
        <w:t xml:space="preserve"> </w:t>
      </w:r>
      <w:r>
        <w:rPr>
          <w:rFonts w:hint="eastAsia"/>
        </w:rPr>
        <w:t>World</w:t>
      </w:r>
      <w:bookmarkEnd w:id="2"/>
    </w:p>
    <w:p w14:paraId="0C907DF7" w14:textId="77777777" w:rsidR="00351CEA" w:rsidRDefault="00F06290" w:rsidP="00CF771D">
      <w:pPr>
        <w:ind w:firstLine="440"/>
      </w:pPr>
      <w:hyperlink r:id="rId15" w:history="1">
        <w:r w:rsidR="00CE1D98" w:rsidRPr="00CE1D98">
          <w:rPr>
            <w:rStyle w:val="afc"/>
          </w:rPr>
          <w:t>HelloWorld.py</w:t>
        </w:r>
      </w:hyperlink>
    </w:p>
    <w:p w14:paraId="1E3D156B" w14:textId="77777777" w:rsidR="00CF771D" w:rsidRDefault="00351CEA" w:rsidP="00CF771D">
      <w:pPr>
        <w:ind w:firstLine="440"/>
      </w:pPr>
      <w:r>
        <w:rPr>
          <w:rFonts w:hint="eastAsia"/>
        </w:rPr>
        <w:t>运行：</w:t>
      </w:r>
      <w:r w:rsidRPr="00351CEA">
        <w:t>python HelloWorld.py</w:t>
      </w:r>
      <w:r w:rsidR="00CE1D98">
        <w:rPr>
          <w:rFonts w:hint="eastAsia"/>
        </w:rPr>
        <w:t>，立即出现：</w:t>
      </w:r>
    </w:p>
    <w:p w14:paraId="286B758D" w14:textId="77777777" w:rsidR="00CE1D98" w:rsidRDefault="00CE1D98" w:rsidP="00CE1D98">
      <w:pPr>
        <w:pStyle w:val="afb"/>
      </w:pPr>
      <w:r>
        <w:drawing>
          <wp:inline distT="0" distB="0" distL="0" distR="0" wp14:anchorId="38A9BC67" wp14:editId="51723370">
            <wp:extent cx="5486400" cy="321818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673B" w14:textId="77777777" w:rsidR="00E44025" w:rsidRDefault="00B52F08" w:rsidP="00A54BFC">
      <w:pPr>
        <w:pStyle w:val="1"/>
      </w:pPr>
      <w:bookmarkStart w:id="3" w:name="_Toc240359298"/>
      <w:r>
        <w:rPr>
          <w:rFonts w:hint="eastAsia"/>
        </w:rPr>
        <w:t>看</w:t>
      </w:r>
      <w:r w:rsidR="00A54BFC">
        <w:rPr>
          <w:rFonts w:hint="eastAsia"/>
        </w:rPr>
        <w:t>一些真家伙</w:t>
      </w:r>
      <w:bookmarkEnd w:id="3"/>
    </w:p>
    <w:p w14:paraId="46D7C7D5" w14:textId="77777777" w:rsidR="008A5202" w:rsidRDefault="00782E79" w:rsidP="00A54BFC">
      <w:pPr>
        <w:ind w:firstLine="440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yaml</w:t>
      </w:r>
      <w:proofErr w:type="spellEnd"/>
      <w:r>
        <w:rPr>
          <w:rFonts w:hint="eastAsia"/>
        </w:rPr>
        <w:t>、</w:t>
      </w:r>
      <w:r>
        <w:rPr>
          <w:rFonts w:hint="eastAsia"/>
        </w:rPr>
        <w:t>torch</w:t>
      </w:r>
      <w:r>
        <w:rPr>
          <w:rFonts w:hint="eastAsia"/>
        </w:rPr>
        <w:t>等等。</w:t>
      </w:r>
    </w:p>
    <w:p w14:paraId="5F1A0F8B" w14:textId="77777777" w:rsidR="00782E79" w:rsidRDefault="00782E79" w:rsidP="00A54BFC">
      <w:pPr>
        <w:ind w:firstLine="440"/>
      </w:pPr>
      <w:r>
        <w:t>P</w:t>
      </w:r>
      <w:r>
        <w:rPr>
          <w:rFonts w:hint="eastAsia"/>
        </w:rPr>
        <w:t>ip</w:t>
      </w:r>
      <w:r>
        <w:t xml:space="preserve"> install </w:t>
      </w:r>
      <w:proofErr w:type="spellStart"/>
      <w:r>
        <w:t>pyyaml</w:t>
      </w:r>
      <w:proofErr w:type="spellEnd"/>
    </w:p>
    <w:p w14:paraId="05D3272F" w14:textId="77777777" w:rsidR="00B4349C" w:rsidRDefault="00B4349C" w:rsidP="00A54BFC">
      <w:pPr>
        <w:ind w:firstLine="440"/>
      </w:pPr>
      <w:r>
        <w:t>Pip install torch</w:t>
      </w:r>
    </w:p>
    <w:p w14:paraId="1092E7D4" w14:textId="77777777" w:rsidR="0061219E" w:rsidRDefault="007A4F92" w:rsidP="00A54BFC">
      <w:pPr>
        <w:ind w:firstLine="440"/>
      </w:pPr>
      <w:r w:rsidRPr="007A4F92">
        <w:lastRenderedPageBreak/>
        <w:t xml:space="preserve">git clone </w:t>
      </w:r>
      <w:hyperlink r:id="rId17" w:history="1">
        <w:r w:rsidR="002C4C1C" w:rsidRPr="000E2459">
          <w:rPr>
            <w:rStyle w:val="afc"/>
          </w:rPr>
          <w:t>https://github.com/limxdynamics/humanoid-description.git</w:t>
        </w:r>
      </w:hyperlink>
    </w:p>
    <w:p w14:paraId="6ED47ADE" w14:textId="77777777" w:rsidR="002C4C1C" w:rsidRPr="002C4C1C" w:rsidRDefault="002C4C1C" w:rsidP="00A54BFC">
      <w:pPr>
        <w:ind w:firstLine="440"/>
      </w:pPr>
      <w:r>
        <w:rPr>
          <w:rFonts w:hint="eastAsia"/>
        </w:rPr>
        <w:t>进入目录，然后：</w:t>
      </w:r>
    </w:p>
    <w:p w14:paraId="687A8218" w14:textId="535CD4DE" w:rsidR="00B4349C" w:rsidRDefault="0061219E" w:rsidP="00A54BFC">
      <w:pPr>
        <w:ind w:firstLine="440"/>
      </w:pPr>
      <w:r w:rsidRPr="0061219E">
        <w:t xml:space="preserve">python -m </w:t>
      </w:r>
      <w:proofErr w:type="spellStart"/>
      <w:proofErr w:type="gramStart"/>
      <w:r w:rsidRPr="0061219E">
        <w:t>mujoco.viewer</w:t>
      </w:r>
      <w:proofErr w:type="spellEnd"/>
      <w:proofErr w:type="gramEnd"/>
      <w:r w:rsidRPr="0061219E">
        <w:t xml:space="preserve"> --</w:t>
      </w:r>
      <w:proofErr w:type="spellStart"/>
      <w:r w:rsidRPr="0061219E">
        <w:t>mjcf</w:t>
      </w:r>
      <w:proofErr w:type="spellEnd"/>
      <w:r w:rsidRPr="0061219E">
        <w:t>=HU_D04_description/xml/HU_D04_01.xml</w:t>
      </w:r>
    </w:p>
    <w:p w14:paraId="2B5F2603" w14:textId="6CFB9AD5" w:rsidR="00B817F0" w:rsidRDefault="00B817F0" w:rsidP="00A54BFC">
      <w:pPr>
        <w:ind w:firstLine="440"/>
      </w:pPr>
      <w:r>
        <w:rPr>
          <w:rFonts w:hint="eastAsia"/>
        </w:rPr>
        <w:t>此外，</w:t>
      </w:r>
      <w:proofErr w:type="gramStart"/>
      <w:r>
        <w:rPr>
          <w:rFonts w:hint="eastAsia"/>
        </w:rPr>
        <w:t>还有宇树机器人</w:t>
      </w:r>
      <w:proofErr w:type="gramEnd"/>
      <w:r>
        <w:rPr>
          <w:rFonts w:hint="eastAsia"/>
        </w:rPr>
        <w:t>：</w:t>
      </w:r>
      <w:r w:rsidRPr="002F5B8C">
        <w:t>git clone https://github.com/yueruyin/robot-unitree-g1.git</w:t>
      </w:r>
    </w:p>
    <w:p w14:paraId="3EDDBED7" w14:textId="77777777" w:rsidR="0061219E" w:rsidRDefault="000A1D39" w:rsidP="000A1D39">
      <w:pPr>
        <w:pStyle w:val="1"/>
      </w:pPr>
      <w:bookmarkStart w:id="4" w:name="_Toc240359299"/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>是什么？</w:t>
      </w:r>
      <w:bookmarkEnd w:id="4"/>
    </w:p>
    <w:p w14:paraId="5BEF1C10" w14:textId="7EB2625F" w:rsidR="00C96514" w:rsidRDefault="00C96514" w:rsidP="00C96514">
      <w:pPr>
        <w:ind w:firstLine="440"/>
      </w:pP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的核心是一个用</w:t>
      </w:r>
      <w:r>
        <w:rPr>
          <w:rFonts w:hint="eastAsia"/>
        </w:rPr>
        <w:t>C</w:t>
      </w:r>
      <w:r>
        <w:rPr>
          <w:rFonts w:hint="eastAsia"/>
        </w:rPr>
        <w:t>语言写成的物理引擎库，</w:t>
      </w:r>
      <w:r>
        <w:rPr>
          <w:rFonts w:hint="eastAsia"/>
        </w:rPr>
        <w:t xml:space="preserve">Python </w:t>
      </w:r>
      <w:r>
        <w:rPr>
          <w:rFonts w:hint="eastAsia"/>
        </w:rPr>
        <w:t>只是其中最流行、最方便的一种调用方式。</w:t>
      </w:r>
    </w:p>
    <w:p w14:paraId="7F148978" w14:textId="77777777" w:rsidR="00C96514" w:rsidRDefault="00C96514" w:rsidP="00C96514">
      <w:pPr>
        <w:ind w:firstLine="440"/>
      </w:pPr>
      <w:r>
        <w:rPr>
          <w:rFonts w:hint="eastAsia"/>
        </w:rPr>
        <w:t>具体来说，你有以下</w:t>
      </w:r>
      <w:r>
        <w:rPr>
          <w:rFonts w:hint="eastAsia"/>
        </w:rPr>
        <w:t xml:space="preserve"> 4</w:t>
      </w:r>
      <w:r>
        <w:rPr>
          <w:rFonts w:hint="eastAsia"/>
        </w:rPr>
        <w:t>种使用途径：</w:t>
      </w:r>
    </w:p>
    <w:p w14:paraId="51EAC3DE" w14:textId="1F9D4E43" w:rsidR="00C96514" w:rsidRDefault="00C96514" w:rsidP="009C4851">
      <w:pPr>
        <w:pStyle w:val="a"/>
        <w:numPr>
          <w:ilvl w:val="0"/>
          <w:numId w:val="35"/>
        </w:numPr>
      </w:pPr>
      <w:r>
        <w:rPr>
          <w:rFonts w:hint="eastAsia"/>
        </w:rPr>
        <w:t xml:space="preserve">Python </w:t>
      </w:r>
      <w:r>
        <w:rPr>
          <w:rFonts w:hint="eastAsia"/>
        </w:rPr>
        <w:t>接口（最常用的）：通过</w:t>
      </w:r>
      <w:r>
        <w:rPr>
          <w:rFonts w:hint="eastAsia"/>
        </w:rPr>
        <w:t xml:space="preserve"> pip install 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安装。这是官方维护的</w:t>
      </w:r>
      <w:r>
        <w:rPr>
          <w:rFonts w:hint="eastAsia"/>
        </w:rPr>
        <w:t xml:space="preserve"> Python </w:t>
      </w:r>
      <w:r>
        <w:rPr>
          <w:rFonts w:hint="eastAsia"/>
        </w:rPr>
        <w:t>绑定，把</w:t>
      </w:r>
      <w:r>
        <w:rPr>
          <w:rFonts w:hint="eastAsia"/>
        </w:rPr>
        <w:t xml:space="preserve"> C </w:t>
      </w:r>
      <w:r>
        <w:rPr>
          <w:rFonts w:hint="eastAsia"/>
        </w:rPr>
        <w:t>库包装成了</w:t>
      </w:r>
      <w:r>
        <w:rPr>
          <w:rFonts w:hint="eastAsia"/>
        </w:rPr>
        <w:t xml:space="preserve"> Python </w:t>
      </w:r>
      <w:r>
        <w:rPr>
          <w:rFonts w:hint="eastAsia"/>
        </w:rPr>
        <w:t>模块。你现在运行脚本、查看模型用的都是这种方式。</w:t>
      </w:r>
    </w:p>
    <w:p w14:paraId="3668FE7B" w14:textId="61F1FBCA" w:rsidR="00C96514" w:rsidRDefault="00C96514" w:rsidP="009C4851">
      <w:pPr>
        <w:pStyle w:val="a"/>
        <w:numPr>
          <w:ilvl w:val="0"/>
          <w:numId w:val="35"/>
        </w:numPr>
      </w:pPr>
      <w:r>
        <w:rPr>
          <w:rFonts w:hint="eastAsia"/>
        </w:rPr>
        <w:t xml:space="preserve">C/C++ </w:t>
      </w:r>
      <w:r>
        <w:rPr>
          <w:rFonts w:hint="eastAsia"/>
        </w:rPr>
        <w:t>原生调用：如果你是做机器人底层开发或嵌入式的，可以直接下载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库（</w:t>
      </w:r>
      <w:r>
        <w:rPr>
          <w:rFonts w:hint="eastAsia"/>
        </w:rPr>
        <w:t>.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>/.so/.</w:t>
      </w:r>
      <w:proofErr w:type="spellStart"/>
      <w:r>
        <w:rPr>
          <w:rFonts w:hint="eastAsia"/>
        </w:rPr>
        <w:t>dylib</w:t>
      </w:r>
      <w:proofErr w:type="spellEnd"/>
      <w:r>
        <w:rPr>
          <w:rFonts w:hint="eastAsia"/>
        </w:rPr>
        <w:t>），在</w:t>
      </w:r>
      <w:r>
        <w:rPr>
          <w:rFonts w:hint="eastAsia"/>
        </w:rPr>
        <w:t xml:space="preserve"> C/C++ </w:t>
      </w:r>
      <w:r>
        <w:rPr>
          <w:rFonts w:hint="eastAsia"/>
        </w:rPr>
        <w:t>代码里直接调用它的物理计算函数。</w:t>
      </w:r>
    </w:p>
    <w:p w14:paraId="74F77E8F" w14:textId="77777777" w:rsidR="00C96514" w:rsidRDefault="00C96514" w:rsidP="009C4851">
      <w:pPr>
        <w:pStyle w:val="a"/>
        <w:numPr>
          <w:ilvl w:val="0"/>
          <w:numId w:val="35"/>
        </w:numPr>
      </w:pPr>
      <w:r>
        <w:rPr>
          <w:rFonts w:hint="eastAsia"/>
        </w:rPr>
        <w:t>命令行工具：安装</w:t>
      </w:r>
      <w:r>
        <w:rPr>
          <w:rFonts w:hint="eastAsia"/>
        </w:rPr>
        <w:t xml:space="preserve"> Python </w:t>
      </w:r>
      <w:r>
        <w:rPr>
          <w:rFonts w:hint="eastAsia"/>
        </w:rPr>
        <w:t>包后，会自动附带命令行工具。比如你之前用过的</w:t>
      </w:r>
      <w:r>
        <w:rPr>
          <w:rFonts w:hint="eastAsia"/>
        </w:rPr>
        <w:t xml:space="preserve"> python -m </w:t>
      </w:r>
      <w:proofErr w:type="spellStart"/>
      <w:r>
        <w:rPr>
          <w:rFonts w:hint="eastAsia"/>
        </w:rPr>
        <w:t>mujoco.viewer</w:t>
      </w:r>
      <w:proofErr w:type="spellEnd"/>
      <w:r>
        <w:rPr>
          <w:rFonts w:hint="eastAsia"/>
        </w:rPr>
        <w:t xml:space="preserve"> --mjcf=xxx.xml</w:t>
      </w:r>
      <w:r>
        <w:rPr>
          <w:rFonts w:hint="eastAsia"/>
        </w:rPr>
        <w:t>，本质上是调用了内置的可视化程序。</w:t>
      </w:r>
    </w:p>
    <w:p w14:paraId="55BF37E6" w14:textId="77777777" w:rsidR="00C96514" w:rsidRDefault="00C96514" w:rsidP="009C4851">
      <w:pPr>
        <w:pStyle w:val="a"/>
        <w:numPr>
          <w:ilvl w:val="0"/>
          <w:numId w:val="35"/>
        </w:numPr>
      </w:pPr>
      <w:r>
        <w:rPr>
          <w:rFonts w:hint="eastAsia"/>
        </w:rPr>
        <w:t>其他语言的绑定：社区还提供了</w:t>
      </w:r>
      <w:r>
        <w:rPr>
          <w:rFonts w:hint="eastAsia"/>
        </w:rPr>
        <w:t xml:space="preserve"> Julia</w:t>
      </w:r>
      <w:r>
        <w:rPr>
          <w:rFonts w:hint="eastAsia"/>
        </w:rPr>
        <w:t>（</w:t>
      </w:r>
      <w:proofErr w:type="spellStart"/>
      <w:r>
        <w:rPr>
          <w:rFonts w:hint="eastAsia"/>
        </w:rPr>
        <w:t>MuJoCo.jl</w:t>
      </w:r>
      <w:proofErr w:type="spellEnd"/>
      <w:r>
        <w:rPr>
          <w:rFonts w:hint="eastAsia"/>
        </w:rPr>
        <w:t>）、</w:t>
      </w:r>
      <w:r>
        <w:rPr>
          <w:rFonts w:hint="eastAsia"/>
        </w:rPr>
        <w:t>Rust</w:t>
      </w:r>
      <w:r>
        <w:rPr>
          <w:rFonts w:hint="eastAsia"/>
        </w:rPr>
        <w:t>（</w:t>
      </w:r>
      <w:proofErr w:type="spellStart"/>
      <w:r>
        <w:rPr>
          <w:rFonts w:hint="eastAsia"/>
        </w:rPr>
        <w:t>mujoco-rs</w:t>
      </w:r>
      <w:proofErr w:type="spellEnd"/>
      <w:r>
        <w:rPr>
          <w:rFonts w:hint="eastAsia"/>
        </w:rPr>
        <w:t>）甚至</w:t>
      </w:r>
      <w:r>
        <w:rPr>
          <w:rFonts w:hint="eastAsia"/>
        </w:rPr>
        <w:t xml:space="preserve"> MATLAB </w:t>
      </w:r>
      <w:r>
        <w:rPr>
          <w:rFonts w:hint="eastAsia"/>
        </w:rPr>
        <w:t>的接口，覆盖了大部分主流编程语言。</w:t>
      </w:r>
    </w:p>
    <w:p w14:paraId="23D04773" w14:textId="77777777" w:rsidR="000A1D39" w:rsidRDefault="00C96514" w:rsidP="00C96514">
      <w:pPr>
        <w:ind w:firstLine="440"/>
      </w:pPr>
      <w:r>
        <w:rPr>
          <w:rFonts w:hint="eastAsia"/>
        </w:rPr>
        <w:t>总结：</w:t>
      </w:r>
      <w:r>
        <w:rPr>
          <w:rFonts w:hint="eastAsia"/>
        </w:rPr>
        <w:t xml:space="preserve">Python </w:t>
      </w:r>
      <w:r>
        <w:rPr>
          <w:rFonts w:hint="eastAsia"/>
        </w:rPr>
        <w:t>是入门和做强化学习（</w:t>
      </w:r>
      <w:r>
        <w:rPr>
          <w:rFonts w:hint="eastAsia"/>
        </w:rPr>
        <w:t>RL</w:t>
      </w:r>
      <w:r>
        <w:rPr>
          <w:rFonts w:hint="eastAsia"/>
        </w:rPr>
        <w:t>）的首选，但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本身非常“通用”，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绑定任何语言。</w:t>
      </w:r>
    </w:p>
    <w:p w14:paraId="0851D8E7" w14:textId="6D9A3E80" w:rsidR="001C1A23" w:rsidRDefault="001C1A23" w:rsidP="001C1A23">
      <w:pPr>
        <w:ind w:firstLine="440"/>
      </w:pPr>
      <w:r>
        <w:rPr>
          <w:rFonts w:hint="eastAsia"/>
        </w:rPr>
        <w:t xml:space="preserve">1. </w:t>
      </w:r>
      <w:r>
        <w:rPr>
          <w:rFonts w:hint="eastAsia"/>
        </w:rPr>
        <w:t>核心定位：库（</w:t>
      </w:r>
      <w:r>
        <w:rPr>
          <w:rFonts w:hint="eastAsia"/>
        </w:rPr>
        <w:t>Library</w:t>
      </w:r>
      <w:r>
        <w:rPr>
          <w:rFonts w:hint="eastAsia"/>
        </w:rPr>
        <w:t>）</w:t>
      </w:r>
      <w:r>
        <w:rPr>
          <w:rFonts w:hint="eastAsia"/>
        </w:rPr>
        <w:t>vs.</w:t>
      </w:r>
      <w:r>
        <w:rPr>
          <w:rFonts w:hint="eastAsia"/>
        </w:rPr>
        <w:t>平台（</w:t>
      </w:r>
      <w:r>
        <w:rPr>
          <w:rFonts w:hint="eastAsia"/>
        </w:rPr>
        <w:t>Platform</w:t>
      </w:r>
      <w:r>
        <w:rPr>
          <w:rFonts w:hint="eastAsia"/>
        </w:rPr>
        <w:t>）</w:t>
      </w:r>
    </w:p>
    <w:p w14:paraId="46FACC64" w14:textId="77777777" w:rsidR="001C1A23" w:rsidRDefault="001C1A23" w:rsidP="001C1A23">
      <w:pPr>
        <w:ind w:firstLine="440"/>
      </w:pP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是“库”：它就像</w:t>
      </w:r>
      <w:r>
        <w:rPr>
          <w:rFonts w:hint="eastAsia"/>
        </w:rPr>
        <w:t xml:space="preserve"> OpenCV</w:t>
      </w:r>
      <w:r>
        <w:rPr>
          <w:rFonts w:hint="eastAsia"/>
        </w:rPr>
        <w:t>（计算机视觉库）或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（音视频库）。它是一套底层计算工具，没有“主界面”。你的代码是“总司令”，调用它的</w:t>
      </w:r>
      <w:r>
        <w:rPr>
          <w:rFonts w:hint="eastAsia"/>
        </w:rPr>
        <w:t xml:space="preserve"> API </w:t>
      </w:r>
      <w:r>
        <w:rPr>
          <w:rFonts w:hint="eastAsia"/>
        </w:rPr>
        <w:t>来计算物理、接触力、关节角度，然后你把计算结果用别的工具画出来。它完全围绕代码工作。</w:t>
      </w:r>
    </w:p>
    <w:p w14:paraId="1E7FF431" w14:textId="77777777" w:rsidR="001C1A23" w:rsidRDefault="001C1A23" w:rsidP="001C1A23">
      <w:pPr>
        <w:ind w:firstLine="440"/>
      </w:pPr>
      <w:r>
        <w:rPr>
          <w:rFonts w:hint="eastAsia"/>
        </w:rPr>
        <w:t xml:space="preserve">Isaac Sim </w:t>
      </w:r>
      <w:r>
        <w:rPr>
          <w:rFonts w:hint="eastAsia"/>
        </w:rPr>
        <w:t>是“平台</w:t>
      </w:r>
      <w:r>
        <w:rPr>
          <w:rFonts w:hint="eastAsia"/>
        </w:rPr>
        <w:t>/</w:t>
      </w:r>
      <w:r>
        <w:rPr>
          <w:rFonts w:hint="eastAsia"/>
        </w:rPr>
        <w:t>应用”：它就像</w:t>
      </w:r>
      <w:r>
        <w:rPr>
          <w:rFonts w:hint="eastAsia"/>
        </w:rPr>
        <w:t xml:space="preserve"> Unity </w:t>
      </w:r>
      <w:r>
        <w:rPr>
          <w:rFonts w:hint="eastAsia"/>
        </w:rPr>
        <w:t>或</w:t>
      </w:r>
      <w:r>
        <w:rPr>
          <w:rFonts w:hint="eastAsia"/>
        </w:rPr>
        <w:t xml:space="preserve"> Unreal </w:t>
      </w:r>
      <w:r>
        <w:rPr>
          <w:rFonts w:hint="eastAsia"/>
        </w:rPr>
        <w:t>引擎。它是一个巨大的图形化集成环境。你绝大部分时间在</w:t>
      </w:r>
      <w:r>
        <w:rPr>
          <w:rFonts w:hint="eastAsia"/>
        </w:rPr>
        <w:t xml:space="preserve"> GUI </w:t>
      </w:r>
      <w:r>
        <w:rPr>
          <w:rFonts w:hint="eastAsia"/>
        </w:rPr>
        <w:t>里拖拽模型、搭建场景、设置光源，点按钮运行仿真。代码（</w:t>
      </w:r>
      <w:r>
        <w:rPr>
          <w:rFonts w:hint="eastAsia"/>
        </w:rPr>
        <w:t>Python</w:t>
      </w:r>
      <w:r>
        <w:rPr>
          <w:rFonts w:hint="eastAsia"/>
        </w:rPr>
        <w:t>）只是用来辅助</w:t>
      </w:r>
      <w:r>
        <w:rPr>
          <w:rFonts w:hint="eastAsia"/>
        </w:rPr>
        <w:t xml:space="preserve"> GUI </w:t>
      </w:r>
      <w:r>
        <w:rPr>
          <w:rFonts w:hint="eastAsia"/>
        </w:rPr>
        <w:t>操作或编写复杂逻辑的“插件”。</w:t>
      </w:r>
    </w:p>
    <w:p w14:paraId="2DC7C9CD" w14:textId="77777777" w:rsidR="001C1A23" w:rsidRDefault="001C1A23" w:rsidP="001C1A23">
      <w:pPr>
        <w:ind w:firstLine="440"/>
      </w:pPr>
      <w:r>
        <w:rPr>
          <w:rFonts w:hint="eastAsia"/>
        </w:rPr>
        <w:t xml:space="preserve">2. </w:t>
      </w:r>
      <w:r>
        <w:rPr>
          <w:rFonts w:hint="eastAsia"/>
        </w:rPr>
        <w:t>关于</w:t>
      </w:r>
      <w:r>
        <w:rPr>
          <w:rFonts w:hint="eastAsia"/>
        </w:rPr>
        <w:t xml:space="preserve"> GUI </w:t>
      </w:r>
      <w:r>
        <w:rPr>
          <w:rFonts w:hint="eastAsia"/>
        </w:rPr>
        <w:t>的“陷阱”（很多人误解的地方）</w:t>
      </w:r>
    </w:p>
    <w:p w14:paraId="64959AAE" w14:textId="77777777" w:rsidR="001C1A23" w:rsidRDefault="001C1A23" w:rsidP="001C1A23">
      <w:pPr>
        <w:ind w:firstLine="440"/>
      </w:pPr>
      <w:r>
        <w:rPr>
          <w:rFonts w:hint="eastAsia"/>
        </w:rPr>
        <w:t>你可能会问：“可是我用</w:t>
      </w:r>
      <w:r>
        <w:rPr>
          <w:rFonts w:hint="eastAsia"/>
        </w:rPr>
        <w:t xml:space="preserve"> python -m </w:t>
      </w:r>
      <w:proofErr w:type="spellStart"/>
      <w:r>
        <w:rPr>
          <w:rFonts w:hint="eastAsia"/>
        </w:rPr>
        <w:t>mujoco.viewer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不是也弹出一个窗口（</w:t>
      </w:r>
      <w:r>
        <w:rPr>
          <w:rFonts w:hint="eastAsia"/>
        </w:rPr>
        <w:t>GUI</w:t>
      </w:r>
      <w:r>
        <w:rPr>
          <w:rFonts w:hint="eastAsia"/>
        </w:rPr>
        <w:t>）了吗？”</w:t>
      </w:r>
    </w:p>
    <w:p w14:paraId="5A5C03EA" w14:textId="77777777" w:rsidR="001C1A23" w:rsidRDefault="001C1A23" w:rsidP="001C1A23">
      <w:pPr>
        <w:ind w:firstLine="440"/>
      </w:pPr>
      <w:r>
        <w:rPr>
          <w:rFonts w:hint="eastAsia"/>
        </w:rPr>
        <w:t>注意区分：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自带的这个窗口，本质上是一个“调试监视器”，而不是“开发平台”。</w:t>
      </w:r>
    </w:p>
    <w:p w14:paraId="36A9C94A" w14:textId="460FEF90" w:rsidR="001C1A23" w:rsidRDefault="001C1A23" w:rsidP="001C1A23">
      <w:pPr>
        <w:ind w:firstLine="440"/>
      </w:pPr>
      <w:r>
        <w:rPr>
          <w:rFonts w:hint="eastAsia"/>
        </w:rPr>
        <w:lastRenderedPageBreak/>
        <w:t>Isaac Sim</w:t>
      </w:r>
      <w:r>
        <w:rPr>
          <w:rFonts w:hint="eastAsia"/>
        </w:rPr>
        <w:t>的</w:t>
      </w:r>
      <w:r>
        <w:rPr>
          <w:rFonts w:hint="eastAsia"/>
        </w:rPr>
        <w:t>GUI</w:t>
      </w:r>
      <w:r>
        <w:rPr>
          <w:rFonts w:hint="eastAsia"/>
        </w:rPr>
        <w:t>：你是在它里面工作（建场景、改物理参数、看渲染效果）。</w:t>
      </w:r>
    </w:p>
    <w:p w14:paraId="2A9BE29E" w14:textId="77777777" w:rsidR="00C96514" w:rsidRDefault="001C1A23" w:rsidP="001C1A23">
      <w:pPr>
        <w:ind w:firstLine="440"/>
      </w:pP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viewer</w:t>
      </w:r>
      <w:r>
        <w:rPr>
          <w:rFonts w:hint="eastAsia"/>
        </w:rPr>
        <w:t>：你只是把它当显示器（用来看看机器人到底跑得怎么样，腿有没有抖，有没有摔倒）。一旦你关掉这个</w:t>
      </w:r>
      <w:r>
        <w:rPr>
          <w:rFonts w:hint="eastAsia"/>
        </w:rPr>
        <w:t xml:space="preserve"> viewer</w:t>
      </w:r>
      <w:r>
        <w:rPr>
          <w:rFonts w:hint="eastAsia"/>
        </w:rPr>
        <w:t>，你的</w:t>
      </w:r>
      <w:r>
        <w:rPr>
          <w:rFonts w:hint="eastAsia"/>
        </w:rPr>
        <w:t xml:space="preserve"> Python </w:t>
      </w:r>
      <w:r>
        <w:rPr>
          <w:rFonts w:hint="eastAsia"/>
        </w:rPr>
        <w:t>脚本依然可以在后台计算物理数据（比如记录日志或训练</w:t>
      </w:r>
      <w:r>
        <w:rPr>
          <w:rFonts w:hint="eastAsia"/>
        </w:rPr>
        <w:t xml:space="preserve"> AI</w:t>
      </w:r>
      <w:r>
        <w:rPr>
          <w:rFonts w:hint="eastAsia"/>
        </w:rPr>
        <w:t>），而</w:t>
      </w:r>
      <w:r>
        <w:rPr>
          <w:rFonts w:hint="eastAsia"/>
        </w:rPr>
        <w:t xml:space="preserve"> Isaac Sim </w:t>
      </w:r>
      <w:r>
        <w:rPr>
          <w:rFonts w:hint="eastAsia"/>
        </w:rPr>
        <w:t>一旦关掉</w:t>
      </w:r>
      <w:r>
        <w:rPr>
          <w:rFonts w:hint="eastAsia"/>
        </w:rPr>
        <w:t xml:space="preserve"> GUI</w:t>
      </w:r>
      <w:r>
        <w:rPr>
          <w:rFonts w:hint="eastAsia"/>
        </w:rPr>
        <w:t>，整个仿真环境就结束了。</w:t>
      </w:r>
    </w:p>
    <w:p w14:paraId="39518CDC" w14:textId="77777777" w:rsidR="00523516" w:rsidRDefault="00E25670" w:rsidP="00E25670">
      <w:pPr>
        <w:pStyle w:val="1"/>
      </w:pPr>
      <w:bookmarkStart w:id="5" w:name="_Toc240359300"/>
      <w:r>
        <w:rPr>
          <w:rFonts w:hint="eastAsia"/>
        </w:rPr>
        <w:t>做一个机械臂</w:t>
      </w:r>
      <w:bookmarkEnd w:id="5"/>
    </w:p>
    <w:p w14:paraId="08959603" w14:textId="77777777" w:rsidR="00C83EE9" w:rsidRDefault="00C83EE9" w:rsidP="005660A5">
      <w:pPr>
        <w:pStyle w:val="2"/>
      </w:pPr>
      <w:bookmarkStart w:id="6" w:name="_Toc240359301"/>
      <w:r w:rsidRPr="00C83EE9">
        <w:rPr>
          <w:rFonts w:hint="eastAsia"/>
        </w:rPr>
        <w:t>第一步：定义机器人模型（</w:t>
      </w:r>
      <w:r w:rsidRPr="00C83EE9">
        <w:rPr>
          <w:rFonts w:hint="eastAsia"/>
        </w:rPr>
        <w:t xml:space="preserve">MJCF/XML </w:t>
      </w:r>
      <w:r w:rsidRPr="00C83EE9">
        <w:rPr>
          <w:rFonts w:hint="eastAsia"/>
        </w:rPr>
        <w:t>文件）</w:t>
      </w:r>
      <w:bookmarkEnd w:id="6"/>
    </w:p>
    <w:p w14:paraId="6DA8AC81" w14:textId="77777777" w:rsidR="00E25670" w:rsidRDefault="00E0114F" w:rsidP="00E0114F">
      <w:pPr>
        <w:ind w:firstLine="440"/>
      </w:pP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MJCF</w:t>
      </w:r>
      <w:r>
        <w:rPr>
          <w:rFonts w:hint="eastAsia"/>
        </w:rPr>
        <w:t>（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XML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格式描述机器人。这个文件定义了机械臂的几何形状、关节、质量、颜色等。建一个</w:t>
      </w:r>
      <w:r>
        <w:rPr>
          <w:rFonts w:hint="eastAsia"/>
        </w:rPr>
        <w:t xml:space="preserve"> </w:t>
      </w:r>
      <w:hyperlink r:id="rId18" w:history="1">
        <w:r w:rsidRPr="00576E4F">
          <w:rPr>
            <w:rStyle w:val="afc"/>
            <w:rFonts w:hint="eastAsia"/>
          </w:rPr>
          <w:t>two_link_arm.xml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文件</w:t>
      </w:r>
      <w:r w:rsidR="00C37F2D">
        <w:rPr>
          <w:rFonts w:hint="eastAsia"/>
        </w:rPr>
        <w:t>。</w:t>
      </w:r>
    </w:p>
    <w:p w14:paraId="7AEED2A3" w14:textId="77777777" w:rsidR="00C83EE9" w:rsidRDefault="00C83EE9" w:rsidP="00167F85">
      <w:pPr>
        <w:pStyle w:val="2"/>
      </w:pPr>
      <w:bookmarkStart w:id="7" w:name="_Toc240359302"/>
      <w:r w:rsidRPr="00C83EE9">
        <w:rPr>
          <w:rFonts w:hint="eastAsia"/>
        </w:rPr>
        <w:t>第二步：参数配置文件（</w:t>
      </w:r>
      <w:r w:rsidRPr="00C83EE9">
        <w:rPr>
          <w:rFonts w:hint="eastAsia"/>
        </w:rPr>
        <w:t>YAML</w:t>
      </w:r>
      <w:r w:rsidRPr="00C83EE9">
        <w:rPr>
          <w:rFonts w:hint="eastAsia"/>
        </w:rPr>
        <w:t>）</w:t>
      </w:r>
      <w:bookmarkEnd w:id="7"/>
    </w:p>
    <w:p w14:paraId="3713A822" w14:textId="77777777" w:rsidR="00576E4F" w:rsidRDefault="00342F52" w:rsidP="00E0114F">
      <w:pPr>
        <w:ind w:firstLine="440"/>
      </w:pPr>
      <w:r w:rsidRPr="00342F52">
        <w:rPr>
          <w:rFonts w:hint="eastAsia"/>
        </w:rPr>
        <w:t>YAML</w:t>
      </w:r>
      <w:r w:rsidRPr="00342F52">
        <w:rPr>
          <w:rFonts w:hint="eastAsia"/>
        </w:rPr>
        <w:t>在这里负责存放“控制算法的参数”，避免写死在</w:t>
      </w:r>
      <w:r w:rsidRPr="00342F52">
        <w:rPr>
          <w:rFonts w:hint="eastAsia"/>
        </w:rPr>
        <w:t>Python</w:t>
      </w:r>
      <w:r w:rsidRPr="00342F52">
        <w:rPr>
          <w:rFonts w:hint="eastAsia"/>
        </w:rPr>
        <w:t>代码里</w:t>
      </w:r>
      <w:r>
        <w:rPr>
          <w:rFonts w:hint="eastAsia"/>
        </w:rPr>
        <w:t>：</w:t>
      </w:r>
      <w:hyperlink r:id="rId19" w:history="1">
        <w:r w:rsidRPr="003B5C9B">
          <w:rPr>
            <w:rStyle w:val="afc"/>
            <w:rFonts w:hint="eastAsia"/>
          </w:rPr>
          <w:t>config.yaml</w:t>
        </w:r>
      </w:hyperlink>
      <w:r>
        <w:rPr>
          <w:rFonts w:hint="eastAsia"/>
        </w:rPr>
        <w:t>。</w:t>
      </w:r>
    </w:p>
    <w:p w14:paraId="0825F001" w14:textId="77777777" w:rsidR="003B5C9B" w:rsidRDefault="00960589" w:rsidP="00DE210F">
      <w:pPr>
        <w:pStyle w:val="2"/>
      </w:pPr>
      <w:bookmarkStart w:id="8" w:name="_Toc240359303"/>
      <w:r w:rsidRPr="00960589">
        <w:rPr>
          <w:rFonts w:hint="eastAsia"/>
        </w:rPr>
        <w:t>第三步：主</w:t>
      </w:r>
      <w:r w:rsidRPr="00960589">
        <w:rPr>
          <w:rFonts w:hint="eastAsia"/>
        </w:rPr>
        <w:t xml:space="preserve"> Python </w:t>
      </w:r>
      <w:r w:rsidRPr="00960589">
        <w:rPr>
          <w:rFonts w:hint="eastAsia"/>
        </w:rPr>
        <w:t>程序（完整开发流程）</w:t>
      </w:r>
      <w:bookmarkEnd w:id="8"/>
    </w:p>
    <w:p w14:paraId="32750D10" w14:textId="77777777" w:rsidR="00960589" w:rsidRDefault="00F06290" w:rsidP="00E0114F">
      <w:pPr>
        <w:ind w:firstLine="440"/>
      </w:pPr>
      <w:hyperlink r:id="rId20" w:history="1">
        <w:r w:rsidR="00F56678" w:rsidRPr="004A3B60">
          <w:rPr>
            <w:rStyle w:val="afc"/>
            <w:rFonts w:hint="eastAsia"/>
          </w:rPr>
          <w:t>run_arm.py</w:t>
        </w:r>
      </w:hyperlink>
      <w:r w:rsidR="00F56678" w:rsidRPr="00F56678">
        <w:rPr>
          <w:rFonts w:hint="eastAsia"/>
        </w:rPr>
        <w:t>，这是核心代码。把加载模型、读取</w:t>
      </w:r>
      <w:r w:rsidR="00F56678" w:rsidRPr="00F56678">
        <w:rPr>
          <w:rFonts w:hint="eastAsia"/>
        </w:rPr>
        <w:t xml:space="preserve"> YAML</w:t>
      </w:r>
      <w:r w:rsidR="00F56678" w:rsidRPr="00F56678">
        <w:rPr>
          <w:rFonts w:hint="eastAsia"/>
        </w:rPr>
        <w:t>、控制循环、可视化全部整合在一起。</w:t>
      </w:r>
    </w:p>
    <w:p w14:paraId="4F82E937" w14:textId="1285051A" w:rsidR="00B43C1C" w:rsidRDefault="008E5F91" w:rsidP="007423B6">
      <w:pPr>
        <w:ind w:firstLine="440"/>
      </w:pPr>
      <w:r>
        <w:t>程序有很好的注释，非常</w:t>
      </w:r>
      <w:r w:rsidR="005345B0">
        <w:t>易读。</w:t>
      </w:r>
    </w:p>
    <w:p w14:paraId="553FBF37" w14:textId="63B6FA7C" w:rsidR="00DA1E12" w:rsidRDefault="00DA1E12" w:rsidP="00DA1E12">
      <w:pPr>
        <w:ind w:firstLine="440"/>
      </w:pPr>
      <w:r>
        <w:rPr>
          <w:rFonts w:hint="eastAsia"/>
        </w:rPr>
        <w:t>这个</w:t>
      </w:r>
      <w:r>
        <w:rPr>
          <w:rFonts w:hint="eastAsia"/>
        </w:rPr>
        <w:t xml:space="preserve"> Python </w:t>
      </w:r>
      <w:r>
        <w:rPr>
          <w:rFonts w:hint="eastAsia"/>
        </w:rPr>
        <w:t>程序（</w:t>
      </w:r>
      <w:r>
        <w:rPr>
          <w:rFonts w:hint="eastAsia"/>
        </w:rPr>
        <w:t>`run_arm.py`</w:t>
      </w:r>
      <w:r>
        <w:rPr>
          <w:rFonts w:hint="eastAsia"/>
        </w:rPr>
        <w:t>）实现了一个基于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>物理引擎的两连杆机械臂轨迹跟踪仿真。它通过</w:t>
      </w:r>
      <w:r>
        <w:rPr>
          <w:rFonts w:hint="eastAsia"/>
        </w:rPr>
        <w:t>YAML</w:t>
      </w:r>
      <w:r>
        <w:rPr>
          <w:rFonts w:hint="eastAsia"/>
        </w:rPr>
        <w:t>配置文件设定关节目标轨迹，利用</w:t>
      </w:r>
      <w:r>
        <w:rPr>
          <w:rFonts w:hint="eastAsia"/>
        </w:rPr>
        <w:t xml:space="preserve"> XML </w:t>
      </w:r>
      <w:r>
        <w:rPr>
          <w:rFonts w:hint="eastAsia"/>
        </w:rPr>
        <w:t>模型中内置的</w:t>
      </w:r>
      <w:r>
        <w:rPr>
          <w:rFonts w:hint="eastAsia"/>
        </w:rPr>
        <w:t>`position`</w:t>
      </w:r>
      <w:r>
        <w:rPr>
          <w:rFonts w:hint="eastAsia"/>
        </w:rPr>
        <w:t>执行器（自带</w:t>
      </w:r>
      <w:r>
        <w:rPr>
          <w:rFonts w:hint="eastAsia"/>
        </w:rPr>
        <w:t>PD</w:t>
      </w:r>
      <w:r>
        <w:rPr>
          <w:rFonts w:hint="eastAsia"/>
        </w:rPr>
        <w:t>控制）直接下发期望角度，从而驱动机械臂运动。下面按执行顺序逐步讲解其流程：</w:t>
      </w:r>
    </w:p>
    <w:p w14:paraId="09978756" w14:textId="44626753" w:rsidR="00DA1E12" w:rsidRDefault="00DA1E12" w:rsidP="00DA1E12">
      <w:pPr>
        <w:pStyle w:val="3"/>
      </w:pPr>
      <w:bookmarkStart w:id="9" w:name="_Toc240359304"/>
      <w:r>
        <w:rPr>
          <w:rFonts w:hint="eastAsia"/>
        </w:rPr>
        <w:t>导入依赖与初始化</w:t>
      </w:r>
      <w:bookmarkEnd w:id="9"/>
    </w:p>
    <w:p w14:paraId="600E197F" w14:textId="48EED84B" w:rsidR="00DA1E12" w:rsidRDefault="00DA1E12" w:rsidP="00DA1E12">
      <w:pPr>
        <w:ind w:firstLine="440"/>
      </w:pPr>
      <w:r>
        <w:rPr>
          <w:rFonts w:hint="eastAsia"/>
        </w:rPr>
        <w:t>导入</w:t>
      </w:r>
      <w:r>
        <w:rPr>
          <w:rFonts w:hint="eastAsia"/>
        </w:rPr>
        <w:t xml:space="preserve"> `time`</w:t>
      </w:r>
      <w:r>
        <w:rPr>
          <w:rFonts w:hint="eastAsia"/>
        </w:rPr>
        <w:t>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`</w:t>
      </w:r>
      <w:r>
        <w:rPr>
          <w:rFonts w:hint="eastAsia"/>
        </w:rPr>
        <w:t>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yaml</w:t>
      </w:r>
      <w:proofErr w:type="spellEnd"/>
      <w:r>
        <w:rPr>
          <w:rFonts w:hint="eastAsia"/>
        </w:rPr>
        <w:t>`</w:t>
      </w:r>
      <w:r>
        <w:rPr>
          <w:rFonts w:hint="eastAsia"/>
        </w:rPr>
        <w:t>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及其</w:t>
      </w:r>
      <w:r>
        <w:rPr>
          <w:rFonts w:hint="eastAsia"/>
        </w:rPr>
        <w:t xml:space="preserve"> `viewer` </w:t>
      </w:r>
      <w:r>
        <w:rPr>
          <w:rFonts w:hint="eastAsia"/>
        </w:rPr>
        <w:t>子模块。这些库分别用于时间控制、数值计算、配置文件解析、物理模拟和可视化。</w:t>
      </w:r>
    </w:p>
    <w:p w14:paraId="210C008D" w14:textId="64E41FF3" w:rsidR="00DA1E12" w:rsidRDefault="00DA1E12" w:rsidP="00DA1E12">
      <w:pPr>
        <w:pStyle w:val="3"/>
      </w:pPr>
      <w:bookmarkStart w:id="10" w:name="_Toc240359305"/>
      <w:r>
        <w:rPr>
          <w:rFonts w:hint="eastAsia"/>
        </w:rPr>
        <w:t>加载</w:t>
      </w:r>
      <w:r>
        <w:rPr>
          <w:rFonts w:hint="eastAsia"/>
        </w:rPr>
        <w:t xml:space="preserve"> YAML </w:t>
      </w:r>
      <w:r>
        <w:rPr>
          <w:rFonts w:hint="eastAsia"/>
        </w:rPr>
        <w:t>配置（</w:t>
      </w:r>
      <w:r>
        <w:rPr>
          <w:rFonts w:hint="eastAsia"/>
        </w:rPr>
        <w:t>`</w:t>
      </w:r>
      <w:proofErr w:type="spellStart"/>
      <w:r>
        <w:rPr>
          <w:rFonts w:hint="eastAsia"/>
        </w:rPr>
        <w:t>load_config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函数）</w:t>
      </w:r>
      <w:bookmarkEnd w:id="10"/>
    </w:p>
    <w:p w14:paraId="647DDCCA" w14:textId="14B9FA44" w:rsidR="00DA1E12" w:rsidRDefault="00DA1E12" w:rsidP="00DA1E12">
      <w:pPr>
        <w:ind w:firstLine="440"/>
      </w:pPr>
      <w:r>
        <w:rPr>
          <w:rFonts w:hint="eastAsia"/>
        </w:rPr>
        <w:t>尝试打开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config.yaml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文件并解析为字典。</w:t>
      </w:r>
    </w:p>
    <w:p w14:paraId="4B8C1ABB" w14:textId="77777777"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若文件不存在，则使用默认参数（仅包含轨迹幅值、频率和相位差），并给出警告提示。</w:t>
      </w:r>
    </w:p>
    <w:p w14:paraId="58EA609B" w14:textId="77777777"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配置内容用于后续生成两个关节的目标角度轨迹。</w:t>
      </w:r>
    </w:p>
    <w:p w14:paraId="4AAE4E68" w14:textId="1F3E4512" w:rsidR="00DA1E12" w:rsidRDefault="00DA1E12" w:rsidP="00DA1E12">
      <w:pPr>
        <w:pStyle w:val="3"/>
      </w:pPr>
      <w:bookmarkStart w:id="11" w:name="_Toc240359306"/>
      <w:r>
        <w:rPr>
          <w:rFonts w:hint="eastAsia"/>
        </w:rPr>
        <w:t>加载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</w:t>
      </w:r>
      <w:bookmarkEnd w:id="11"/>
    </w:p>
    <w:p w14:paraId="1C02D0C9" w14:textId="347F078C" w:rsidR="00DA1E12" w:rsidRDefault="00DA1E12" w:rsidP="00DA1E12">
      <w:pPr>
        <w:ind w:firstLine="440"/>
      </w:pPr>
      <w:r>
        <w:rPr>
          <w:rFonts w:hint="eastAsia"/>
        </w:rPr>
        <w:t>通过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mujoco.MjModel.from_xml_path</w:t>
      </w:r>
      <w:proofErr w:type="spellEnd"/>
      <w:r>
        <w:rPr>
          <w:rFonts w:hint="eastAsia"/>
        </w:rPr>
        <w:t xml:space="preserve">("two_link_arm.xml")` </w:t>
      </w:r>
      <w:r>
        <w:rPr>
          <w:rFonts w:hint="eastAsia"/>
        </w:rPr>
        <w:t>读取</w:t>
      </w:r>
      <w:r>
        <w:rPr>
          <w:rFonts w:hint="eastAsia"/>
        </w:rPr>
        <w:t xml:space="preserve"> XML </w:t>
      </w:r>
      <w:r>
        <w:rPr>
          <w:rFonts w:hint="eastAsia"/>
        </w:rPr>
        <w:t>模型文件。</w:t>
      </w:r>
    </w:p>
    <w:p w14:paraId="3310832A" w14:textId="12F44B9B" w:rsidR="00DA1E12" w:rsidRDefault="00DA1E12" w:rsidP="00DA1E12">
      <w:pPr>
        <w:ind w:firstLine="440"/>
      </w:pPr>
      <w:r>
        <w:rPr>
          <w:rFonts w:hint="eastAsia"/>
        </w:rPr>
        <w:lastRenderedPageBreak/>
        <w:t>若文件加载失败，程序打印错误并退出。</w:t>
      </w:r>
    </w:p>
    <w:p w14:paraId="1B84BB6D" w14:textId="7D045EAA" w:rsidR="00DA1E12" w:rsidRDefault="00DA1E12" w:rsidP="00DA1E12">
      <w:pPr>
        <w:ind w:firstLine="440"/>
      </w:pPr>
      <w:r>
        <w:rPr>
          <w:rFonts w:hint="eastAsia"/>
        </w:rPr>
        <w:t>接着创建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MjData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对象，用于存储仿真状态（位置、速度、控制量等）。</w:t>
      </w:r>
    </w:p>
    <w:p w14:paraId="2B585BCA" w14:textId="30B1B54D" w:rsidR="00DA1E12" w:rsidRDefault="00DA1E12" w:rsidP="00DA1E12">
      <w:pPr>
        <w:pStyle w:val="3"/>
      </w:pPr>
      <w:bookmarkStart w:id="12" w:name="_Toc240359307"/>
      <w:r>
        <w:rPr>
          <w:rFonts w:hint="eastAsia"/>
        </w:rPr>
        <w:t>进入仿真主循环（带被动查看器）</w:t>
      </w:r>
      <w:bookmarkEnd w:id="12"/>
    </w:p>
    <w:p w14:paraId="77C619FD" w14:textId="0A9D1457" w:rsidR="00DA1E12" w:rsidRDefault="00DA1E12" w:rsidP="00DA1E12">
      <w:pPr>
        <w:ind w:firstLine="440"/>
      </w:pPr>
      <w:r>
        <w:rPr>
          <w:rFonts w:hint="eastAsia"/>
        </w:rPr>
        <w:t>使用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mujoco.viewer.launch_passive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启动一个被动（非阻塞）可视化窗口，并传入模型和数据。</w:t>
      </w:r>
    </w:p>
    <w:p w14:paraId="05DFF54D" w14:textId="01D1EECD" w:rsidR="00DA1E12" w:rsidRDefault="00DA1E12" w:rsidP="00DA1E12">
      <w:pPr>
        <w:ind w:firstLine="440"/>
      </w:pPr>
      <w:r>
        <w:rPr>
          <w:rFonts w:hint="eastAsia"/>
        </w:rPr>
        <w:t>记录起始时间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start_time</w:t>
      </w:r>
      <w:proofErr w:type="spellEnd"/>
      <w:r>
        <w:rPr>
          <w:rFonts w:hint="eastAsia"/>
        </w:rPr>
        <w:t>`</w:t>
      </w:r>
      <w:r>
        <w:rPr>
          <w:rFonts w:hint="eastAsia"/>
        </w:rPr>
        <w:t>，用于计算仿真经过的时间</w:t>
      </w:r>
      <w:r>
        <w:rPr>
          <w:rFonts w:hint="eastAsia"/>
        </w:rPr>
        <w:t xml:space="preserve"> `elapsed`</w:t>
      </w:r>
      <w:r>
        <w:rPr>
          <w:rFonts w:hint="eastAsia"/>
        </w:rPr>
        <w:t>。</w:t>
      </w:r>
    </w:p>
    <w:p w14:paraId="51AFCAC7" w14:textId="43389869" w:rsidR="00DA1E12" w:rsidRDefault="00DA1E12" w:rsidP="00DA1E12">
      <w:pPr>
        <w:pStyle w:val="3"/>
      </w:pPr>
      <w:bookmarkStart w:id="13" w:name="_Toc240359308"/>
      <w:r>
        <w:rPr>
          <w:rFonts w:hint="eastAsia"/>
        </w:rPr>
        <w:t>主循环内部（</w:t>
      </w:r>
      <w:r>
        <w:rPr>
          <w:rFonts w:hint="eastAsia"/>
        </w:rPr>
        <w:t xml:space="preserve">`while </w:t>
      </w:r>
      <w:proofErr w:type="spellStart"/>
      <w:r>
        <w:rPr>
          <w:rFonts w:hint="eastAsia"/>
        </w:rPr>
        <w:t>viewer.is_running</w:t>
      </w:r>
      <w:proofErr w:type="spellEnd"/>
      <w:r>
        <w:rPr>
          <w:rFonts w:hint="eastAsia"/>
        </w:rPr>
        <w:t>()`</w:t>
      </w:r>
      <w:r>
        <w:rPr>
          <w:rFonts w:hint="eastAsia"/>
        </w:rPr>
        <w:t>）</w:t>
      </w:r>
      <w:bookmarkEnd w:id="13"/>
    </w:p>
    <w:p w14:paraId="600305E3" w14:textId="77777777" w:rsidR="00DA1E12" w:rsidRDefault="00DA1E12" w:rsidP="00DA1E12">
      <w:pPr>
        <w:ind w:firstLine="440"/>
      </w:pPr>
      <w:r>
        <w:rPr>
          <w:rFonts w:hint="eastAsia"/>
        </w:rPr>
        <w:t>每次迭代执行以下步骤：</w:t>
      </w:r>
    </w:p>
    <w:p w14:paraId="4CC63F99" w14:textId="381C662A" w:rsidR="00DA1E12" w:rsidRDefault="00DA1E12" w:rsidP="00DA1E12">
      <w:pPr>
        <w:ind w:firstLine="440"/>
      </w:pPr>
      <w:r>
        <w:rPr>
          <w:rFonts w:hint="eastAsia"/>
        </w:rPr>
        <w:t xml:space="preserve">a. </w:t>
      </w:r>
      <w:r>
        <w:rPr>
          <w:rFonts w:hint="eastAsia"/>
        </w:rPr>
        <w:t>计算期望关节角度</w:t>
      </w:r>
    </w:p>
    <w:p w14:paraId="6C829C08" w14:textId="77777777"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根据配置中的</w:t>
      </w:r>
      <w:r>
        <w:rPr>
          <w:rFonts w:hint="eastAsia"/>
        </w:rPr>
        <w:t xml:space="preserve"> `amplitude1`</w:t>
      </w:r>
      <w:r>
        <w:rPr>
          <w:rFonts w:hint="eastAsia"/>
        </w:rPr>
        <w:t>、</w:t>
      </w:r>
      <w:r>
        <w:rPr>
          <w:rFonts w:hint="eastAsia"/>
        </w:rPr>
        <w:t xml:space="preserve">`freq1` </w:t>
      </w:r>
      <w:r>
        <w:rPr>
          <w:rFonts w:hint="eastAsia"/>
        </w:rPr>
        <w:t>等参数，利用正弦函数生成两个关节的目标角度：</w:t>
      </w:r>
    </w:p>
    <w:p w14:paraId="69A8DBBC" w14:textId="77777777" w:rsidR="00DA1E12" w:rsidRDefault="00DA1E12" w:rsidP="00DA1E12">
      <w:pPr>
        <w:ind w:firstLine="440"/>
      </w:pPr>
      <w:r>
        <w:t xml:space="preserve">  - `target1 = A1 * </w:t>
      </w:r>
      <w:proofErr w:type="gramStart"/>
      <w:r>
        <w:t>sin(</w:t>
      </w:r>
      <w:proofErr w:type="gramEnd"/>
      <w:r>
        <w:t>2π * f1 * t)`</w:t>
      </w:r>
    </w:p>
    <w:p w14:paraId="0E02ACD1" w14:textId="77777777" w:rsidR="00DA1E12" w:rsidRDefault="00DA1E12" w:rsidP="00DA1E12">
      <w:pPr>
        <w:ind w:firstLine="440"/>
      </w:pPr>
      <w:r>
        <w:t xml:space="preserve">  - `target2 = A2 * </w:t>
      </w:r>
      <w:proofErr w:type="gramStart"/>
      <w:r>
        <w:t>sin(</w:t>
      </w:r>
      <w:proofErr w:type="gramEnd"/>
      <w:r>
        <w:t>2π * f2 * t + φ2)`</w:t>
      </w:r>
    </w:p>
    <w:p w14:paraId="17AC8886" w14:textId="77777777"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这里</w:t>
      </w:r>
      <w:r>
        <w:rPr>
          <w:rFonts w:hint="eastAsia"/>
        </w:rPr>
        <w:t xml:space="preserve"> `t` </w:t>
      </w:r>
      <w:r>
        <w:rPr>
          <w:rFonts w:hint="eastAsia"/>
        </w:rPr>
        <w:t>为仿真运行时间（物理时间，非</w:t>
      </w:r>
      <w:r>
        <w:rPr>
          <w:rFonts w:hint="eastAsia"/>
        </w:rPr>
        <w:t xml:space="preserve"> CPU </w:t>
      </w:r>
      <w:r>
        <w:rPr>
          <w:rFonts w:hint="eastAsia"/>
        </w:rPr>
        <w:t>时间）。</w:t>
      </w:r>
    </w:p>
    <w:p w14:paraId="50FE31CE" w14:textId="77777777" w:rsidR="00DA1E12" w:rsidRDefault="00DA1E12" w:rsidP="00DA1E12">
      <w:pPr>
        <w:ind w:firstLine="440"/>
      </w:pPr>
    </w:p>
    <w:p w14:paraId="42C97D5C" w14:textId="5E1D86C6" w:rsidR="00DA1E12" w:rsidRDefault="00DA1E12" w:rsidP="00DA1E12">
      <w:pPr>
        <w:ind w:firstLine="440"/>
      </w:pPr>
      <w:r>
        <w:rPr>
          <w:rFonts w:hint="eastAsia"/>
        </w:rPr>
        <w:t xml:space="preserve">b. </w:t>
      </w:r>
      <w:r>
        <w:rPr>
          <w:rFonts w:hint="eastAsia"/>
        </w:rPr>
        <w:t>直接下发目标角度</w:t>
      </w:r>
    </w:p>
    <w:p w14:paraId="46DAFDE0" w14:textId="77777777"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将计算出的</w:t>
      </w:r>
      <w:r>
        <w:rPr>
          <w:rFonts w:hint="eastAsia"/>
        </w:rPr>
        <w:t xml:space="preserve"> `target1` </w:t>
      </w:r>
      <w:r>
        <w:rPr>
          <w:rFonts w:hint="eastAsia"/>
        </w:rPr>
        <w:t>和</w:t>
      </w:r>
      <w:r>
        <w:rPr>
          <w:rFonts w:hint="eastAsia"/>
        </w:rPr>
        <w:t xml:space="preserve"> `target2` </w:t>
      </w:r>
      <w:r>
        <w:rPr>
          <w:rFonts w:hint="eastAsia"/>
        </w:rPr>
        <w:t>赋值给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data.ctrl</w:t>
      </w:r>
      <w:proofErr w:type="spellEnd"/>
      <w:r>
        <w:rPr>
          <w:rFonts w:hint="eastAsia"/>
        </w:rPr>
        <w:t xml:space="preserve">[0]` </w:t>
      </w:r>
      <w:r>
        <w:rPr>
          <w:rFonts w:hint="eastAsia"/>
        </w:rPr>
        <w:t>和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data.ctrl</w:t>
      </w:r>
      <w:proofErr w:type="spellEnd"/>
      <w:r>
        <w:rPr>
          <w:rFonts w:hint="eastAsia"/>
        </w:rPr>
        <w:t>[1]`</w:t>
      </w:r>
      <w:r>
        <w:rPr>
          <w:rFonts w:hint="eastAsia"/>
        </w:rPr>
        <w:t>。</w:t>
      </w:r>
    </w:p>
    <w:p w14:paraId="5A4A50D7" w14:textId="77777777"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关键点：</w:t>
      </w:r>
      <w:r>
        <w:rPr>
          <w:rFonts w:hint="eastAsia"/>
        </w:rPr>
        <w:t xml:space="preserve">XML </w:t>
      </w:r>
      <w:r>
        <w:rPr>
          <w:rFonts w:hint="eastAsia"/>
        </w:rPr>
        <w:t>模型中关节执行器类型为</w:t>
      </w:r>
      <w:r>
        <w:rPr>
          <w:rFonts w:hint="eastAsia"/>
        </w:rPr>
        <w:t xml:space="preserve"> `&lt;position&gt;`</w:t>
      </w:r>
      <w:r>
        <w:rPr>
          <w:rFonts w:hint="eastAsia"/>
        </w:rPr>
        <w:t>，其内部已经定义了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kp</w:t>
      </w:r>
      <w:proofErr w:type="spellEnd"/>
      <w:r>
        <w:rPr>
          <w:rFonts w:hint="eastAsia"/>
        </w:rPr>
        <w:t>`</w:t>
      </w:r>
      <w:r>
        <w:rPr>
          <w:rFonts w:hint="eastAsia"/>
        </w:rPr>
        <w:t>（比例增益）和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>`</w:t>
      </w:r>
      <w:r>
        <w:rPr>
          <w:rFonts w:hint="eastAsia"/>
        </w:rPr>
        <w:t>（速度增益），因此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会自动</w:t>
      </w:r>
      <w:proofErr w:type="gramStart"/>
      <w:r>
        <w:rPr>
          <w:rFonts w:hint="eastAsia"/>
        </w:rPr>
        <w:t>将角度</w:t>
      </w:r>
      <w:proofErr w:type="gramEnd"/>
      <w:r>
        <w:rPr>
          <w:rFonts w:hint="eastAsia"/>
        </w:rPr>
        <w:t>误差转化为力矩，</w:t>
      </w:r>
      <w:r>
        <w:rPr>
          <w:rFonts w:hint="eastAsia"/>
        </w:rPr>
        <w:t>**</w:t>
      </w:r>
      <w:r>
        <w:rPr>
          <w:rFonts w:hint="eastAsia"/>
        </w:rPr>
        <w:t>无需在</w:t>
      </w:r>
      <w:r>
        <w:rPr>
          <w:rFonts w:hint="eastAsia"/>
        </w:rPr>
        <w:t xml:space="preserve"> Python </w:t>
      </w:r>
      <w:r>
        <w:rPr>
          <w:rFonts w:hint="eastAsia"/>
        </w:rPr>
        <w:t>中手动计算</w:t>
      </w:r>
      <w:r>
        <w:rPr>
          <w:rFonts w:hint="eastAsia"/>
        </w:rPr>
        <w:t xml:space="preserve"> PD </w:t>
      </w:r>
      <w:r>
        <w:rPr>
          <w:rFonts w:hint="eastAsia"/>
        </w:rPr>
        <w:t>控制律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700C3978" w14:textId="77777777" w:rsidR="00DA1E12" w:rsidRDefault="00DA1E12" w:rsidP="00DA1E12">
      <w:pPr>
        <w:ind w:firstLine="440"/>
      </w:pPr>
    </w:p>
    <w:p w14:paraId="2005A9FB" w14:textId="5CBEC292" w:rsidR="00DA1E12" w:rsidRDefault="00DA1E12" w:rsidP="00DA1E12">
      <w:pPr>
        <w:ind w:firstLine="440"/>
      </w:pPr>
      <w:r>
        <w:rPr>
          <w:rFonts w:hint="eastAsia"/>
        </w:rPr>
        <w:t xml:space="preserve">c. </w:t>
      </w:r>
      <w:r>
        <w:rPr>
          <w:rFonts w:hint="eastAsia"/>
        </w:rPr>
        <w:t>步进物理引擎</w:t>
      </w:r>
    </w:p>
    <w:p w14:paraId="1456BF8E" w14:textId="77777777"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调用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mujoco.mj_step</w:t>
      </w:r>
      <w:proofErr w:type="spellEnd"/>
      <w:r>
        <w:rPr>
          <w:rFonts w:hint="eastAsia"/>
        </w:rPr>
        <w:t xml:space="preserve">(model, data)` </w:t>
      </w:r>
      <w:r>
        <w:rPr>
          <w:rFonts w:hint="eastAsia"/>
        </w:rPr>
        <w:t>推进仿真一步，更新位置、速度、力矩等所有状态。</w:t>
      </w:r>
    </w:p>
    <w:p w14:paraId="5EFF54FE" w14:textId="77777777" w:rsidR="00DA1E12" w:rsidRPr="00DA1E12" w:rsidRDefault="00DA1E12" w:rsidP="00DA1E12">
      <w:pPr>
        <w:ind w:firstLine="440"/>
      </w:pPr>
    </w:p>
    <w:p w14:paraId="046C8D23" w14:textId="26BE26D7" w:rsidR="00DA1E12" w:rsidRDefault="00DA1E12" w:rsidP="00DA1E12">
      <w:pPr>
        <w:ind w:firstLine="440"/>
      </w:pPr>
      <w:r>
        <w:rPr>
          <w:rFonts w:hint="eastAsia"/>
        </w:rPr>
        <w:t xml:space="preserve">d. </w:t>
      </w:r>
      <w:r>
        <w:rPr>
          <w:rFonts w:hint="eastAsia"/>
        </w:rPr>
        <w:t>同步可视化</w:t>
      </w:r>
    </w:p>
    <w:p w14:paraId="536F2AAA" w14:textId="77777777"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调用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viewer.sync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将当前数据渲染到显示窗口。</w:t>
      </w:r>
    </w:p>
    <w:p w14:paraId="6D3ABE7B" w14:textId="77777777" w:rsidR="00DA1E12" w:rsidRDefault="00DA1E12" w:rsidP="00DA1E12">
      <w:pPr>
        <w:ind w:firstLine="440"/>
      </w:pPr>
    </w:p>
    <w:p w14:paraId="15A2BE1D" w14:textId="2D1DD9D6" w:rsidR="00DA1E12" w:rsidRDefault="00DA1E12" w:rsidP="00DA1E12">
      <w:pPr>
        <w:ind w:firstLine="440"/>
      </w:pPr>
      <w:r>
        <w:rPr>
          <w:rFonts w:hint="eastAsia"/>
        </w:rPr>
        <w:t xml:space="preserve">e. </w:t>
      </w:r>
      <w:r>
        <w:rPr>
          <w:rFonts w:hint="eastAsia"/>
        </w:rPr>
        <w:t>控制仿真速度</w:t>
      </w:r>
    </w:p>
    <w:p w14:paraId="1F642A24" w14:textId="77777777" w:rsidR="00DA1E12" w:rsidRDefault="00DA1E12" w:rsidP="00DA1E12">
      <w:pPr>
        <w:ind w:firstLine="440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使用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time.sleep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model.opt.timestep</w:t>
      </w:r>
      <w:proofErr w:type="spellEnd"/>
      <w:r>
        <w:rPr>
          <w:rFonts w:hint="eastAsia"/>
        </w:rPr>
        <w:t xml:space="preserve">)` </w:t>
      </w:r>
      <w:r>
        <w:rPr>
          <w:rFonts w:hint="eastAsia"/>
        </w:rPr>
        <w:t>让程序休眠一个物理步长的时间（通常为几毫秒），从而保证仿真运行速度与真实时间大致对齐（实时仿真），避免循环过快。</w:t>
      </w:r>
    </w:p>
    <w:p w14:paraId="64751CF6" w14:textId="1D99DBCC" w:rsidR="00DA1E12" w:rsidRDefault="00DA1E12" w:rsidP="004E2942">
      <w:pPr>
        <w:pStyle w:val="3"/>
      </w:pPr>
      <w:bookmarkStart w:id="14" w:name="_Toc240359309"/>
      <w:r>
        <w:rPr>
          <w:rFonts w:hint="eastAsia"/>
        </w:rPr>
        <w:t>退出循环与结束</w:t>
      </w:r>
      <w:bookmarkEnd w:id="14"/>
    </w:p>
    <w:p w14:paraId="7BE4FDA7" w14:textId="77777777"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当用户关闭</w:t>
      </w:r>
      <w:proofErr w:type="gramStart"/>
      <w:r>
        <w:rPr>
          <w:rFonts w:hint="eastAsia"/>
        </w:rPr>
        <w:t>查看器</w:t>
      </w:r>
      <w:proofErr w:type="gramEnd"/>
      <w:r>
        <w:rPr>
          <w:rFonts w:hint="eastAsia"/>
        </w:rPr>
        <w:t>窗口或按下停止键时，</w:t>
      </w:r>
      <w:r>
        <w:rPr>
          <w:rFonts w:hint="eastAsia"/>
        </w:rPr>
        <w:t>`</w:t>
      </w:r>
      <w:proofErr w:type="spellStart"/>
      <w:r>
        <w:rPr>
          <w:rFonts w:hint="eastAsia"/>
        </w:rPr>
        <w:t>viewer.is_running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变为</w:t>
      </w:r>
      <w:r>
        <w:rPr>
          <w:rFonts w:hint="eastAsia"/>
        </w:rPr>
        <w:t xml:space="preserve"> `False`</w:t>
      </w:r>
      <w:r>
        <w:rPr>
          <w:rFonts w:hint="eastAsia"/>
        </w:rPr>
        <w:t>，循环终止。</w:t>
      </w:r>
    </w:p>
    <w:p w14:paraId="1AE3EC47" w14:textId="5209E3FD"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打印</w:t>
      </w:r>
      <w:r>
        <w:rPr>
          <w:rFonts w:hint="eastAsia"/>
        </w:rPr>
        <w:t xml:space="preserve"> `"</w:t>
      </w:r>
      <w:r>
        <w:rPr>
          <w:rFonts w:hint="eastAsia"/>
        </w:rPr>
        <w:t>仿真结束</w:t>
      </w:r>
      <w:r>
        <w:rPr>
          <w:rFonts w:hint="eastAsia"/>
        </w:rPr>
        <w:t>"`</w:t>
      </w:r>
      <w:r>
        <w:rPr>
          <w:rFonts w:hint="eastAsia"/>
        </w:rPr>
        <w:t>，程序退出。</w:t>
      </w:r>
    </w:p>
    <w:p w14:paraId="6271CB3F" w14:textId="0230BB99" w:rsidR="00DA1E12" w:rsidRDefault="00DA1E12" w:rsidP="004E2942">
      <w:pPr>
        <w:pStyle w:val="3"/>
      </w:pPr>
      <w:bookmarkStart w:id="15" w:name="_Toc240359310"/>
      <w:r>
        <w:rPr>
          <w:rFonts w:hint="eastAsia"/>
        </w:rPr>
        <w:t>补充说明</w:t>
      </w:r>
      <w:bookmarkEnd w:id="15"/>
    </w:p>
    <w:p w14:paraId="428F1650" w14:textId="77777777"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整个流程是</w:t>
      </w:r>
      <w:r>
        <w:rPr>
          <w:rFonts w:hint="eastAsia"/>
        </w:rPr>
        <w:t xml:space="preserve"> **</w:t>
      </w:r>
      <w:r>
        <w:rPr>
          <w:rFonts w:hint="eastAsia"/>
        </w:rPr>
        <w:t>“配置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模型加载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实时轨迹生成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直接位置控制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物理模拟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渲染”</w:t>
      </w:r>
      <w:r>
        <w:rPr>
          <w:rFonts w:hint="eastAsia"/>
        </w:rPr>
        <w:t xml:space="preserve">** </w:t>
      </w:r>
      <w:r>
        <w:rPr>
          <w:rFonts w:hint="eastAsia"/>
        </w:rPr>
        <w:t>的闭环。</w:t>
      </w:r>
    </w:p>
    <w:p w14:paraId="0657E085" w14:textId="77777777"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该设计将底层控制（</w:t>
      </w:r>
      <w:r>
        <w:rPr>
          <w:rFonts w:hint="eastAsia"/>
        </w:rPr>
        <w:t xml:space="preserve">PD </w:t>
      </w:r>
      <w:r>
        <w:rPr>
          <w:rFonts w:hint="eastAsia"/>
        </w:rPr>
        <w:t>参数）置于</w:t>
      </w:r>
      <w:r>
        <w:rPr>
          <w:rFonts w:hint="eastAsia"/>
        </w:rPr>
        <w:t xml:space="preserve"> XML </w:t>
      </w:r>
      <w:r>
        <w:rPr>
          <w:rFonts w:hint="eastAsia"/>
        </w:rPr>
        <w:t>中，上层</w:t>
      </w:r>
      <w:r>
        <w:rPr>
          <w:rFonts w:hint="eastAsia"/>
        </w:rPr>
        <w:t xml:space="preserve"> Python </w:t>
      </w:r>
      <w:r>
        <w:rPr>
          <w:rFonts w:hint="eastAsia"/>
        </w:rPr>
        <w:t>只负责轨迹规划，实现了控制逻辑与物理仿真的分离，便于调试和参数调整。</w:t>
      </w:r>
    </w:p>
    <w:p w14:paraId="14216C3F" w14:textId="744CFF8B" w:rsidR="00DA1E12" w:rsidRPr="00B43C1C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仿真的实时性依赖于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time.sleep</w:t>
      </w:r>
      <w:proofErr w:type="spellEnd"/>
      <w:r>
        <w:rPr>
          <w:rFonts w:hint="eastAsia"/>
        </w:rPr>
        <w:t>`</w:t>
      </w:r>
      <w:r>
        <w:rPr>
          <w:rFonts w:hint="eastAsia"/>
        </w:rPr>
        <w:t>，但实际物理步长由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model.opt.timestep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决定（通常固定），而</w:t>
      </w:r>
      <w:r>
        <w:rPr>
          <w:rFonts w:hint="eastAsia"/>
        </w:rPr>
        <w:t xml:space="preserve"> `sleep` </w:t>
      </w:r>
      <w:r>
        <w:rPr>
          <w:rFonts w:hint="eastAsia"/>
        </w:rPr>
        <w:t>仅用于节流，若计算机性能不足可能导致仿真变慢，但不会影响物理精度。</w:t>
      </w:r>
    </w:p>
    <w:p w14:paraId="6C39CAFB" w14:textId="77777777" w:rsidR="00F56678" w:rsidRDefault="002D024F" w:rsidP="00705547">
      <w:pPr>
        <w:pStyle w:val="2"/>
      </w:pPr>
      <w:bookmarkStart w:id="16" w:name="_Toc240359311"/>
      <w:r w:rsidRPr="002D024F">
        <w:rPr>
          <w:rFonts w:hint="eastAsia"/>
        </w:rPr>
        <w:t>第四步：如何运行与效果验证</w:t>
      </w:r>
      <w:bookmarkEnd w:id="16"/>
    </w:p>
    <w:p w14:paraId="002CDD86" w14:textId="77777777" w:rsidR="002D024F" w:rsidRDefault="002D024F" w:rsidP="00E0114F">
      <w:pPr>
        <w:ind w:firstLine="440"/>
      </w:pPr>
      <w:r w:rsidRPr="002D024F">
        <w:rPr>
          <w:rFonts w:hint="eastAsia"/>
        </w:rPr>
        <w:t>执行脚本</w:t>
      </w:r>
      <w:r>
        <w:rPr>
          <w:rFonts w:hint="eastAsia"/>
        </w:rPr>
        <w:t>：</w:t>
      </w:r>
      <w:r w:rsidRPr="002D024F">
        <w:t>python run_arm.py</w:t>
      </w:r>
    </w:p>
    <w:p w14:paraId="543B052A" w14:textId="77777777" w:rsidR="002D024F" w:rsidRDefault="00DA464A" w:rsidP="00E0114F">
      <w:pPr>
        <w:ind w:firstLine="440"/>
      </w:pPr>
      <w:r w:rsidRPr="00DA464A">
        <w:rPr>
          <w:rFonts w:hint="eastAsia"/>
        </w:rPr>
        <w:t>看到：一个绿色</w:t>
      </w:r>
      <w:r w:rsidRPr="00DA464A">
        <w:rPr>
          <w:rFonts w:hint="eastAsia"/>
        </w:rPr>
        <w:t>+</w:t>
      </w:r>
      <w:r w:rsidRPr="00DA464A">
        <w:rPr>
          <w:rFonts w:hint="eastAsia"/>
        </w:rPr>
        <w:t>蓝色的机械臂，底座旋转（关节</w:t>
      </w:r>
      <w:r w:rsidRPr="00DA464A">
        <w:rPr>
          <w:rFonts w:hint="eastAsia"/>
        </w:rPr>
        <w:t>1</w:t>
      </w:r>
      <w:r w:rsidRPr="00DA464A">
        <w:rPr>
          <w:rFonts w:hint="eastAsia"/>
        </w:rPr>
        <w:t>），同时大臂上下摆动（关节</w:t>
      </w:r>
      <w:r w:rsidRPr="00DA464A">
        <w:rPr>
          <w:rFonts w:hint="eastAsia"/>
        </w:rPr>
        <w:t>2</w:t>
      </w:r>
      <w:r w:rsidRPr="00DA464A">
        <w:rPr>
          <w:rFonts w:hint="eastAsia"/>
        </w:rPr>
        <w:t>），末端橙色小球画着优雅的“</w:t>
      </w:r>
      <w:r w:rsidRPr="00DA464A">
        <w:rPr>
          <w:rFonts w:hint="eastAsia"/>
        </w:rPr>
        <w:t>8</w:t>
      </w:r>
      <w:r w:rsidRPr="00DA464A">
        <w:rPr>
          <w:rFonts w:hint="eastAsia"/>
        </w:rPr>
        <w:t>”字轨迹。你可以用鼠标拖拽旋转视角，右键平移，滚轮缩放。</w:t>
      </w:r>
    </w:p>
    <w:p w14:paraId="774211E5" w14:textId="77777777" w:rsidR="00ED04C9" w:rsidRDefault="00ED04C9" w:rsidP="00E0114F">
      <w:pPr>
        <w:ind w:firstLine="440"/>
      </w:pPr>
    </w:p>
    <w:p w14:paraId="3CB56D29" w14:textId="77777777" w:rsidR="000D05F2" w:rsidRDefault="000D05F2" w:rsidP="000D05F2">
      <w:pPr>
        <w:ind w:firstLine="440"/>
      </w:pPr>
      <w:r>
        <w:rPr>
          <w:rFonts w:hint="eastAsia"/>
        </w:rPr>
        <w:t>透过这个例子，理解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开发的“四步法”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D04C9" w14:paraId="3C45F37D" w14:textId="77777777" w:rsidTr="00ED04C9">
        <w:tc>
          <w:tcPr>
            <w:tcW w:w="2876" w:type="dxa"/>
          </w:tcPr>
          <w:p w14:paraId="17299830" w14:textId="77777777" w:rsidR="00ED04C9" w:rsidRDefault="00ED04C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环节</w:t>
            </w:r>
          </w:p>
        </w:tc>
        <w:tc>
          <w:tcPr>
            <w:tcW w:w="2877" w:type="dxa"/>
          </w:tcPr>
          <w:p w14:paraId="31C01832" w14:textId="77777777" w:rsidR="00ED04C9" w:rsidRDefault="00ED04C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文件</w:t>
            </w:r>
            <w:r w:rsidRPr="00ED04C9">
              <w:rPr>
                <w:rFonts w:ascii="Segoe UI Emoji" w:hAnsi="Segoe UI Emoji" w:cs="Segoe UI Emoji" w:hint="eastAsia"/>
              </w:rPr>
              <w:t>/</w:t>
            </w:r>
            <w:r w:rsidRPr="00ED04C9">
              <w:rPr>
                <w:rFonts w:ascii="Segoe UI Emoji" w:hAnsi="Segoe UI Emoji" w:cs="Segoe UI Emoji" w:hint="eastAsia"/>
              </w:rPr>
              <w:t>代码</w:t>
            </w:r>
          </w:p>
        </w:tc>
        <w:tc>
          <w:tcPr>
            <w:tcW w:w="2877" w:type="dxa"/>
          </w:tcPr>
          <w:p w14:paraId="316CF6D4" w14:textId="77777777" w:rsidR="00ED04C9" w:rsidRDefault="00ED04C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作用解析</w:t>
            </w:r>
          </w:p>
        </w:tc>
      </w:tr>
      <w:tr w:rsidR="00ED04C9" w14:paraId="528AB15E" w14:textId="77777777" w:rsidTr="00ED04C9">
        <w:tc>
          <w:tcPr>
            <w:tcW w:w="2876" w:type="dxa"/>
          </w:tcPr>
          <w:p w14:paraId="629ADF65" w14:textId="77777777" w:rsidR="00ED04C9" w:rsidRPr="00ED04C9" w:rsidRDefault="00ED04C9" w:rsidP="00ED04C9">
            <w:pPr>
              <w:pStyle w:val="a"/>
              <w:numPr>
                <w:ilvl w:val="0"/>
                <w:numId w:val="34"/>
              </w:numPr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 xml:space="preserve"> </w:t>
            </w:r>
            <w:r w:rsidRPr="00ED04C9">
              <w:rPr>
                <w:rFonts w:ascii="Segoe UI Emoji" w:hAnsi="Segoe UI Emoji" w:cs="Segoe UI Emoji" w:hint="eastAsia"/>
              </w:rPr>
              <w:t>模型定义</w:t>
            </w:r>
          </w:p>
        </w:tc>
        <w:tc>
          <w:tcPr>
            <w:tcW w:w="2877" w:type="dxa"/>
          </w:tcPr>
          <w:p w14:paraId="6A790F7D" w14:textId="77777777" w:rsidR="00ED04C9" w:rsidRDefault="00ED04C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*.xml (MJCF)</w:t>
            </w:r>
          </w:p>
        </w:tc>
        <w:tc>
          <w:tcPr>
            <w:tcW w:w="2877" w:type="dxa"/>
          </w:tcPr>
          <w:p w14:paraId="41541A88" w14:textId="77777777" w:rsidR="00ED04C9" w:rsidRDefault="00ED04C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这是机器人的“物理蓝图”。定义了几何形状、质量、关节类型（</w:t>
            </w:r>
            <w:r w:rsidRPr="00ED04C9">
              <w:rPr>
                <w:rFonts w:ascii="Segoe UI Emoji" w:hAnsi="Segoe UI Emoji" w:cs="Segoe UI Emoji" w:hint="eastAsia"/>
              </w:rPr>
              <w:t>hinge/ball/free</w:t>
            </w:r>
            <w:r w:rsidRPr="00ED04C9">
              <w:rPr>
                <w:rFonts w:ascii="Segoe UI Emoji" w:hAnsi="Segoe UI Emoji" w:cs="Segoe UI Emoji" w:hint="eastAsia"/>
              </w:rPr>
              <w:t>）、摩擦、颜色等。</w:t>
            </w:r>
            <w:proofErr w:type="spellStart"/>
            <w:r w:rsidRPr="00ED04C9">
              <w:rPr>
                <w:rFonts w:ascii="Segoe UI Emoji" w:hAnsi="Segoe UI Emoji" w:cs="Segoe UI Emoji" w:hint="eastAsia"/>
              </w:rPr>
              <w:t>MuJoCo</w:t>
            </w:r>
            <w:proofErr w:type="spellEnd"/>
            <w:r w:rsidRPr="00ED04C9">
              <w:rPr>
                <w:rFonts w:ascii="Segoe UI Emoji" w:hAnsi="Segoe UI Emoji" w:cs="Segoe UI Emoji" w:hint="eastAsia"/>
              </w:rPr>
              <w:t xml:space="preserve"> </w:t>
            </w:r>
            <w:r w:rsidRPr="00ED04C9">
              <w:rPr>
                <w:rFonts w:ascii="Segoe UI Emoji" w:hAnsi="Segoe UI Emoji" w:cs="Segoe UI Emoji" w:hint="eastAsia"/>
              </w:rPr>
              <w:t>的精华全在</w:t>
            </w:r>
            <w:r w:rsidRPr="00ED04C9">
              <w:rPr>
                <w:rFonts w:ascii="Segoe UI Emoji" w:hAnsi="Segoe UI Emoji" w:cs="Segoe UI Emoji" w:hint="eastAsia"/>
              </w:rPr>
              <w:t xml:space="preserve"> XML </w:t>
            </w:r>
            <w:r w:rsidRPr="00ED04C9">
              <w:rPr>
                <w:rFonts w:ascii="Segoe UI Emoji" w:hAnsi="Segoe UI Emoji" w:cs="Segoe UI Emoji" w:hint="eastAsia"/>
              </w:rPr>
              <w:t>的</w:t>
            </w:r>
            <w:proofErr w:type="gramStart"/>
            <w:r w:rsidRPr="00ED04C9">
              <w:rPr>
                <w:rFonts w:ascii="Segoe UI Emoji" w:hAnsi="Segoe UI Emoji" w:cs="Segoe UI Emoji" w:hint="eastAsia"/>
              </w:rPr>
              <w:t>调参里</w:t>
            </w:r>
            <w:proofErr w:type="gramEnd"/>
            <w:r w:rsidRPr="00ED04C9">
              <w:rPr>
                <w:rFonts w:ascii="Segoe UI Emoji" w:hAnsi="Segoe UI Emoji" w:cs="Segoe UI Emoji" w:hint="eastAsia"/>
              </w:rPr>
              <w:t>。</w:t>
            </w:r>
          </w:p>
        </w:tc>
      </w:tr>
      <w:tr w:rsidR="00ED04C9" w14:paraId="6B2E5D6D" w14:textId="77777777" w:rsidTr="00ED04C9">
        <w:tc>
          <w:tcPr>
            <w:tcW w:w="2876" w:type="dxa"/>
          </w:tcPr>
          <w:p w14:paraId="2DC33472" w14:textId="77777777" w:rsidR="00ED04C9" w:rsidRPr="005B3839" w:rsidRDefault="005B3839" w:rsidP="005B3839">
            <w:pPr>
              <w:pStyle w:val="a"/>
              <w:numPr>
                <w:ilvl w:val="0"/>
                <w:numId w:val="34"/>
              </w:numPr>
              <w:rPr>
                <w:rFonts w:ascii="Segoe UI Emoji" w:hAnsi="Segoe UI Emoji" w:cs="Segoe UI Emoji"/>
              </w:rPr>
            </w:pPr>
            <w:r w:rsidRPr="005B3839">
              <w:rPr>
                <w:rFonts w:ascii="Segoe UI Emoji" w:hAnsi="Segoe UI Emoji" w:cs="Segoe UI Emoji" w:hint="eastAsia"/>
              </w:rPr>
              <w:t xml:space="preserve"> </w:t>
            </w:r>
            <w:r w:rsidRPr="005B3839">
              <w:rPr>
                <w:rFonts w:ascii="Segoe UI Emoji" w:hAnsi="Segoe UI Emoji" w:cs="Segoe UI Emoji" w:hint="eastAsia"/>
              </w:rPr>
              <w:t>参数配置</w:t>
            </w:r>
          </w:p>
        </w:tc>
        <w:tc>
          <w:tcPr>
            <w:tcW w:w="2877" w:type="dxa"/>
          </w:tcPr>
          <w:p w14:paraId="34BFD653" w14:textId="77777777" w:rsidR="00ED04C9" w:rsidRDefault="005B383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proofErr w:type="gramStart"/>
            <w:r w:rsidRPr="00ED04C9">
              <w:rPr>
                <w:rFonts w:ascii="Segoe UI Emoji" w:hAnsi="Segoe UI Emoji" w:cs="Segoe UI Emoji" w:hint="eastAsia"/>
              </w:rPr>
              <w:t>*.</w:t>
            </w:r>
            <w:proofErr w:type="spellStart"/>
            <w:r w:rsidRPr="00ED04C9">
              <w:rPr>
                <w:rFonts w:ascii="Segoe UI Emoji" w:hAnsi="Segoe UI Emoji" w:cs="Segoe UI Emoji" w:hint="eastAsia"/>
              </w:rPr>
              <w:t>yaml</w:t>
            </w:r>
            <w:proofErr w:type="spellEnd"/>
            <w:proofErr w:type="gramEnd"/>
          </w:p>
        </w:tc>
        <w:tc>
          <w:tcPr>
            <w:tcW w:w="2877" w:type="dxa"/>
          </w:tcPr>
          <w:p w14:paraId="3E8E10FC" w14:textId="77777777" w:rsidR="00ED04C9" w:rsidRDefault="005B383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这是“控制算法的调参表”。把频率、幅度、增益拿出来，方便做实验时反复修改，避免频繁改</w:t>
            </w:r>
            <w:r w:rsidRPr="00ED04C9">
              <w:rPr>
                <w:rFonts w:ascii="Segoe UI Emoji" w:hAnsi="Segoe UI Emoji" w:cs="Segoe UI Emoji" w:hint="eastAsia"/>
              </w:rPr>
              <w:t xml:space="preserve"> Python </w:t>
            </w:r>
            <w:r w:rsidRPr="00ED04C9">
              <w:rPr>
                <w:rFonts w:ascii="Segoe UI Emoji" w:hAnsi="Segoe UI Emoji" w:cs="Segoe UI Emoji" w:hint="eastAsia"/>
              </w:rPr>
              <w:t>代码。</w:t>
            </w:r>
          </w:p>
        </w:tc>
      </w:tr>
      <w:tr w:rsidR="00ED04C9" w14:paraId="5F9489B0" w14:textId="77777777" w:rsidTr="00ED04C9">
        <w:tc>
          <w:tcPr>
            <w:tcW w:w="2876" w:type="dxa"/>
          </w:tcPr>
          <w:p w14:paraId="6CC2FC2E" w14:textId="77777777" w:rsidR="00ED04C9" w:rsidRPr="005B3839" w:rsidRDefault="005B3839" w:rsidP="005B3839">
            <w:pPr>
              <w:pStyle w:val="a"/>
              <w:numPr>
                <w:ilvl w:val="0"/>
                <w:numId w:val="34"/>
              </w:numPr>
              <w:rPr>
                <w:rFonts w:ascii="Segoe UI Emoji" w:hAnsi="Segoe UI Emoji" w:cs="Segoe UI Emoji"/>
              </w:rPr>
            </w:pPr>
            <w:r w:rsidRPr="005B3839">
              <w:rPr>
                <w:rFonts w:ascii="Segoe UI Emoji" w:hAnsi="Segoe UI Emoji" w:cs="Segoe UI Emoji" w:hint="eastAsia"/>
              </w:rPr>
              <w:t xml:space="preserve"> </w:t>
            </w:r>
            <w:r w:rsidRPr="005B3839">
              <w:rPr>
                <w:rFonts w:ascii="Segoe UI Emoji" w:hAnsi="Segoe UI Emoji" w:cs="Segoe UI Emoji" w:hint="eastAsia"/>
              </w:rPr>
              <w:t>核心逻辑</w:t>
            </w:r>
          </w:p>
        </w:tc>
        <w:tc>
          <w:tcPr>
            <w:tcW w:w="2877" w:type="dxa"/>
          </w:tcPr>
          <w:p w14:paraId="0F516BF9" w14:textId="77777777" w:rsidR="00ED04C9" w:rsidRDefault="005B383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 xml:space="preserve">Python </w:t>
            </w:r>
            <w:r w:rsidRPr="00ED04C9">
              <w:rPr>
                <w:rFonts w:ascii="Segoe UI Emoji" w:hAnsi="Segoe UI Emoji" w:cs="Segoe UI Emoji" w:hint="eastAsia"/>
              </w:rPr>
              <w:t>脚本</w:t>
            </w:r>
          </w:p>
        </w:tc>
        <w:tc>
          <w:tcPr>
            <w:tcW w:w="2877" w:type="dxa"/>
          </w:tcPr>
          <w:p w14:paraId="41A7DB4A" w14:textId="77777777" w:rsidR="00ED04C9" w:rsidRDefault="005B383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负责加载（模型</w:t>
            </w:r>
            <w:r w:rsidRPr="00ED04C9">
              <w:rPr>
                <w:rFonts w:ascii="Segoe UI Emoji" w:hAnsi="Segoe UI Emoji" w:cs="Segoe UI Emoji" w:hint="eastAsia"/>
              </w:rPr>
              <w:t>+YAML</w:t>
            </w:r>
            <w:r w:rsidRPr="00ED04C9">
              <w:rPr>
                <w:rFonts w:ascii="Segoe UI Emoji" w:hAnsi="Segoe UI Emoji" w:cs="Segoe UI Emoji" w:hint="eastAsia"/>
              </w:rPr>
              <w:t>）、计算（目标轨迹）、执行（赋值</w:t>
            </w:r>
            <w:r w:rsidRPr="00ED04C9">
              <w:rPr>
                <w:rFonts w:ascii="Segoe UI Emoji" w:hAnsi="Segoe UI Emoji" w:cs="Segoe UI Emoji" w:hint="eastAsia"/>
              </w:rPr>
              <w:t xml:space="preserve"> </w:t>
            </w:r>
            <w:proofErr w:type="spellStart"/>
            <w:r w:rsidRPr="00ED04C9">
              <w:rPr>
                <w:rFonts w:ascii="Segoe UI Emoji" w:hAnsi="Segoe UI Emoji" w:cs="Segoe UI Emoji" w:hint="eastAsia"/>
              </w:rPr>
              <w:lastRenderedPageBreak/>
              <w:t>data.ctrl</w:t>
            </w:r>
            <w:proofErr w:type="spellEnd"/>
            <w:r w:rsidRPr="00ED04C9">
              <w:rPr>
                <w:rFonts w:ascii="Segoe UI Emoji" w:hAnsi="Segoe UI Emoji" w:cs="Segoe UI Emoji" w:hint="eastAsia"/>
              </w:rPr>
              <w:t>）、步进（</w:t>
            </w:r>
            <w:proofErr w:type="spellStart"/>
            <w:r w:rsidRPr="00ED04C9">
              <w:rPr>
                <w:rFonts w:ascii="Segoe UI Emoji" w:hAnsi="Segoe UI Emoji" w:cs="Segoe UI Emoji" w:hint="eastAsia"/>
              </w:rPr>
              <w:t>mj_step</w:t>
            </w:r>
            <w:proofErr w:type="spellEnd"/>
            <w:r w:rsidRPr="00ED04C9">
              <w:rPr>
                <w:rFonts w:ascii="Segoe UI Emoji" w:hAnsi="Segoe UI Emoji" w:cs="Segoe UI Emoji" w:hint="eastAsia"/>
              </w:rPr>
              <w:t>）。这是你写算法的战场。</w:t>
            </w:r>
          </w:p>
        </w:tc>
      </w:tr>
      <w:tr w:rsidR="00ED04C9" w14:paraId="0523E7D0" w14:textId="77777777" w:rsidTr="00ED04C9">
        <w:tc>
          <w:tcPr>
            <w:tcW w:w="2876" w:type="dxa"/>
          </w:tcPr>
          <w:p w14:paraId="6072FCAD" w14:textId="77777777" w:rsidR="00ED04C9" w:rsidRPr="005B3839" w:rsidRDefault="005B3839" w:rsidP="005B3839">
            <w:pPr>
              <w:pStyle w:val="a"/>
              <w:numPr>
                <w:ilvl w:val="0"/>
                <w:numId w:val="34"/>
              </w:numPr>
              <w:rPr>
                <w:rFonts w:ascii="Segoe UI Emoji" w:hAnsi="Segoe UI Emoji" w:cs="Segoe UI Emoji"/>
              </w:rPr>
            </w:pPr>
            <w:r w:rsidRPr="005B3839">
              <w:rPr>
                <w:rFonts w:ascii="Segoe UI Emoji" w:hAnsi="Segoe UI Emoji" w:cs="Segoe UI Emoji" w:hint="eastAsia"/>
              </w:rPr>
              <w:lastRenderedPageBreak/>
              <w:t xml:space="preserve"> </w:t>
            </w:r>
            <w:r w:rsidRPr="005B3839">
              <w:rPr>
                <w:rFonts w:ascii="Segoe UI Emoji" w:hAnsi="Segoe UI Emoji" w:cs="Segoe UI Emoji" w:hint="eastAsia"/>
              </w:rPr>
              <w:t>可视化循环</w:t>
            </w:r>
          </w:p>
        </w:tc>
        <w:tc>
          <w:tcPr>
            <w:tcW w:w="2877" w:type="dxa"/>
          </w:tcPr>
          <w:p w14:paraId="36546D96" w14:textId="77777777" w:rsidR="00ED04C9" w:rsidRDefault="005B383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ED04C9">
              <w:rPr>
                <w:rFonts w:ascii="Segoe UI Emoji" w:hAnsi="Segoe UI Emoji" w:cs="Segoe UI Emoji" w:hint="eastAsia"/>
              </w:rPr>
              <w:t>viewer.launch</w:t>
            </w:r>
            <w:proofErr w:type="gramEnd"/>
            <w:r w:rsidRPr="00ED04C9">
              <w:rPr>
                <w:rFonts w:ascii="Segoe UI Emoji" w:hAnsi="Segoe UI Emoji" w:cs="Segoe UI Emoji" w:hint="eastAsia"/>
              </w:rPr>
              <w:t>_passive</w:t>
            </w:r>
            <w:proofErr w:type="spellEnd"/>
          </w:p>
        </w:tc>
        <w:tc>
          <w:tcPr>
            <w:tcW w:w="2877" w:type="dxa"/>
          </w:tcPr>
          <w:p w14:paraId="5FFCED2E" w14:textId="77777777" w:rsidR="00ED04C9" w:rsidRDefault="005B383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被动循环让你掌握主动权——先算控制，再步进物理，最后刷新画面。这比</w:t>
            </w:r>
            <w:r w:rsidRPr="00ED04C9">
              <w:rPr>
                <w:rFonts w:ascii="Segoe UI Emoji" w:hAnsi="Segoe UI Emoji" w:cs="Segoe UI Emoji" w:hint="eastAsia"/>
              </w:rPr>
              <w:t xml:space="preserve"> launch</w:t>
            </w:r>
            <w:r w:rsidRPr="00ED04C9">
              <w:rPr>
                <w:rFonts w:ascii="Segoe UI Emoji" w:hAnsi="Segoe UI Emoji" w:cs="Segoe UI Emoji" w:hint="eastAsia"/>
              </w:rPr>
              <w:t>（全自动）更适合做算法开发。</w:t>
            </w:r>
          </w:p>
        </w:tc>
      </w:tr>
    </w:tbl>
    <w:p w14:paraId="4D80D1D5" w14:textId="77777777" w:rsidR="000D05F2" w:rsidRDefault="000D05F2" w:rsidP="000D05F2">
      <w:pPr>
        <w:ind w:firstLine="440"/>
      </w:pPr>
      <w:proofErr w:type="gramStart"/>
      <w:r>
        <w:rPr>
          <w:rFonts w:hint="eastAsia"/>
        </w:rPr>
        <w:t>进阶小贴</w:t>
      </w:r>
      <w:proofErr w:type="gramEnd"/>
      <w:r>
        <w:rPr>
          <w:rFonts w:hint="eastAsia"/>
        </w:rPr>
        <w:t>士</w:t>
      </w:r>
    </w:p>
    <w:p w14:paraId="61FEA5DA" w14:textId="77777777" w:rsidR="000D05F2" w:rsidRDefault="000D05F2" w:rsidP="000D05F2">
      <w:pPr>
        <w:ind w:firstLine="440"/>
      </w:pPr>
      <w:r>
        <w:rPr>
          <w:rFonts w:hint="eastAsia"/>
        </w:rPr>
        <w:t>调整参数：修改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config.yaml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里的</w:t>
      </w:r>
      <w:r>
        <w:rPr>
          <w:rFonts w:hint="eastAsia"/>
        </w:rPr>
        <w:t xml:space="preserve"> amplitude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freq</w:t>
      </w:r>
      <w:proofErr w:type="spellEnd"/>
      <w:r>
        <w:rPr>
          <w:rFonts w:hint="eastAsia"/>
        </w:rPr>
        <w:t>，保存后重新运行，观察机械臂摆动变化，无需改</w:t>
      </w:r>
      <w:r>
        <w:rPr>
          <w:rFonts w:hint="eastAsia"/>
        </w:rPr>
        <w:t xml:space="preserve"> Python</w:t>
      </w:r>
      <w:r>
        <w:rPr>
          <w:rFonts w:hint="eastAsia"/>
        </w:rPr>
        <w:t>。</w:t>
      </w:r>
    </w:p>
    <w:p w14:paraId="012D955C" w14:textId="77777777" w:rsidR="000D05F2" w:rsidRDefault="000D05F2" w:rsidP="000D05F2">
      <w:pPr>
        <w:ind w:firstLine="440"/>
      </w:pPr>
      <w:r>
        <w:rPr>
          <w:rFonts w:hint="eastAsia"/>
        </w:rPr>
        <w:t>导出数据：在循环里加一行</w:t>
      </w:r>
      <w:r>
        <w:rPr>
          <w:rFonts w:hint="eastAsia"/>
        </w:rPr>
        <w:t xml:space="preserve"> print(</w:t>
      </w:r>
      <w:proofErr w:type="spellStart"/>
      <w:r>
        <w:rPr>
          <w:rFonts w:hint="eastAsia"/>
        </w:rPr>
        <w:t>data.body</w:t>
      </w:r>
      <w:proofErr w:type="spellEnd"/>
      <w:r>
        <w:rPr>
          <w:rFonts w:hint="eastAsia"/>
        </w:rPr>
        <w:t>('tip').</w:t>
      </w:r>
      <w:proofErr w:type="spellStart"/>
      <w:r>
        <w:rPr>
          <w:rFonts w:hint="eastAsia"/>
        </w:rPr>
        <w:t>xpos</w:t>
      </w:r>
      <w:proofErr w:type="spellEnd"/>
      <w:r>
        <w:rPr>
          <w:rFonts w:hint="eastAsia"/>
        </w:rPr>
        <w:t>)</w:t>
      </w:r>
      <w:r>
        <w:rPr>
          <w:rFonts w:hint="eastAsia"/>
        </w:rPr>
        <w:t>，就能实时打印末端执行器的三维空间位置，用于分析轨迹。</w:t>
      </w:r>
    </w:p>
    <w:p w14:paraId="4CC792E2" w14:textId="77777777" w:rsidR="000D05F2" w:rsidRDefault="000D05F2" w:rsidP="000D05F2">
      <w:pPr>
        <w:ind w:firstLine="440"/>
      </w:pPr>
      <w:r>
        <w:rPr>
          <w:rFonts w:hint="eastAsia"/>
        </w:rPr>
        <w:t>改成关节空间跟随：如果你想让他保持某个固定姿势，把</w:t>
      </w:r>
      <w:r>
        <w:rPr>
          <w:rFonts w:hint="eastAsia"/>
        </w:rPr>
        <w:t xml:space="preserve"> target1 = 0.5 </w:t>
      </w:r>
      <w:proofErr w:type="gramStart"/>
      <w:r>
        <w:rPr>
          <w:rFonts w:hint="eastAsia"/>
        </w:rPr>
        <w:t>写死就</w:t>
      </w:r>
      <w:proofErr w:type="gramEnd"/>
      <w:r>
        <w:rPr>
          <w:rFonts w:hint="eastAsia"/>
        </w:rPr>
        <w:t>行了。</w:t>
      </w:r>
    </w:p>
    <w:p w14:paraId="1F5AC53E" w14:textId="77777777" w:rsidR="000D72BD" w:rsidRDefault="000D05F2" w:rsidP="000D05F2">
      <w:pPr>
        <w:ind w:firstLine="440"/>
      </w:pPr>
      <w:r>
        <w:rPr>
          <w:rFonts w:hint="eastAsia"/>
        </w:rPr>
        <w:t>这个框架几乎涵盖了所有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仿真项目的基础结构。你可以把</w:t>
      </w:r>
      <w:r>
        <w:rPr>
          <w:rFonts w:hint="eastAsia"/>
        </w:rPr>
        <w:t xml:space="preserve"> two_link_arm.xml </w:t>
      </w:r>
      <w:r>
        <w:rPr>
          <w:rFonts w:hint="eastAsia"/>
        </w:rPr>
        <w:t>替换成</w:t>
      </w:r>
      <w:r>
        <w:rPr>
          <w:rFonts w:hint="eastAsia"/>
        </w:rPr>
        <w:t xml:space="preserve"> Unitree G1 </w:t>
      </w:r>
      <w:r>
        <w:rPr>
          <w:rFonts w:hint="eastAsia"/>
        </w:rPr>
        <w:t>的模型，把正弦波替换成强化学习策略，就升级</w:t>
      </w:r>
      <w:proofErr w:type="gramStart"/>
      <w:r>
        <w:rPr>
          <w:rFonts w:hint="eastAsia"/>
        </w:rPr>
        <w:t>成进阶项目</w:t>
      </w:r>
      <w:proofErr w:type="gramEnd"/>
      <w:r>
        <w:rPr>
          <w:rFonts w:hint="eastAsia"/>
        </w:rPr>
        <w:t>了。</w:t>
      </w:r>
    </w:p>
    <w:p w14:paraId="784D91FE" w14:textId="2221284F" w:rsidR="007D5CA7" w:rsidRDefault="007D5CA7" w:rsidP="007D5CA7">
      <w:pPr>
        <w:pStyle w:val="1"/>
      </w:pPr>
      <w:bookmarkStart w:id="17" w:name="_Toc240359312"/>
      <w:r>
        <w:t>回到小鸭子</w:t>
      </w:r>
      <w:bookmarkEnd w:id="17"/>
    </w:p>
    <w:p w14:paraId="6D142907" w14:textId="161E6667" w:rsidR="0039263D" w:rsidRPr="00067E5E" w:rsidRDefault="0039263D" w:rsidP="0039263D">
      <w:pPr>
        <w:ind w:firstLine="440"/>
        <w:rPr>
          <w:color w:val="FF0000"/>
        </w:rPr>
      </w:pPr>
      <w:r w:rsidRPr="00067E5E">
        <w:rPr>
          <w:rFonts w:hint="eastAsia"/>
          <w:color w:val="FF0000"/>
        </w:rPr>
        <w:t>如果对</w:t>
      </w:r>
      <w:r w:rsidRPr="00067E5E">
        <w:rPr>
          <w:rFonts w:hint="eastAsia"/>
          <w:color w:val="FF0000"/>
        </w:rPr>
        <w:t>ONNX</w:t>
      </w:r>
      <w:r w:rsidRPr="00067E5E">
        <w:rPr>
          <w:rFonts w:hint="eastAsia"/>
          <w:color w:val="FF0000"/>
        </w:rPr>
        <w:t>等内容不够了解，可以先看</w:t>
      </w:r>
      <w:r w:rsidRPr="00067E5E">
        <w:rPr>
          <w:color w:val="FF0000"/>
        </w:rPr>
        <w:fldChar w:fldCharType="begin"/>
      </w:r>
      <w:r w:rsidRPr="00067E5E">
        <w:rPr>
          <w:color w:val="FF0000"/>
        </w:rPr>
        <w:instrText xml:space="preserve"> </w:instrText>
      </w:r>
      <w:r w:rsidRPr="00067E5E">
        <w:rPr>
          <w:rFonts w:hint="eastAsia"/>
          <w:color w:val="FF0000"/>
        </w:rPr>
        <w:instrText>REF _Ref240357740 \r \h</w:instrText>
      </w:r>
      <w:r w:rsidRPr="00067E5E">
        <w:rPr>
          <w:color w:val="FF0000"/>
        </w:rPr>
        <w:instrText xml:space="preserve"> </w:instrText>
      </w:r>
      <w:r w:rsidRPr="00067E5E">
        <w:rPr>
          <w:color w:val="FF0000"/>
        </w:rPr>
      </w:r>
      <w:r w:rsidRPr="00067E5E">
        <w:rPr>
          <w:color w:val="FF0000"/>
        </w:rPr>
        <w:fldChar w:fldCharType="separate"/>
      </w:r>
      <w:r w:rsidR="00B4722C">
        <w:rPr>
          <w:color w:val="FF0000"/>
        </w:rPr>
        <w:t>6.3</w:t>
      </w:r>
      <w:r w:rsidRPr="00067E5E">
        <w:rPr>
          <w:color w:val="FF0000"/>
        </w:rPr>
        <w:fldChar w:fldCharType="end"/>
      </w:r>
      <w:r w:rsidRPr="00067E5E">
        <w:rPr>
          <w:rFonts w:hint="eastAsia"/>
          <w:color w:val="FF0000"/>
        </w:rPr>
        <w:t>。</w:t>
      </w:r>
    </w:p>
    <w:p w14:paraId="58CFE912" w14:textId="2C443214" w:rsidR="004D0418" w:rsidRDefault="004D0418" w:rsidP="00E50DF9">
      <w:pPr>
        <w:ind w:firstLine="440"/>
      </w:pPr>
      <w:proofErr w:type="spellStart"/>
      <w:r>
        <w:rPr>
          <w:rFonts w:hint="eastAsia"/>
        </w:rPr>
        <w:t>Mcir</w:t>
      </w:r>
      <w:r>
        <w:t>oDuck</w:t>
      </w:r>
      <w:proofErr w:type="spellEnd"/>
      <w:r>
        <w:rPr>
          <w:rFonts w:hint="eastAsia"/>
        </w:rPr>
        <w:t>有</w:t>
      </w:r>
      <w:r w:rsidR="00625FAA">
        <w:rPr>
          <w:rFonts w:hint="eastAsia"/>
        </w:rPr>
        <w:t>这样的一些</w:t>
      </w:r>
      <w:r w:rsidR="00617BC9">
        <w:rPr>
          <w:rFonts w:hint="eastAsia"/>
        </w:rPr>
        <w:t>官方</w:t>
      </w:r>
      <w:r>
        <w:rPr>
          <w:rFonts w:hint="eastAsia"/>
        </w:rPr>
        <w:t>开源仓库：</w:t>
      </w:r>
    </w:p>
    <w:p w14:paraId="071B0606" w14:textId="16426219" w:rsidR="00B32731" w:rsidRDefault="00B32731" w:rsidP="00BB7112">
      <w:pPr>
        <w:pStyle w:val="a"/>
        <w:numPr>
          <w:ilvl w:val="0"/>
          <w:numId w:val="36"/>
        </w:numPr>
      </w:pPr>
      <w:r>
        <w:rPr>
          <w:rFonts w:hint="eastAsia"/>
        </w:rPr>
        <w:t>官方</w:t>
      </w:r>
      <w:proofErr w:type="gramStart"/>
      <w:r>
        <w:rPr>
          <w:rFonts w:hint="eastAsia"/>
        </w:rPr>
        <w:t>主仓</w:t>
      </w:r>
      <w:proofErr w:type="gramEnd"/>
      <w:r>
        <w:rPr>
          <w:rFonts w:hint="eastAsia"/>
        </w:rPr>
        <w:t>库，</w:t>
      </w:r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的核心仓库，包含</w:t>
      </w:r>
      <w:r>
        <w:rPr>
          <w:rFonts w:hint="eastAsia"/>
        </w:rPr>
        <w:t xml:space="preserve"> SDK </w:t>
      </w:r>
      <w:r>
        <w:rPr>
          <w:rFonts w:hint="eastAsia"/>
        </w:rPr>
        <w:t>和机器人本体软件。</w:t>
      </w:r>
    </w:p>
    <w:p w14:paraId="32C2CCAD" w14:textId="674CEDB3" w:rsidR="00B32731" w:rsidRDefault="00B32731" w:rsidP="00B32731">
      <w:pPr>
        <w:ind w:firstLine="440"/>
      </w:pPr>
      <w:r>
        <w:rPr>
          <w:rFonts w:hint="eastAsia"/>
        </w:rPr>
        <w:t>地址：</w:t>
      </w:r>
      <w:r>
        <w:rPr>
          <w:rFonts w:hint="eastAsia"/>
        </w:rPr>
        <w:t>`</w:t>
      </w:r>
      <w:hyperlink r:id="rId21" w:history="1">
        <w:r w:rsidRPr="00562F6B">
          <w:rPr>
            <w:rStyle w:val="afc"/>
            <w:rFonts w:hint="eastAsia"/>
          </w:rPr>
          <w:t>https://github.com/pollen-robotics/microduck/tree/main</w:t>
        </w:r>
      </w:hyperlink>
      <w:r>
        <w:rPr>
          <w:rFonts w:hint="eastAsia"/>
        </w:rPr>
        <w:t>`</w:t>
      </w:r>
    </w:p>
    <w:p w14:paraId="184936CC" w14:textId="77777777" w:rsidR="00364B02" w:rsidRDefault="00B32731" w:rsidP="00364B02">
      <w:pPr>
        <w:ind w:firstLine="440"/>
      </w:pPr>
      <w:r>
        <w:rPr>
          <w:rFonts w:hint="eastAsia"/>
        </w:rPr>
        <w:t>开源协议：</w:t>
      </w:r>
      <w:r>
        <w:rPr>
          <w:rFonts w:hint="eastAsia"/>
        </w:rPr>
        <w:t>Apache-2.0</w:t>
      </w:r>
      <w:r w:rsidR="00364B02">
        <w:rPr>
          <w:rFonts w:hint="eastAsia"/>
        </w:rPr>
        <w:t>，这意味着你可以自由地使用、修改、复制和分发代码。包括：</w:t>
      </w:r>
    </w:p>
    <w:p w14:paraId="761C5C01" w14:textId="6207DAF9" w:rsidR="00364B02" w:rsidRDefault="00364B02" w:rsidP="00364B02">
      <w:pPr>
        <w:ind w:firstLine="440"/>
      </w:pPr>
      <w:r>
        <w:rPr>
          <w:rFonts w:hint="eastAsia"/>
        </w:rPr>
        <w:t>商业使用：可以将代码用在商业软件或内部项目中。</w:t>
      </w:r>
    </w:p>
    <w:p w14:paraId="31FA1F38" w14:textId="4B190811" w:rsidR="00364B02" w:rsidRDefault="00364B02" w:rsidP="00364B02">
      <w:pPr>
        <w:ind w:firstLine="440"/>
      </w:pPr>
      <w:proofErr w:type="gramStart"/>
      <w:r>
        <w:rPr>
          <w:rFonts w:hint="eastAsia"/>
        </w:rPr>
        <w:t>闭源分发</w:t>
      </w:r>
      <w:proofErr w:type="gramEnd"/>
      <w:r>
        <w:rPr>
          <w:rFonts w:hint="eastAsia"/>
        </w:rPr>
        <w:t>：将代码集成到你自己的产品中，无需开源你自己的源代码。</w:t>
      </w:r>
    </w:p>
    <w:p w14:paraId="7632E109" w14:textId="638C6D06" w:rsidR="00B32731" w:rsidRDefault="00364B02" w:rsidP="00364B02">
      <w:pPr>
        <w:ind w:firstLine="440"/>
      </w:pPr>
      <w:r>
        <w:rPr>
          <w:rFonts w:hint="eastAsia"/>
        </w:rPr>
        <w:t>再许可：可以将整个作品（包含</w:t>
      </w:r>
      <w:r>
        <w:rPr>
          <w:rFonts w:hint="eastAsia"/>
        </w:rPr>
        <w:t>Apache-2.0</w:t>
      </w:r>
      <w:r>
        <w:rPr>
          <w:rFonts w:hint="eastAsia"/>
        </w:rPr>
        <w:t>代码）以其他协议分发。</w:t>
      </w:r>
    </w:p>
    <w:p w14:paraId="43029581" w14:textId="77777777" w:rsidR="00543F51" w:rsidRDefault="00543F51" w:rsidP="00543F51">
      <w:pPr>
        <w:ind w:firstLine="440"/>
      </w:pPr>
      <w:r>
        <w:rPr>
          <w:rFonts w:hint="eastAsia"/>
        </w:rPr>
        <w:t>你需要遵守的义务：</w:t>
      </w:r>
    </w:p>
    <w:p w14:paraId="5CBD12C1" w14:textId="0C0270AE" w:rsidR="00543F51" w:rsidRDefault="00543F51" w:rsidP="00543F51">
      <w:pPr>
        <w:ind w:firstLine="440"/>
      </w:pPr>
      <w:r>
        <w:rPr>
          <w:rFonts w:hint="eastAsia"/>
        </w:rPr>
        <w:t>保留声明：分发代码时，必须保留原始代码中的版权声明、许可声明和</w:t>
      </w:r>
      <w:r>
        <w:rPr>
          <w:rFonts w:hint="eastAsia"/>
        </w:rPr>
        <w:t>NOTICE</w:t>
      </w:r>
      <w:r>
        <w:rPr>
          <w:rFonts w:hint="eastAsia"/>
        </w:rPr>
        <w:t>文件中的所有</w:t>
      </w:r>
      <w:r>
        <w:rPr>
          <w:rFonts w:hint="eastAsia"/>
        </w:rPr>
        <w:t xml:space="preserve"> attribution </w:t>
      </w:r>
      <w:r>
        <w:rPr>
          <w:rFonts w:hint="eastAsia"/>
        </w:rPr>
        <w:t>信息。</w:t>
      </w:r>
    </w:p>
    <w:p w14:paraId="04053689" w14:textId="7CD07E8D" w:rsidR="00543F51" w:rsidRDefault="00543F51" w:rsidP="00543F51">
      <w:pPr>
        <w:ind w:firstLine="440"/>
      </w:pPr>
      <w:r>
        <w:rPr>
          <w:rFonts w:hint="eastAsia"/>
        </w:rPr>
        <w:t>标记修改：如果你修改了文件，需要明确标注出修改的地方。</w:t>
      </w:r>
    </w:p>
    <w:p w14:paraId="18F00E75" w14:textId="6593EC98" w:rsidR="00B32731" w:rsidRDefault="00543F51" w:rsidP="00543F51">
      <w:pPr>
        <w:ind w:firstLine="440"/>
      </w:pPr>
      <w:r>
        <w:rPr>
          <w:rFonts w:hint="eastAsia"/>
        </w:rPr>
        <w:t>附带协议：再分发时，需要附上一份</w:t>
      </w:r>
      <w:r>
        <w:rPr>
          <w:rFonts w:hint="eastAsia"/>
        </w:rPr>
        <w:t>Apache-2.0</w:t>
      </w:r>
      <w:r>
        <w:rPr>
          <w:rFonts w:hint="eastAsia"/>
        </w:rPr>
        <w:t>的协议副本。</w:t>
      </w:r>
    </w:p>
    <w:p w14:paraId="76E8806C" w14:textId="77777777" w:rsidR="00543F51" w:rsidRPr="00B32731" w:rsidRDefault="00543F51" w:rsidP="00543F51">
      <w:pPr>
        <w:ind w:firstLine="440"/>
      </w:pPr>
    </w:p>
    <w:p w14:paraId="3541AE45" w14:textId="161C7023" w:rsidR="00B32731" w:rsidRDefault="00B32731" w:rsidP="00C65037">
      <w:pPr>
        <w:pStyle w:val="a"/>
        <w:numPr>
          <w:ilvl w:val="0"/>
          <w:numId w:val="36"/>
        </w:numPr>
      </w:pPr>
      <w:r>
        <w:rPr>
          <w:rFonts w:hint="eastAsia"/>
        </w:rPr>
        <w:t>官方强化学习仓库，这个仓库专注于强化学习与仿真到现实（</w:t>
      </w:r>
      <w:r>
        <w:rPr>
          <w:rFonts w:hint="eastAsia"/>
        </w:rPr>
        <w:t>sim-to-real</w:t>
      </w:r>
      <w:r>
        <w:rPr>
          <w:rFonts w:hint="eastAsia"/>
        </w:rPr>
        <w:t>）的部署工具。地址：</w:t>
      </w:r>
      <w:r>
        <w:rPr>
          <w:rFonts w:hint="eastAsia"/>
        </w:rPr>
        <w:t>`https://github.com/pollen-robotics/microduck_rl`</w:t>
      </w:r>
    </w:p>
    <w:p w14:paraId="00A1A80A" w14:textId="24ECF617" w:rsidR="00B32731" w:rsidRDefault="00B32731" w:rsidP="00BB7112">
      <w:pPr>
        <w:pStyle w:val="a"/>
        <w:numPr>
          <w:ilvl w:val="0"/>
          <w:numId w:val="36"/>
        </w:numPr>
      </w:pPr>
      <w:r>
        <w:rPr>
          <w:rFonts w:hint="eastAsia"/>
        </w:rPr>
        <w:t>官方相关工具</w:t>
      </w:r>
    </w:p>
    <w:p w14:paraId="3A841590" w14:textId="257759CE" w:rsidR="00B32731" w:rsidRDefault="00B32731" w:rsidP="00B32731">
      <w:pPr>
        <w:ind w:firstLine="440"/>
      </w:pPr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 xml:space="preserve"> Studio</w:t>
      </w:r>
      <w:r>
        <w:rPr>
          <w:rFonts w:hint="eastAsia"/>
        </w:rPr>
        <w:t>：一个本地的</w:t>
      </w:r>
      <w:r>
        <w:rPr>
          <w:rFonts w:hint="eastAsia"/>
        </w:rPr>
        <w:t>Web</w:t>
      </w:r>
      <w:r>
        <w:rPr>
          <w:rFonts w:hint="eastAsia"/>
        </w:rPr>
        <w:t>开发工作室，用于调试、可视化和编排</w:t>
      </w:r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>的工作流。地址：</w:t>
      </w:r>
      <w:r>
        <w:rPr>
          <w:rFonts w:hint="eastAsia"/>
        </w:rPr>
        <w:t>`https://github.com/microai-lab/microduck-studio`</w:t>
      </w:r>
    </w:p>
    <w:p w14:paraId="6893AFEA" w14:textId="272D0A19" w:rsidR="00B32731" w:rsidRDefault="00B32731" w:rsidP="009325AE">
      <w:pPr>
        <w:pStyle w:val="a"/>
        <w:numPr>
          <w:ilvl w:val="0"/>
          <w:numId w:val="37"/>
        </w:numPr>
      </w:pPr>
      <w:r>
        <w:rPr>
          <w:rFonts w:hint="eastAsia"/>
        </w:rPr>
        <w:t>此外，还有第三方复刻项目，是一个由社区发起的第三方复刻项目，旨在从官方公开的仿真模型和源码中还原出装配图、</w:t>
      </w:r>
      <w:r>
        <w:rPr>
          <w:rFonts w:hint="eastAsia"/>
        </w:rPr>
        <w:t>CAD</w:t>
      </w:r>
      <w:r>
        <w:rPr>
          <w:rFonts w:hint="eastAsia"/>
        </w:rPr>
        <w:t>装配体等。地址：</w:t>
      </w:r>
      <w:r>
        <w:rPr>
          <w:rFonts w:hint="eastAsia"/>
        </w:rPr>
        <w:t>`https://github.com/fanhao375/microduck-replica`</w:t>
      </w:r>
    </w:p>
    <w:p w14:paraId="04D08232" w14:textId="77777777" w:rsidR="00B32731" w:rsidRPr="00B32731" w:rsidRDefault="00B32731" w:rsidP="00B32731">
      <w:pPr>
        <w:ind w:firstLine="440"/>
      </w:pPr>
    </w:p>
    <w:p w14:paraId="1241532F" w14:textId="33EACA28" w:rsidR="004D0418" w:rsidRDefault="00B32731" w:rsidP="00B32731">
      <w:pPr>
        <w:ind w:firstLine="440"/>
      </w:pPr>
      <w:r>
        <w:rPr>
          <w:rFonts w:hint="eastAsia"/>
        </w:rPr>
        <w:t>需要注意的是，</w:t>
      </w:r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的软件是开源的（</w:t>
      </w:r>
      <w:r>
        <w:rPr>
          <w:rFonts w:hint="eastAsia"/>
        </w:rPr>
        <w:t>Apache-2.0</w:t>
      </w:r>
      <w:r>
        <w:rPr>
          <w:rFonts w:hint="eastAsia"/>
        </w:rPr>
        <w:t>），但硬件本身并不开源。</w:t>
      </w:r>
    </w:p>
    <w:p w14:paraId="515A23BE" w14:textId="451340B0" w:rsidR="00265C6E" w:rsidRDefault="00265C6E" w:rsidP="00265C6E">
      <w:pPr>
        <w:pStyle w:val="2"/>
      </w:pPr>
      <w:bookmarkStart w:id="18" w:name="_Toc240359313"/>
      <w:proofErr w:type="spellStart"/>
      <w:r>
        <w:rPr>
          <w:rFonts w:hint="eastAsia"/>
        </w:rPr>
        <w:t>MicroDuck</w:t>
      </w:r>
      <w:proofErr w:type="spellEnd"/>
      <w:proofErr w:type="gramStart"/>
      <w:r>
        <w:rPr>
          <w:rFonts w:hint="eastAsia"/>
        </w:rPr>
        <w:t>主仓</w:t>
      </w:r>
      <w:proofErr w:type="gramEnd"/>
      <w:r>
        <w:rPr>
          <w:rFonts w:hint="eastAsia"/>
        </w:rPr>
        <w:t>库</w:t>
      </w:r>
      <w:bookmarkEnd w:id="18"/>
    </w:p>
    <w:p w14:paraId="0EA577D5" w14:textId="053CDB67" w:rsidR="00E44D5D" w:rsidRDefault="00E44D5D" w:rsidP="00E44D5D">
      <w:pPr>
        <w:ind w:firstLine="440"/>
      </w:pPr>
      <w:r>
        <w:rPr>
          <w:rFonts w:hint="eastAsia"/>
        </w:rPr>
        <w:t>地址：</w:t>
      </w:r>
      <w:hyperlink r:id="rId22" w:history="1">
        <w:r w:rsidRPr="00562F6B">
          <w:rPr>
            <w:rStyle w:val="afc"/>
            <w:rFonts w:hint="eastAsia"/>
          </w:rPr>
          <w:t>https://github.com/pollen-robotics/microduck/tree/main</w:t>
        </w:r>
      </w:hyperlink>
      <w:r w:rsidR="007338E6">
        <w:rPr>
          <w:rFonts w:hint="eastAsia"/>
        </w:rPr>
        <w:t>。</w:t>
      </w:r>
      <w:r w:rsidR="00103B53">
        <w:rPr>
          <w:rFonts w:hint="eastAsia"/>
        </w:rPr>
        <w:t>这个仓库里面是运行在</w:t>
      </w:r>
      <w:proofErr w:type="spellStart"/>
      <w:r w:rsidR="00103B53">
        <w:rPr>
          <w:rFonts w:hint="eastAsia"/>
        </w:rPr>
        <w:t>MicroDuck</w:t>
      </w:r>
      <w:proofErr w:type="spellEnd"/>
      <w:r w:rsidR="00103B53">
        <w:rPr>
          <w:rFonts w:hint="eastAsia"/>
        </w:rPr>
        <w:t>里面的</w:t>
      </w:r>
      <w:r w:rsidR="007338E6" w:rsidRPr="007338E6">
        <w:rPr>
          <w:rFonts w:hint="eastAsia"/>
        </w:rPr>
        <w:t>RK3566</w:t>
      </w:r>
      <w:r w:rsidR="007338E6" w:rsidRPr="007338E6">
        <w:rPr>
          <w:rFonts w:hint="eastAsia"/>
        </w:rPr>
        <w:t>处理器上的软件</w:t>
      </w:r>
      <w:r w:rsidR="0007515D">
        <w:rPr>
          <w:rFonts w:hint="eastAsia"/>
        </w:rPr>
        <w:t>，</w:t>
      </w:r>
      <w:proofErr w:type="spellStart"/>
      <w:r w:rsidR="0007515D">
        <w:rPr>
          <w:rFonts w:hint="eastAsia"/>
        </w:rPr>
        <w:t>MicroDuck</w:t>
      </w:r>
      <w:proofErr w:type="spellEnd"/>
      <w:r w:rsidR="0007515D">
        <w:rPr>
          <w:rFonts w:hint="eastAsia"/>
        </w:rPr>
        <w:t>有时候把它叫做“</w:t>
      </w:r>
      <w:r w:rsidR="0007515D">
        <w:rPr>
          <w:rFonts w:hint="eastAsia"/>
        </w:rPr>
        <w:t>runtime</w:t>
      </w:r>
      <w:r w:rsidR="0007515D">
        <w:rPr>
          <w:rFonts w:hint="eastAsia"/>
        </w:rPr>
        <w:t>”</w:t>
      </w:r>
      <w:r w:rsidR="00626D63">
        <w:rPr>
          <w:rFonts w:hint="eastAsia"/>
        </w:rPr>
        <w:t>运行时</w:t>
      </w:r>
      <w:r w:rsidR="0007515D">
        <w:rPr>
          <w:rFonts w:hint="eastAsia"/>
        </w:rPr>
        <w:t>软件。</w:t>
      </w:r>
    </w:p>
    <w:p w14:paraId="451D101D" w14:textId="27EE63FF" w:rsidR="00AB6377" w:rsidRDefault="00AB6377" w:rsidP="00AB6377">
      <w:pPr>
        <w:ind w:firstLine="440"/>
      </w:pPr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不是一个“单一程序”，而是一套运行在机器人</w:t>
      </w:r>
      <w:r>
        <w:rPr>
          <w:rFonts w:hint="eastAsia"/>
        </w:rPr>
        <w:t xml:space="preserve"> RK3566 Linux </w:t>
      </w:r>
      <w:r>
        <w:rPr>
          <w:rFonts w:hint="eastAsia"/>
        </w:rPr>
        <w:t>板子上的</w:t>
      </w:r>
      <w:r>
        <w:rPr>
          <w:rFonts w:hint="eastAsia"/>
        </w:rPr>
        <w:t xml:space="preserve"> Rust </w:t>
      </w:r>
      <w:proofErr w:type="gramStart"/>
      <w:r>
        <w:rPr>
          <w:rFonts w:hint="eastAsia"/>
        </w:rPr>
        <w:t>多进程</w:t>
      </w:r>
      <w:proofErr w:type="gramEnd"/>
      <w:r>
        <w:rPr>
          <w:rFonts w:hint="eastAsia"/>
        </w:rPr>
        <w:t>机器人操作系统</w:t>
      </w:r>
      <w:r>
        <w:rPr>
          <w:rFonts w:hint="eastAsia"/>
        </w:rPr>
        <w:t>/</w:t>
      </w:r>
      <w:r>
        <w:rPr>
          <w:rFonts w:hint="eastAsia"/>
        </w:rPr>
        <w:t>运行时。</w:t>
      </w:r>
    </w:p>
    <w:p w14:paraId="2E0CF120" w14:textId="639A10A1" w:rsidR="00024BC7" w:rsidRDefault="00AB6377" w:rsidP="00AB6377">
      <w:pPr>
        <w:ind w:firstLine="440"/>
      </w:pPr>
      <w:r>
        <w:rPr>
          <w:rFonts w:hint="eastAsia"/>
        </w:rPr>
        <w:t>其中核心是</w:t>
      </w:r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>，负责真正的机器人闭环控制；其他</w:t>
      </w:r>
      <w:r>
        <w:rPr>
          <w:rFonts w:hint="eastAsia"/>
        </w:rPr>
        <w:t xml:space="preserve"> daemon</w:t>
      </w:r>
      <w:r w:rsidR="009E3B13" w:rsidRPr="00ED714A">
        <w:rPr>
          <w:color w:val="FF0000"/>
          <w:vertAlign w:val="superscript"/>
        </w:rPr>
        <w:t>[</w:t>
      </w:r>
      <w:r w:rsidR="009E3B13" w:rsidRPr="00ED714A">
        <w:rPr>
          <w:rStyle w:val="aff4"/>
          <w:color w:val="FF0000"/>
        </w:rPr>
        <w:footnoteReference w:id="1"/>
      </w:r>
      <w:r w:rsidR="009E3B13" w:rsidRPr="00ED714A">
        <w:rPr>
          <w:rFonts w:hint="eastAsia"/>
          <w:color w:val="FF0000"/>
          <w:vertAlign w:val="superscript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围绕它分别负责配置、蓝牙、手柄、摄像头</w:t>
      </w:r>
      <w:r>
        <w:rPr>
          <w:rFonts w:hint="eastAsia"/>
        </w:rPr>
        <w:t>/</w:t>
      </w:r>
      <w:r>
        <w:rPr>
          <w:rFonts w:hint="eastAsia"/>
        </w:rPr>
        <w:t>远程通信、</w:t>
      </w:r>
      <w:proofErr w:type="spellStart"/>
      <w:r>
        <w:rPr>
          <w:rFonts w:hint="eastAsia"/>
        </w:rPr>
        <w:t>ToF</w:t>
      </w:r>
      <w:proofErr w:type="spellEnd"/>
      <w:r>
        <w:rPr>
          <w:rFonts w:hint="eastAsia"/>
        </w:rPr>
        <w:t>、软件更新。所有控制类服务通过</w:t>
      </w:r>
      <w:r>
        <w:rPr>
          <w:rFonts w:hint="eastAsia"/>
        </w:rPr>
        <w:t xml:space="preserve"> Unix Socket + JSON-RPC 2.0/NDJSON </w:t>
      </w:r>
      <w:r>
        <w:rPr>
          <w:rFonts w:hint="eastAsia"/>
        </w:rPr>
        <w:t>通信。</w:t>
      </w:r>
    </w:p>
    <w:p w14:paraId="09B0402A" w14:textId="3D562797" w:rsidR="00C05065" w:rsidRDefault="00C05065" w:rsidP="00C05065">
      <w:pPr>
        <w:pStyle w:val="3"/>
      </w:pPr>
      <w:bookmarkStart w:id="19" w:name="_Toc240359314"/>
      <w:r>
        <w:rPr>
          <w:rFonts w:hint="eastAsia"/>
        </w:rPr>
        <w:lastRenderedPageBreak/>
        <w:t>整体结构</w:t>
      </w:r>
      <w:bookmarkEnd w:id="19"/>
    </w:p>
    <w:p w14:paraId="649FE4EC" w14:textId="5D62B8BD" w:rsidR="00C05065" w:rsidRDefault="00C05065" w:rsidP="00C05065">
      <w:pPr>
        <w:ind w:firstLine="440"/>
      </w:pPr>
      <w:r>
        <w:rPr>
          <w:rFonts w:hint="eastAsia"/>
        </w:rPr>
        <w:t>仓库本身是一个</w:t>
      </w:r>
      <w:r>
        <w:rPr>
          <w:rFonts w:hint="eastAsia"/>
        </w:rPr>
        <w:t>Rust workspace</w:t>
      </w:r>
      <w:r>
        <w:rPr>
          <w:rFonts w:hint="eastAsia"/>
        </w:rPr>
        <w:t>，目前</w:t>
      </w:r>
      <w:r>
        <w:rPr>
          <w:rFonts w:hint="eastAsia"/>
        </w:rPr>
        <w:t>Cargo workspace</w:t>
      </w:r>
      <w:r w:rsidR="008A3063" w:rsidRPr="008A3063">
        <w:rPr>
          <w:color w:val="FF0000"/>
          <w:vertAlign w:val="superscript"/>
        </w:rPr>
        <w:t>[</w:t>
      </w:r>
      <w:r w:rsidR="00D45856" w:rsidRPr="008A3063">
        <w:rPr>
          <w:rStyle w:val="aff4"/>
          <w:color w:val="FF0000"/>
        </w:rPr>
        <w:footnoteReference w:id="2"/>
      </w:r>
      <w:r w:rsidR="008A3063" w:rsidRPr="008A3063">
        <w:rPr>
          <w:color w:val="FF0000"/>
          <w:vertAlign w:val="superscript"/>
        </w:rPr>
        <w:t>]</w:t>
      </w:r>
      <w:r>
        <w:rPr>
          <w:rFonts w:hint="eastAsia"/>
        </w:rPr>
        <w:t>有</w:t>
      </w:r>
      <w:r>
        <w:rPr>
          <w:rFonts w:hint="eastAsia"/>
        </w:rPr>
        <w:t>19</w:t>
      </w:r>
      <w:r>
        <w:rPr>
          <w:rFonts w:hint="eastAsia"/>
        </w:rPr>
        <w:t>个</w:t>
      </w:r>
      <w:r>
        <w:rPr>
          <w:rFonts w:hint="eastAsia"/>
        </w:rPr>
        <w:t>member</w:t>
      </w:r>
      <w:r>
        <w:rPr>
          <w:rFonts w:hint="eastAsia"/>
        </w:rPr>
        <w:t>，包括</w:t>
      </w:r>
      <w:r>
        <w:rPr>
          <w:rFonts w:hint="eastAsia"/>
        </w:rPr>
        <w:t xml:space="preserve"> daemon</w:t>
      </w:r>
      <w:r>
        <w:rPr>
          <w:rFonts w:hint="eastAsia"/>
        </w:rPr>
        <w:t>、控制算法库、</w:t>
      </w:r>
      <w:r>
        <w:rPr>
          <w:rFonts w:hint="eastAsia"/>
        </w:rPr>
        <w:t>CLI</w:t>
      </w:r>
      <w:r>
        <w:rPr>
          <w:rFonts w:hint="eastAsia"/>
        </w:rPr>
        <w:t>、</w:t>
      </w:r>
      <w:r>
        <w:rPr>
          <w:rFonts w:hint="eastAsia"/>
        </w:rPr>
        <w:t xml:space="preserve">IPC </w:t>
      </w:r>
      <w:r>
        <w:rPr>
          <w:rFonts w:hint="eastAsia"/>
        </w:rPr>
        <w:t>协议、工具等。</w:t>
      </w:r>
    </w:p>
    <w:p w14:paraId="09A86995" w14:textId="726202DC" w:rsidR="002D0913" w:rsidRDefault="002D0913" w:rsidP="002D0913">
      <w:pPr>
        <w:ind w:firstLine="440"/>
      </w:pPr>
      <w:r>
        <w:rPr>
          <w:rFonts w:hint="eastAsia"/>
        </w:rPr>
        <w:t>它有这些“入口”：</w:t>
      </w:r>
    </w:p>
    <w:p w14:paraId="1CE74137" w14:textId="33C1C4BA" w:rsidR="002D0913" w:rsidRDefault="002D0913" w:rsidP="00764AE5">
      <w:pPr>
        <w:pStyle w:val="a"/>
        <w:numPr>
          <w:ilvl w:val="0"/>
          <w:numId w:val="37"/>
        </w:numPr>
      </w:pPr>
      <w:r>
        <w:rPr>
          <w:rFonts w:hint="eastAsia"/>
        </w:rPr>
        <w:t>Linux/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服务入口</w:t>
      </w:r>
    </w:p>
    <w:p w14:paraId="7946FDA7" w14:textId="2DA16DCD" w:rsidR="002D0913" w:rsidRDefault="002D0913" w:rsidP="002D0913">
      <w:pPr>
        <w:ind w:firstLine="440"/>
      </w:pPr>
      <w:r>
        <w:rPr>
          <w:rFonts w:hint="eastAsia"/>
        </w:rPr>
        <w:t>机器人启动后真正常驻运行的程序主要是：</w:t>
      </w:r>
    </w:p>
    <w:tbl>
      <w:tblPr>
        <w:tblStyle w:val="11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1"/>
        <w:gridCol w:w="984"/>
        <w:gridCol w:w="3236"/>
      </w:tblGrid>
      <w:tr w:rsidR="007D13E5" w:rsidRPr="00636BC1" w14:paraId="7FBC95D2" w14:textId="77777777" w:rsidTr="00ED7A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14:paraId="46585D9E" w14:textId="1414CB73" w:rsidR="007D13E5" w:rsidRPr="00636BC1" w:rsidRDefault="007D13E5" w:rsidP="00636BC1">
            <w:pPr>
              <w:pStyle w:val="afa"/>
            </w:pPr>
            <w:r w:rsidRPr="00636BC1">
              <w:rPr>
                <w:rFonts w:hint="eastAsia"/>
              </w:rPr>
              <w:t>入口</w:t>
            </w:r>
          </w:p>
        </w:tc>
        <w:tc>
          <w:tcPr>
            <w:tcW w:w="984" w:type="dxa"/>
            <w:vAlign w:val="center"/>
          </w:tcPr>
          <w:p w14:paraId="470C3FC1" w14:textId="43263A78" w:rsidR="007D13E5" w:rsidRPr="00636BC1" w:rsidRDefault="007D13E5" w:rsidP="00636BC1">
            <w:pPr>
              <w:pStyle w:val="af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类型</w:t>
            </w:r>
          </w:p>
        </w:tc>
        <w:tc>
          <w:tcPr>
            <w:tcW w:w="3236" w:type="dxa"/>
            <w:vAlign w:val="center"/>
          </w:tcPr>
          <w:p w14:paraId="3BF6A249" w14:textId="0A68FC0A" w:rsidR="007D13E5" w:rsidRPr="00636BC1" w:rsidRDefault="007D13E5" w:rsidP="00636BC1">
            <w:pPr>
              <w:pStyle w:val="af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核心作用</w:t>
            </w:r>
          </w:p>
        </w:tc>
      </w:tr>
      <w:tr w:rsidR="007D13E5" w:rsidRPr="00636BC1" w14:paraId="231457B0" w14:textId="77777777" w:rsidTr="00ED7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14:paraId="00CC8830" w14:textId="71E8BA84" w:rsidR="007D13E5" w:rsidRPr="00636BC1" w:rsidRDefault="007D13E5" w:rsidP="00636BC1">
            <w:pPr>
              <w:pStyle w:val="afa"/>
            </w:pPr>
            <w:proofErr w:type="spellStart"/>
            <w:r w:rsidRPr="00636BC1">
              <w:rPr>
                <w:rFonts w:hint="eastAsia"/>
              </w:rPr>
              <w:t>robotd</w:t>
            </w:r>
            <w:proofErr w:type="spellEnd"/>
          </w:p>
        </w:tc>
        <w:tc>
          <w:tcPr>
            <w:tcW w:w="984" w:type="dxa"/>
            <w:vAlign w:val="center"/>
          </w:tcPr>
          <w:p w14:paraId="41914652" w14:textId="499F5AA3"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daemon</w:t>
            </w:r>
          </w:p>
        </w:tc>
        <w:tc>
          <w:tcPr>
            <w:tcW w:w="3236" w:type="dxa"/>
            <w:vAlign w:val="center"/>
          </w:tcPr>
          <w:p w14:paraId="7D438A0F" w14:textId="56898220"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机器人运动控制核心</w:t>
            </w:r>
          </w:p>
        </w:tc>
      </w:tr>
      <w:tr w:rsidR="007D13E5" w:rsidRPr="00636BC1" w14:paraId="3CAAF55E" w14:textId="77777777" w:rsidTr="00ED7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14:paraId="5E74C6B0" w14:textId="7CC6B47C" w:rsidR="007D13E5" w:rsidRPr="00636BC1" w:rsidRDefault="007D13E5" w:rsidP="00636BC1">
            <w:pPr>
              <w:pStyle w:val="afa"/>
            </w:pPr>
            <w:proofErr w:type="spellStart"/>
            <w:r w:rsidRPr="00636BC1">
              <w:rPr>
                <w:rFonts w:hint="eastAsia"/>
              </w:rPr>
              <w:t>configd</w:t>
            </w:r>
            <w:proofErr w:type="spellEnd"/>
          </w:p>
        </w:tc>
        <w:tc>
          <w:tcPr>
            <w:tcW w:w="984" w:type="dxa"/>
            <w:vAlign w:val="center"/>
          </w:tcPr>
          <w:p w14:paraId="40F74047" w14:textId="2AF88DED"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daemon</w:t>
            </w:r>
          </w:p>
        </w:tc>
        <w:tc>
          <w:tcPr>
            <w:tcW w:w="3236" w:type="dxa"/>
            <w:vAlign w:val="center"/>
          </w:tcPr>
          <w:p w14:paraId="6869C4AC" w14:textId="39FCFE53"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6BC1">
              <w:rPr>
                <w:rFonts w:hint="eastAsia"/>
              </w:rPr>
              <w:t>WiFi</w:t>
            </w:r>
            <w:proofErr w:type="spellEnd"/>
            <w:r w:rsidRPr="00636BC1">
              <w:rPr>
                <w:rFonts w:hint="eastAsia"/>
              </w:rPr>
              <w:t>、机器人身份、配对、系统配置</w:t>
            </w:r>
          </w:p>
        </w:tc>
      </w:tr>
      <w:tr w:rsidR="007D13E5" w:rsidRPr="00636BC1" w14:paraId="4A2C0D30" w14:textId="77777777" w:rsidTr="00ED7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14:paraId="0593ECCC" w14:textId="246814DE" w:rsidR="007D13E5" w:rsidRPr="00636BC1" w:rsidRDefault="007D13E5" w:rsidP="00636BC1">
            <w:pPr>
              <w:pStyle w:val="afa"/>
            </w:pPr>
            <w:proofErr w:type="spellStart"/>
            <w:r w:rsidRPr="00636BC1">
              <w:rPr>
                <w:rFonts w:hint="eastAsia"/>
              </w:rPr>
              <w:t>updaterd</w:t>
            </w:r>
            <w:proofErr w:type="spellEnd"/>
          </w:p>
        </w:tc>
        <w:tc>
          <w:tcPr>
            <w:tcW w:w="984" w:type="dxa"/>
            <w:vAlign w:val="center"/>
          </w:tcPr>
          <w:p w14:paraId="16EFF2D4" w14:textId="2BB1CE63"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daemon</w:t>
            </w:r>
          </w:p>
        </w:tc>
        <w:tc>
          <w:tcPr>
            <w:tcW w:w="3236" w:type="dxa"/>
            <w:vAlign w:val="center"/>
          </w:tcPr>
          <w:p w14:paraId="0E4362A5" w14:textId="31A3244E"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软件</w:t>
            </w:r>
            <w:r w:rsidRPr="00636BC1">
              <w:rPr>
                <w:rFonts w:hint="eastAsia"/>
              </w:rPr>
              <w:t>/</w:t>
            </w:r>
            <w:r w:rsidRPr="00636BC1">
              <w:rPr>
                <w:rFonts w:hint="eastAsia"/>
              </w:rPr>
              <w:t>模型更新、验证、</w:t>
            </w:r>
            <w:proofErr w:type="gramStart"/>
            <w:r w:rsidRPr="00636BC1">
              <w:rPr>
                <w:rFonts w:hint="eastAsia"/>
              </w:rPr>
              <w:t>回滚</w:t>
            </w:r>
            <w:proofErr w:type="gramEnd"/>
          </w:p>
        </w:tc>
      </w:tr>
      <w:tr w:rsidR="007D13E5" w:rsidRPr="00636BC1" w14:paraId="0E833178" w14:textId="77777777" w:rsidTr="00ED7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14:paraId="1702BB96" w14:textId="24E87A78" w:rsidR="007D13E5" w:rsidRPr="00636BC1" w:rsidRDefault="007D13E5" w:rsidP="00636BC1">
            <w:pPr>
              <w:pStyle w:val="afa"/>
            </w:pPr>
            <w:proofErr w:type="spellStart"/>
            <w:r w:rsidRPr="00636BC1">
              <w:rPr>
                <w:rFonts w:hint="eastAsia"/>
              </w:rPr>
              <w:t>btd</w:t>
            </w:r>
            <w:proofErr w:type="spellEnd"/>
          </w:p>
        </w:tc>
        <w:tc>
          <w:tcPr>
            <w:tcW w:w="984" w:type="dxa"/>
            <w:vAlign w:val="center"/>
          </w:tcPr>
          <w:p w14:paraId="5EE33877" w14:textId="50927024"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daemon</w:t>
            </w:r>
          </w:p>
        </w:tc>
        <w:tc>
          <w:tcPr>
            <w:tcW w:w="3236" w:type="dxa"/>
            <w:vAlign w:val="center"/>
          </w:tcPr>
          <w:p w14:paraId="4DFA184D" w14:textId="3E5C179E"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 xml:space="preserve">BLE API </w:t>
            </w:r>
            <w:r w:rsidRPr="00636BC1">
              <w:rPr>
                <w:rFonts w:hint="eastAsia"/>
              </w:rPr>
              <w:t>入口</w:t>
            </w:r>
          </w:p>
        </w:tc>
      </w:tr>
      <w:tr w:rsidR="007D13E5" w:rsidRPr="00636BC1" w14:paraId="1721D527" w14:textId="77777777" w:rsidTr="00ED7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14:paraId="5A0D86DC" w14:textId="6749E0A1" w:rsidR="007D13E5" w:rsidRPr="00636BC1" w:rsidRDefault="007D13E5" w:rsidP="00636BC1">
            <w:pPr>
              <w:pStyle w:val="afa"/>
            </w:pPr>
            <w:proofErr w:type="spellStart"/>
            <w:r w:rsidRPr="00636BC1">
              <w:rPr>
                <w:rFonts w:hint="eastAsia"/>
              </w:rPr>
              <w:t>padd</w:t>
            </w:r>
            <w:proofErr w:type="spellEnd"/>
          </w:p>
        </w:tc>
        <w:tc>
          <w:tcPr>
            <w:tcW w:w="984" w:type="dxa"/>
            <w:vAlign w:val="center"/>
          </w:tcPr>
          <w:p w14:paraId="53FB7D96" w14:textId="507631B6"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daemon</w:t>
            </w:r>
          </w:p>
        </w:tc>
        <w:tc>
          <w:tcPr>
            <w:tcW w:w="3236" w:type="dxa"/>
            <w:vAlign w:val="center"/>
          </w:tcPr>
          <w:p w14:paraId="720DD142" w14:textId="5A2BFA04"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游戏手柄入口</w:t>
            </w:r>
          </w:p>
        </w:tc>
      </w:tr>
      <w:tr w:rsidR="007D13E5" w:rsidRPr="00636BC1" w14:paraId="0A262DD0" w14:textId="77777777" w:rsidTr="00ED7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14:paraId="07FAFC88" w14:textId="0EEFA240" w:rsidR="007D13E5" w:rsidRPr="00636BC1" w:rsidRDefault="007D13E5" w:rsidP="00636BC1">
            <w:pPr>
              <w:pStyle w:val="afa"/>
            </w:pPr>
            <w:proofErr w:type="spellStart"/>
            <w:r w:rsidRPr="00636BC1">
              <w:rPr>
                <w:rFonts w:hint="eastAsia"/>
              </w:rPr>
              <w:t>mediad</w:t>
            </w:r>
            <w:proofErr w:type="spellEnd"/>
          </w:p>
        </w:tc>
        <w:tc>
          <w:tcPr>
            <w:tcW w:w="984" w:type="dxa"/>
            <w:vAlign w:val="center"/>
          </w:tcPr>
          <w:p w14:paraId="42B6AC32" w14:textId="23B3CA63"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daemon</w:t>
            </w:r>
          </w:p>
        </w:tc>
        <w:tc>
          <w:tcPr>
            <w:tcW w:w="3236" w:type="dxa"/>
            <w:vAlign w:val="center"/>
          </w:tcPr>
          <w:p w14:paraId="74F8DC3E" w14:textId="724D64A5"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摄像头</w:t>
            </w:r>
            <w:r w:rsidRPr="00636BC1">
              <w:rPr>
                <w:rFonts w:hint="eastAsia"/>
              </w:rPr>
              <w:t>/</w:t>
            </w:r>
            <w:r w:rsidRPr="00636BC1">
              <w:rPr>
                <w:rFonts w:hint="eastAsia"/>
              </w:rPr>
              <w:t>麦克风</w:t>
            </w:r>
            <w:r w:rsidRPr="00636BC1">
              <w:rPr>
                <w:rFonts w:hint="eastAsia"/>
              </w:rPr>
              <w:t>/WebRTC/</w:t>
            </w:r>
            <w:r w:rsidRPr="00636BC1">
              <w:rPr>
                <w:rFonts w:hint="eastAsia"/>
              </w:rPr>
              <w:t>远程</w:t>
            </w:r>
            <w:r w:rsidRPr="00636BC1">
              <w:rPr>
                <w:rFonts w:hint="eastAsia"/>
              </w:rPr>
              <w:t xml:space="preserve"> API</w:t>
            </w:r>
          </w:p>
        </w:tc>
      </w:tr>
      <w:tr w:rsidR="007D13E5" w:rsidRPr="00636BC1" w14:paraId="590D7561" w14:textId="77777777" w:rsidTr="00ED7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14:paraId="75B83EA1" w14:textId="2D32B9B4" w:rsidR="007D13E5" w:rsidRPr="00636BC1" w:rsidRDefault="007D13E5" w:rsidP="00636BC1">
            <w:pPr>
              <w:pStyle w:val="afa"/>
            </w:pPr>
            <w:proofErr w:type="spellStart"/>
            <w:r w:rsidRPr="00636BC1">
              <w:rPr>
                <w:rFonts w:hint="eastAsia"/>
              </w:rPr>
              <w:t>tofd</w:t>
            </w:r>
            <w:proofErr w:type="spellEnd"/>
          </w:p>
        </w:tc>
        <w:tc>
          <w:tcPr>
            <w:tcW w:w="984" w:type="dxa"/>
            <w:vAlign w:val="center"/>
          </w:tcPr>
          <w:p w14:paraId="38479DED" w14:textId="6044598B"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daemon</w:t>
            </w:r>
          </w:p>
        </w:tc>
        <w:tc>
          <w:tcPr>
            <w:tcW w:w="3236" w:type="dxa"/>
            <w:vAlign w:val="center"/>
          </w:tcPr>
          <w:p w14:paraId="2E825541" w14:textId="39F6BBA4"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6BC1">
              <w:rPr>
                <w:rFonts w:hint="eastAsia"/>
              </w:rPr>
              <w:t>ToF</w:t>
            </w:r>
            <w:proofErr w:type="spellEnd"/>
            <w:r w:rsidRPr="00636BC1">
              <w:rPr>
                <w:rFonts w:hint="eastAsia"/>
              </w:rPr>
              <w:t xml:space="preserve"> </w:t>
            </w:r>
            <w:r w:rsidRPr="00636BC1">
              <w:rPr>
                <w:rFonts w:hint="eastAsia"/>
              </w:rPr>
              <w:t>深度传感器</w:t>
            </w:r>
          </w:p>
        </w:tc>
      </w:tr>
    </w:tbl>
    <w:p w14:paraId="7104902E" w14:textId="371B10A0" w:rsidR="007F208A" w:rsidRDefault="002D0913" w:rsidP="002D0913">
      <w:pPr>
        <w:ind w:firstLine="440"/>
      </w:pPr>
      <w:r>
        <w:rPr>
          <w:rFonts w:hint="eastAsia"/>
        </w:rPr>
        <w:t>这</w:t>
      </w:r>
      <w:r>
        <w:rPr>
          <w:rFonts w:hint="eastAsia"/>
        </w:rPr>
        <w:t>7</w:t>
      </w:r>
      <w:r>
        <w:rPr>
          <w:rFonts w:hint="eastAsia"/>
        </w:rPr>
        <w:t>个是整个运行时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核心的服务划分。架构文档也明确说明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>是它们的</w:t>
      </w:r>
      <w:r>
        <w:rPr>
          <w:rFonts w:hint="eastAsia"/>
        </w:rPr>
        <w:t>supervisor</w:t>
      </w:r>
      <w:r>
        <w:rPr>
          <w:rFonts w:hint="eastAsia"/>
        </w:rPr>
        <w:t>，负责生命周期、崩溃重启、启动顺序和</w:t>
      </w:r>
      <w:r>
        <w:rPr>
          <w:rFonts w:hint="eastAsia"/>
        </w:rPr>
        <w:t>watchdog</w:t>
      </w:r>
      <w:r>
        <w:rPr>
          <w:rFonts w:hint="eastAsia"/>
        </w:rPr>
        <w:t>。</w:t>
      </w:r>
    </w:p>
    <w:p w14:paraId="049440EB" w14:textId="6A069F33" w:rsidR="00452495" w:rsidRDefault="00452495" w:rsidP="00146EED">
      <w:pPr>
        <w:pStyle w:val="a"/>
        <w:keepNext/>
        <w:widowControl w:val="0"/>
        <w:numPr>
          <w:ilvl w:val="0"/>
          <w:numId w:val="37"/>
        </w:numPr>
        <w:ind w:left="862"/>
      </w:pPr>
      <w:r>
        <w:rPr>
          <w:rFonts w:hint="eastAsia"/>
        </w:rPr>
        <w:lastRenderedPageBreak/>
        <w:t>用户</w:t>
      </w:r>
      <w:r>
        <w:rPr>
          <w:rFonts w:hint="eastAsia"/>
        </w:rPr>
        <w:t>/</w:t>
      </w:r>
      <w:r>
        <w:rPr>
          <w:rFonts w:hint="eastAsia"/>
        </w:rPr>
        <w:t>开发者</w:t>
      </w:r>
      <w:r>
        <w:rPr>
          <w:rFonts w:hint="eastAsia"/>
        </w:rPr>
        <w:t>CLI</w:t>
      </w:r>
      <w:r>
        <w:rPr>
          <w:rFonts w:hint="eastAsia"/>
        </w:rPr>
        <w:t>入口</w:t>
      </w:r>
    </w:p>
    <w:p w14:paraId="5C70703A" w14:textId="2270EFB5" w:rsidR="00452495" w:rsidRDefault="00F94F8C" w:rsidP="00452495">
      <w:pPr>
        <w:ind w:firstLine="440"/>
      </w:pPr>
      <w:r>
        <w:rPr>
          <w:rFonts w:hint="eastAsia"/>
        </w:rPr>
        <w:t>它</w:t>
      </w:r>
      <w:r w:rsidR="00452495">
        <w:rPr>
          <w:rFonts w:hint="eastAsia"/>
        </w:rPr>
        <w:t>另外有两个非常重要的</w:t>
      </w:r>
      <w:r w:rsidR="00452495">
        <w:rPr>
          <w:rFonts w:hint="eastAsia"/>
        </w:rPr>
        <w:t>CLI</w:t>
      </w:r>
      <w:r w:rsidR="00517F1D">
        <w:rPr>
          <w:rFonts w:hint="eastAsia"/>
        </w:rPr>
        <w:t>（</w:t>
      </w:r>
      <w:r w:rsidR="00517F1D">
        <w:rPr>
          <w:rFonts w:hint="eastAsia"/>
        </w:rPr>
        <w:t>C</w:t>
      </w:r>
      <w:r w:rsidR="00517F1D">
        <w:t>ommand Line Interface</w:t>
      </w:r>
      <w:r w:rsidR="00517F1D">
        <w:rPr>
          <w:rFonts w:hint="eastAsia"/>
        </w:rPr>
        <w:t>）</w:t>
      </w:r>
      <w:r w:rsidR="00452495">
        <w:rPr>
          <w:rFonts w:hint="eastAsia"/>
        </w:rPr>
        <w:t>：</w:t>
      </w:r>
      <w:proofErr w:type="spellStart"/>
      <w:r w:rsidR="00452495">
        <w:t>robotctl</w:t>
      </w:r>
      <w:proofErr w:type="spellEnd"/>
      <w:r>
        <w:rPr>
          <w:rFonts w:hint="eastAsia"/>
        </w:rPr>
        <w:t>、</w:t>
      </w:r>
      <w:proofErr w:type="spellStart"/>
      <w:r w:rsidR="00452495">
        <w:t>duckctl</w:t>
      </w:r>
      <w:proofErr w:type="spellEnd"/>
      <w:r>
        <w:rPr>
          <w:rFonts w:hint="eastAsia"/>
        </w:rPr>
        <w:t>。</w:t>
      </w:r>
    </w:p>
    <w:p w14:paraId="271013BB" w14:textId="2E4B4858" w:rsidR="00517F1D" w:rsidRDefault="00517F1D" w:rsidP="0013629B">
      <w:pPr>
        <w:pStyle w:val="a"/>
        <w:numPr>
          <w:ilvl w:val="0"/>
          <w:numId w:val="39"/>
        </w:numPr>
      </w:pPr>
      <w:proofErr w:type="spellStart"/>
      <w:r>
        <w:t>R</w:t>
      </w:r>
      <w:r w:rsidR="00452495">
        <w:t>obotctl</w:t>
      </w:r>
      <w:proofErr w:type="spellEnd"/>
      <w:r>
        <w:rPr>
          <w:rFonts w:hint="eastAsia"/>
        </w:rPr>
        <w:t>：</w:t>
      </w:r>
      <w:r w:rsidR="00452495">
        <w:rPr>
          <w:rFonts w:hint="eastAsia"/>
        </w:rPr>
        <w:t>这是直接在机器人</w:t>
      </w:r>
      <w:r w:rsidR="00452495">
        <w:rPr>
          <w:rFonts w:hint="eastAsia"/>
        </w:rPr>
        <w:t>Linux</w:t>
      </w:r>
      <w:r w:rsidR="00452495">
        <w:rPr>
          <w:rFonts w:hint="eastAsia"/>
        </w:rPr>
        <w:t>板子上执行的管理</w:t>
      </w:r>
      <w:r w:rsidR="00452495">
        <w:rPr>
          <w:rFonts w:hint="eastAsia"/>
        </w:rPr>
        <w:t>CLI</w:t>
      </w:r>
      <w:r w:rsidR="00452495">
        <w:rPr>
          <w:rFonts w:hint="eastAsia"/>
        </w:rPr>
        <w:t>。</w:t>
      </w:r>
    </w:p>
    <w:p w14:paraId="1C6F31ED" w14:textId="5F225778" w:rsidR="00452495" w:rsidRDefault="00452495" w:rsidP="0013629B">
      <w:pPr>
        <w:ind w:left="400" w:firstLine="440"/>
      </w:pPr>
      <w:r>
        <w:rPr>
          <w:rFonts w:hint="eastAsia"/>
        </w:rPr>
        <w:t>它可以</w:t>
      </w:r>
      <w:r w:rsidR="00517F1D">
        <w:rPr>
          <w:rFonts w:hint="eastAsia"/>
        </w:rPr>
        <w:t>有这样的一些操作</w:t>
      </w:r>
      <w:r>
        <w:rPr>
          <w:rFonts w:hint="eastAsia"/>
        </w:rPr>
        <w:t>操作：</w:t>
      </w:r>
    </w:p>
    <w:p w14:paraId="70DB00E6" w14:textId="77777777" w:rsidR="00452495" w:rsidRDefault="00452495" w:rsidP="0013629B">
      <w:pPr>
        <w:ind w:left="660" w:firstLine="440"/>
      </w:pPr>
      <w:proofErr w:type="spellStart"/>
      <w:r>
        <w:t>robotctl</w:t>
      </w:r>
      <w:proofErr w:type="spellEnd"/>
      <w:r>
        <w:t xml:space="preserve"> version</w:t>
      </w:r>
    </w:p>
    <w:p w14:paraId="1CBE736A" w14:textId="77777777" w:rsidR="00452495" w:rsidRDefault="00452495" w:rsidP="0013629B">
      <w:pPr>
        <w:ind w:left="660" w:firstLine="440"/>
      </w:pPr>
      <w:proofErr w:type="spellStart"/>
      <w:r>
        <w:t>robotctl</w:t>
      </w:r>
      <w:proofErr w:type="spellEnd"/>
      <w:r>
        <w:t xml:space="preserve"> health</w:t>
      </w:r>
    </w:p>
    <w:p w14:paraId="2D97B068" w14:textId="1F25856D" w:rsidR="00452495" w:rsidRDefault="00452495" w:rsidP="0013629B">
      <w:pPr>
        <w:ind w:left="660" w:firstLine="440"/>
      </w:pPr>
      <w:proofErr w:type="spellStart"/>
      <w:r>
        <w:t>robotctl</w:t>
      </w:r>
      <w:proofErr w:type="spellEnd"/>
      <w:r>
        <w:t xml:space="preserve"> monitor</w:t>
      </w:r>
    </w:p>
    <w:p w14:paraId="461EA6E2" w14:textId="14DD575A" w:rsidR="00452495" w:rsidRDefault="00452495" w:rsidP="0013629B">
      <w:pPr>
        <w:ind w:left="660" w:firstLine="440"/>
      </w:pPr>
      <w:proofErr w:type="spellStart"/>
      <w:r>
        <w:t>robotctl</w:t>
      </w:r>
      <w:proofErr w:type="spellEnd"/>
      <w:r>
        <w:t xml:space="preserve"> configure</w:t>
      </w:r>
    </w:p>
    <w:p w14:paraId="20F4FA67" w14:textId="77777777" w:rsidR="00452495" w:rsidRDefault="00452495" w:rsidP="0013629B">
      <w:pPr>
        <w:ind w:left="660" w:firstLine="440"/>
      </w:pPr>
      <w:proofErr w:type="spellStart"/>
      <w:r>
        <w:t>robotctl</w:t>
      </w:r>
      <w:proofErr w:type="spellEnd"/>
      <w:r>
        <w:t xml:space="preserve"> policy ...</w:t>
      </w:r>
    </w:p>
    <w:p w14:paraId="71371423" w14:textId="77777777" w:rsidR="00452495" w:rsidRDefault="00452495" w:rsidP="0013629B">
      <w:pPr>
        <w:ind w:left="660" w:firstLine="440"/>
      </w:pPr>
      <w:proofErr w:type="spellStart"/>
      <w:r>
        <w:t>robotctl</w:t>
      </w:r>
      <w:proofErr w:type="spellEnd"/>
      <w:r>
        <w:t xml:space="preserve"> robot ...</w:t>
      </w:r>
    </w:p>
    <w:p w14:paraId="1D556229" w14:textId="5276E5A2" w:rsidR="00452495" w:rsidRDefault="00452495" w:rsidP="0013629B">
      <w:pPr>
        <w:ind w:left="660" w:firstLine="440"/>
      </w:pPr>
      <w:proofErr w:type="spellStart"/>
      <w:r>
        <w:t>robotctl</w:t>
      </w:r>
      <w:proofErr w:type="spellEnd"/>
      <w:r>
        <w:t xml:space="preserve"> pad ...</w:t>
      </w:r>
    </w:p>
    <w:p w14:paraId="6FA3707F" w14:textId="77777777" w:rsidR="00452495" w:rsidRDefault="00452495" w:rsidP="0013629B">
      <w:pPr>
        <w:ind w:left="660" w:firstLine="440"/>
      </w:pPr>
      <w:proofErr w:type="spellStart"/>
      <w:r>
        <w:t>robotctl</w:t>
      </w:r>
      <w:proofErr w:type="spellEnd"/>
      <w:r>
        <w:t xml:space="preserve"> update ...</w:t>
      </w:r>
    </w:p>
    <w:p w14:paraId="6C1F9B6A" w14:textId="77777777" w:rsidR="00452495" w:rsidRDefault="00452495" w:rsidP="0013629B">
      <w:pPr>
        <w:ind w:left="660" w:firstLine="440"/>
      </w:pPr>
      <w:proofErr w:type="spellStart"/>
      <w:r>
        <w:t>robotctl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...</w:t>
      </w:r>
    </w:p>
    <w:p w14:paraId="139A2546" w14:textId="77777777" w:rsidR="00452495" w:rsidRDefault="00452495" w:rsidP="0013629B">
      <w:pPr>
        <w:ind w:left="660" w:firstLine="440"/>
      </w:pPr>
      <w:proofErr w:type="spellStart"/>
      <w:r>
        <w:t>robotctl</w:t>
      </w:r>
      <w:proofErr w:type="spellEnd"/>
      <w:r>
        <w:t xml:space="preserve"> system ...</w:t>
      </w:r>
    </w:p>
    <w:p w14:paraId="1B94BA56" w14:textId="77777777" w:rsidR="00452495" w:rsidRDefault="00452495" w:rsidP="0013629B">
      <w:pPr>
        <w:ind w:left="660" w:firstLine="440"/>
      </w:pPr>
      <w:proofErr w:type="spellStart"/>
      <w:r>
        <w:t>robotctl</w:t>
      </w:r>
      <w:proofErr w:type="spellEnd"/>
      <w:r>
        <w:t xml:space="preserve"> voice ...</w:t>
      </w:r>
    </w:p>
    <w:p w14:paraId="7AD2CC62" w14:textId="3F8FEA53" w:rsidR="00452495" w:rsidRDefault="00452495" w:rsidP="0013629B">
      <w:pPr>
        <w:ind w:left="400" w:firstLine="440"/>
      </w:pPr>
      <w:r>
        <w:rPr>
          <w:rFonts w:hint="eastAsia"/>
        </w:rPr>
        <w:t>官方</w:t>
      </w:r>
      <w:r>
        <w:rPr>
          <w:rFonts w:hint="eastAsia"/>
        </w:rPr>
        <w:t xml:space="preserve"> cheat sheet</w:t>
      </w:r>
      <w:r>
        <w:rPr>
          <w:rFonts w:hint="eastAsia"/>
        </w:rPr>
        <w:t>把</w:t>
      </w:r>
      <w:proofErr w:type="spellStart"/>
      <w:r>
        <w:rPr>
          <w:rFonts w:hint="eastAsia"/>
        </w:rPr>
        <w:t>robotctl</w:t>
      </w:r>
      <w:proofErr w:type="spellEnd"/>
      <w:r>
        <w:rPr>
          <w:rFonts w:hint="eastAsia"/>
        </w:rPr>
        <w:t>定义成机器人上的主要控制</w:t>
      </w:r>
      <w:r>
        <w:rPr>
          <w:rFonts w:hint="eastAsia"/>
        </w:rPr>
        <w:t>/</w:t>
      </w:r>
      <w:r>
        <w:rPr>
          <w:rFonts w:hint="eastAsia"/>
        </w:rPr>
        <w:t>诊断入口。</w:t>
      </w:r>
    </w:p>
    <w:p w14:paraId="2456A82A" w14:textId="7487C878" w:rsidR="00452495" w:rsidRDefault="0013629B" w:rsidP="0013629B">
      <w:pPr>
        <w:pStyle w:val="a"/>
        <w:numPr>
          <w:ilvl w:val="0"/>
          <w:numId w:val="39"/>
        </w:numPr>
      </w:pPr>
      <w:proofErr w:type="spellStart"/>
      <w:r>
        <w:t>D</w:t>
      </w:r>
      <w:r w:rsidR="00452495">
        <w:t>uckctl</w:t>
      </w:r>
      <w:proofErr w:type="spellEnd"/>
      <w:r>
        <w:rPr>
          <w:rFonts w:hint="eastAsia"/>
        </w:rPr>
        <w:t>，</w:t>
      </w:r>
      <w:r w:rsidR="00452495">
        <w:rPr>
          <w:rFonts w:hint="eastAsia"/>
        </w:rPr>
        <w:t>这是机器人外面的电脑上的</w:t>
      </w:r>
      <w:r w:rsidR="00452495">
        <w:rPr>
          <w:rFonts w:hint="eastAsia"/>
        </w:rPr>
        <w:t xml:space="preserve"> CLI</w:t>
      </w:r>
      <w:r w:rsidR="00452495">
        <w:rPr>
          <w:rFonts w:hint="eastAsia"/>
        </w:rPr>
        <w:t>。它通过</w:t>
      </w:r>
      <w:r w:rsidR="00452495">
        <w:rPr>
          <w:rFonts w:hint="eastAsia"/>
        </w:rPr>
        <w:t xml:space="preserve"> Bluetooth</w:t>
      </w:r>
      <w:r w:rsidR="00452495">
        <w:rPr>
          <w:rFonts w:hint="eastAsia"/>
        </w:rPr>
        <w:t>找到</w:t>
      </w:r>
      <w:proofErr w:type="spellStart"/>
      <w:r w:rsidR="00452495">
        <w:rPr>
          <w:rFonts w:hint="eastAsia"/>
        </w:rPr>
        <w:t>Microduck</w:t>
      </w:r>
      <w:proofErr w:type="spellEnd"/>
      <w:r w:rsidR="00452495">
        <w:rPr>
          <w:rFonts w:hint="eastAsia"/>
        </w:rPr>
        <w:t>，然后发送和机器人内部相同的</w:t>
      </w:r>
      <w:r w:rsidR="00452495">
        <w:rPr>
          <w:rFonts w:hint="eastAsia"/>
        </w:rPr>
        <w:t>JSON-RPC</w:t>
      </w:r>
      <w:r w:rsidR="00452495">
        <w:rPr>
          <w:rFonts w:hint="eastAsia"/>
        </w:rPr>
        <w:t>请求。</w:t>
      </w:r>
    </w:p>
    <w:p w14:paraId="15725929" w14:textId="3573485F" w:rsidR="00452495" w:rsidRDefault="00452495" w:rsidP="00452495">
      <w:pPr>
        <w:ind w:firstLine="440"/>
      </w:pPr>
      <w:r>
        <w:rPr>
          <w:rFonts w:hint="eastAsia"/>
        </w:rPr>
        <w:t>所以：</w:t>
      </w:r>
      <w:r w:rsidR="00C86A7B">
        <w:object w:dxaOrig="8266" w:dyaOrig="3556" w14:anchorId="0AF503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3.75pt;height:177.45pt" o:ole="">
            <v:imagedata r:id="rId23" o:title=""/>
          </v:shape>
          <o:OLEObject Type="Embed" ProgID="Visio.Drawing.15" ShapeID="_x0000_i1025" DrawAspect="Content" ObjectID="_1850976561" r:id="rId24"/>
        </w:object>
      </w:r>
    </w:p>
    <w:p w14:paraId="24599FC5" w14:textId="7C094627" w:rsidR="00C8383D" w:rsidRDefault="00452495" w:rsidP="00452495">
      <w:pPr>
        <w:ind w:firstLine="440"/>
      </w:pPr>
      <w:r>
        <w:rPr>
          <w:rFonts w:hint="eastAsia"/>
        </w:rPr>
        <w:t>代码注释明确写着，</w:t>
      </w:r>
      <w:proofErr w:type="spellStart"/>
      <w:r>
        <w:rPr>
          <w:rFonts w:hint="eastAsia"/>
        </w:rPr>
        <w:t>duckctl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是“</w:t>
      </w:r>
      <w:r>
        <w:rPr>
          <w:rFonts w:hint="eastAsia"/>
        </w:rPr>
        <w:t xml:space="preserve">phone app </w:t>
      </w:r>
      <w:r>
        <w:rPr>
          <w:rFonts w:hint="eastAsia"/>
        </w:rPr>
        <w:t>的</w:t>
      </w:r>
      <w:r>
        <w:rPr>
          <w:rFonts w:hint="eastAsia"/>
        </w:rPr>
        <w:t xml:space="preserve"> stand-in</w:t>
      </w:r>
      <w:r>
        <w:rPr>
          <w:rFonts w:hint="eastAsia"/>
        </w:rPr>
        <w:t>”，只用于开发，不部署到机器人上。</w:t>
      </w:r>
    </w:p>
    <w:p w14:paraId="0AD52F72" w14:textId="76B84E24" w:rsidR="005121FF" w:rsidRDefault="005121FF" w:rsidP="005121FF">
      <w:pPr>
        <w:pStyle w:val="3"/>
      </w:pPr>
      <w:bookmarkStart w:id="20" w:name="_Toc240359315"/>
      <w:proofErr w:type="spellStart"/>
      <w:r>
        <w:rPr>
          <w:rFonts w:hint="eastAsia"/>
        </w:rPr>
        <w:lastRenderedPageBreak/>
        <w:t>M</w:t>
      </w:r>
      <w:r>
        <w:t>icroDuck</w:t>
      </w:r>
      <w:proofErr w:type="spellEnd"/>
      <w:r>
        <w:rPr>
          <w:rFonts w:hint="eastAsia"/>
        </w:rPr>
        <w:t>机器人控制的核心</w:t>
      </w:r>
      <w:proofErr w:type="spellStart"/>
      <w:r>
        <w:rPr>
          <w:rFonts w:hint="eastAsia"/>
        </w:rPr>
        <w:t>robotd</w:t>
      </w:r>
      <w:bookmarkEnd w:id="20"/>
      <w:proofErr w:type="spellEnd"/>
    </w:p>
    <w:p w14:paraId="6D984027" w14:textId="7442F43F" w:rsidR="00AD58B8" w:rsidRDefault="00FD265A" w:rsidP="005B129A">
      <w:pPr>
        <w:ind w:firstLine="440"/>
      </w:pPr>
      <w:r>
        <w:rPr>
          <w:rFonts w:hint="eastAsia"/>
        </w:rPr>
        <w:t>它是真正让鸭子动起来的实时控制</w:t>
      </w:r>
      <w:r>
        <w:rPr>
          <w:rFonts w:hint="eastAsia"/>
        </w:rPr>
        <w:t>daemon</w:t>
      </w:r>
      <w:r>
        <w:rPr>
          <w:rFonts w:hint="eastAsia"/>
        </w:rPr>
        <w:t>。</w:t>
      </w:r>
      <w:proofErr w:type="spellStart"/>
      <w:r w:rsidR="00321AD8">
        <w:rPr>
          <w:rFonts w:hint="eastAsia"/>
        </w:rPr>
        <w:t>r</w:t>
      </w:r>
      <w:r w:rsidR="005B129A">
        <w:t>obotd</w:t>
      </w:r>
      <w:proofErr w:type="spellEnd"/>
      <w:r w:rsidR="00E22087">
        <w:rPr>
          <w:rFonts w:hint="eastAsia"/>
        </w:rPr>
        <w:t>执行</w:t>
      </w:r>
      <w:r w:rsidR="00E22087">
        <w:rPr>
          <w:rFonts w:hint="eastAsia"/>
        </w:rPr>
        <w:t>5</w:t>
      </w:r>
      <w:r w:rsidR="00E22087">
        <w:t>0</w:t>
      </w:r>
      <w:r w:rsidR="00E22087">
        <w:rPr>
          <w:rFonts w:hint="eastAsia"/>
        </w:rPr>
        <w:t>Hz</w:t>
      </w:r>
      <w:r w:rsidR="00E22087" w:rsidRPr="00E22087">
        <w:rPr>
          <w:rFonts w:hint="eastAsia"/>
        </w:rPr>
        <w:t>控制</w:t>
      </w:r>
      <w:r w:rsidR="00E22087" w:rsidRPr="00E22087">
        <w:rPr>
          <w:rFonts w:hint="eastAsia"/>
        </w:rPr>
        <w:t>loop</w:t>
      </w:r>
      <w:r w:rsidR="00E22087">
        <w:rPr>
          <w:rFonts w:hint="eastAsia"/>
        </w:rPr>
        <w:t>，</w:t>
      </w:r>
      <w:r w:rsidR="00E22087" w:rsidRPr="00E22087">
        <w:rPr>
          <w:rFonts w:hint="eastAsia"/>
        </w:rPr>
        <w:t>驱动</w:t>
      </w:r>
      <w:r w:rsidR="00E22087" w:rsidRPr="00E22087">
        <w:rPr>
          <w:rFonts w:hint="eastAsia"/>
        </w:rPr>
        <w:t>15</w:t>
      </w:r>
      <w:r w:rsidR="00E22087" w:rsidRPr="00E22087">
        <w:rPr>
          <w:rFonts w:hint="eastAsia"/>
        </w:rPr>
        <w:t>个舵机，并运行神经网络</w:t>
      </w:r>
      <w:r w:rsidR="00E22087" w:rsidRPr="00E22087">
        <w:rPr>
          <w:rFonts w:hint="eastAsia"/>
        </w:rPr>
        <w:t>policy</w:t>
      </w:r>
      <w:r w:rsidR="00E22087" w:rsidRPr="00E22087">
        <w:rPr>
          <w:rFonts w:hint="eastAsia"/>
        </w:rPr>
        <w:t>。</w:t>
      </w:r>
      <w:proofErr w:type="spellStart"/>
      <w:r w:rsidR="004A78A4">
        <w:rPr>
          <w:rFonts w:hint="eastAsia"/>
        </w:rPr>
        <w:t>r</w:t>
      </w:r>
      <w:r w:rsidR="004A78A4">
        <w:t>obotd</w:t>
      </w:r>
      <w:proofErr w:type="spellEnd"/>
      <w:r w:rsidR="004A78A4">
        <w:rPr>
          <w:rFonts w:hint="eastAsia"/>
        </w:rPr>
        <w:t>是唯一能够控制电机的</w:t>
      </w:r>
      <w:r w:rsidR="004A78A4">
        <w:rPr>
          <w:rFonts w:hint="eastAsia"/>
        </w:rPr>
        <w:t>daemon</w:t>
      </w:r>
      <w:r w:rsidR="004A78A4">
        <w:rPr>
          <w:rFonts w:hint="eastAsia"/>
        </w:rPr>
        <w:t>，其原因后面再讲。</w:t>
      </w:r>
      <w:proofErr w:type="spellStart"/>
      <w:r w:rsidR="00A849EA">
        <w:rPr>
          <w:rFonts w:hint="eastAsia"/>
        </w:rPr>
        <w:t>MicroDuck</w:t>
      </w:r>
      <w:proofErr w:type="spellEnd"/>
      <w:r w:rsidR="00A849EA">
        <w:rPr>
          <w:rFonts w:hint="eastAsia"/>
        </w:rPr>
        <w:t>用</w:t>
      </w:r>
      <w:r w:rsidR="00A849EA">
        <w:rPr>
          <w:rFonts w:hint="eastAsia"/>
        </w:rPr>
        <w:t>rust</w:t>
      </w:r>
      <w:r w:rsidR="00A849EA">
        <w:rPr>
          <w:rFonts w:hint="eastAsia"/>
        </w:rPr>
        <w:t>语言编写，因此许多概念涉及</w:t>
      </w:r>
      <w:r w:rsidR="00A849EA">
        <w:rPr>
          <w:rFonts w:hint="eastAsia"/>
        </w:rPr>
        <w:t>rust</w:t>
      </w:r>
      <w:r w:rsidR="00A849EA">
        <w:rPr>
          <w:rFonts w:hint="eastAsia"/>
        </w:rPr>
        <w:t>语言的概念</w:t>
      </w:r>
      <w:r w:rsidR="00AD58B8">
        <w:rPr>
          <w:rFonts w:hint="eastAsia"/>
        </w:rPr>
        <w:t>，如下面的</w:t>
      </w:r>
      <w:r w:rsidR="00AD58B8">
        <w:rPr>
          <w:rFonts w:hint="eastAsia"/>
        </w:rPr>
        <w:t>s</w:t>
      </w:r>
      <w:r w:rsidR="00AD58B8">
        <w:t>lot</w:t>
      </w:r>
      <w:r w:rsidR="00AD58B8">
        <w:rPr>
          <w:rFonts w:hint="eastAsia"/>
        </w:rPr>
        <w:t>、</w:t>
      </w:r>
      <w:proofErr w:type="spellStart"/>
      <w:r w:rsidR="00AD58B8">
        <w:rPr>
          <w:rFonts w:hint="eastAsia"/>
        </w:rPr>
        <w:t>t</w:t>
      </w:r>
      <w:r w:rsidR="00AD58B8">
        <w:t>okio</w:t>
      </w:r>
      <w:proofErr w:type="spellEnd"/>
      <w:r w:rsidR="00AD58B8">
        <w:rPr>
          <w:rFonts w:hint="eastAsia"/>
        </w:rPr>
        <w:t>等等。</w:t>
      </w:r>
    </w:p>
    <w:p w14:paraId="0F9E48DF" w14:textId="5C9F7D56" w:rsidR="009D1256" w:rsidRDefault="009D1256" w:rsidP="009D1256">
      <w:pPr>
        <w:pStyle w:val="4"/>
      </w:pPr>
      <w:bookmarkStart w:id="21" w:name="_Toc240359316"/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>的执行流程</w:t>
      </w:r>
      <w:bookmarkEnd w:id="21"/>
    </w:p>
    <w:p w14:paraId="57697211" w14:textId="46AC0245" w:rsidR="00FD265A" w:rsidRDefault="00BD20C0" w:rsidP="00FD265A">
      <w:pPr>
        <w:ind w:firstLine="440"/>
      </w:pPr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>是用</w:t>
      </w:r>
      <w:r>
        <w:rPr>
          <w:rFonts w:hint="eastAsia"/>
        </w:rPr>
        <w:t>rust</w:t>
      </w:r>
      <w:r>
        <w:rPr>
          <w:rFonts w:hint="eastAsia"/>
        </w:rPr>
        <w:t>语言写的，它的入口是：</w:t>
      </w:r>
    </w:p>
    <w:p w14:paraId="2BB206E7" w14:textId="77777777" w:rsidR="00BD20C0" w:rsidRDefault="00BD20C0" w:rsidP="00BD20C0">
      <w:pPr>
        <w:ind w:firstLine="440"/>
      </w:pPr>
      <w:r>
        <w:t>#[</w:t>
      </w:r>
      <w:proofErr w:type="spellStart"/>
      <w:proofErr w:type="gramStart"/>
      <w:r>
        <w:t>tokio</w:t>
      </w:r>
      <w:proofErr w:type="spellEnd"/>
      <w:r>
        <w:t>::</w:t>
      </w:r>
      <w:proofErr w:type="gramEnd"/>
      <w:r>
        <w:t>main]</w:t>
      </w:r>
    </w:p>
    <w:p w14:paraId="342D2A50" w14:textId="4FDFE37D" w:rsidR="00BD20C0" w:rsidRDefault="00BD20C0" w:rsidP="00BD20C0">
      <w:pPr>
        <w:ind w:firstLine="440"/>
      </w:pPr>
      <w:r>
        <w:t xml:space="preserve">async </w:t>
      </w:r>
      <w:proofErr w:type="spellStart"/>
      <w:r>
        <w:t>fn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-&gt; </w:t>
      </w:r>
      <w:proofErr w:type="spellStart"/>
      <w:r>
        <w:t>ExitCode</w:t>
      </w:r>
      <w:proofErr w:type="spellEnd"/>
    </w:p>
    <w:p w14:paraId="17D2258A" w14:textId="68622298" w:rsidR="00804668" w:rsidRDefault="00804668" w:rsidP="00804668">
      <w:pPr>
        <w:ind w:firstLine="440"/>
      </w:pPr>
      <w:r>
        <w:rPr>
          <w:rFonts w:hint="eastAsia"/>
        </w:rPr>
        <w:t>程序启动后，</w:t>
      </w:r>
      <w:r>
        <w:t>main()</w:t>
      </w:r>
    </w:p>
    <w:p w14:paraId="3D4842B8" w14:textId="33089563" w:rsidR="00804668" w:rsidRDefault="00804668" w:rsidP="00804668">
      <w:pPr>
        <w:pStyle w:val="a"/>
        <w:numPr>
          <w:ilvl w:val="0"/>
          <w:numId w:val="43"/>
        </w:numPr>
      </w:pPr>
      <w:r>
        <w:rPr>
          <w:rFonts w:hint="eastAsia"/>
        </w:rPr>
        <w:t>读取</w:t>
      </w:r>
      <w:proofErr w:type="spellStart"/>
      <w:r>
        <w:rPr>
          <w:rFonts w:hint="eastAsia"/>
        </w:rPr>
        <w:t>robotd.toml</w:t>
      </w:r>
      <w:proofErr w:type="spellEnd"/>
    </w:p>
    <w:p w14:paraId="43398629" w14:textId="0E998824" w:rsidR="00804668" w:rsidRDefault="00804668" w:rsidP="00804668">
      <w:pPr>
        <w:pStyle w:val="a"/>
        <w:numPr>
          <w:ilvl w:val="0"/>
          <w:numId w:val="43"/>
        </w:numPr>
      </w:pPr>
      <w:r>
        <w:rPr>
          <w:rFonts w:hint="eastAsia"/>
        </w:rPr>
        <w:t>创建</w:t>
      </w:r>
      <w:r>
        <w:rPr>
          <w:rFonts w:hint="eastAsia"/>
        </w:rPr>
        <w:t>/run/</w:t>
      </w:r>
      <w:proofErr w:type="spellStart"/>
      <w:r>
        <w:rPr>
          <w:rFonts w:hint="eastAsia"/>
        </w:rPr>
        <w:t>robotd.sock</w:t>
      </w:r>
      <w:proofErr w:type="spellEnd"/>
    </w:p>
    <w:p w14:paraId="6549E3EC" w14:textId="054DA402" w:rsidR="00804668" w:rsidRDefault="00804668" w:rsidP="00804668">
      <w:pPr>
        <w:pStyle w:val="a"/>
        <w:numPr>
          <w:ilvl w:val="0"/>
          <w:numId w:val="43"/>
        </w:numPr>
      </w:pPr>
      <w:r>
        <w:rPr>
          <w:rFonts w:hint="eastAsia"/>
        </w:rPr>
        <w:t>创建</w:t>
      </w:r>
      <w:proofErr w:type="spellStart"/>
      <w:r>
        <w:rPr>
          <w:rFonts w:hint="eastAsia"/>
        </w:rPr>
        <w:t>RobotState</w:t>
      </w:r>
      <w:proofErr w:type="spellEnd"/>
      <w:r>
        <w:rPr>
          <w:rFonts w:hint="eastAsia"/>
        </w:rPr>
        <w:t xml:space="preserve"> + Intents</w:t>
      </w:r>
    </w:p>
    <w:p w14:paraId="5AF61D5B" w14:textId="46ECCBA7" w:rsidR="00804668" w:rsidRDefault="00804668" w:rsidP="00804668">
      <w:pPr>
        <w:pStyle w:val="a"/>
        <w:numPr>
          <w:ilvl w:val="0"/>
          <w:numId w:val="43"/>
        </w:numPr>
      </w:pPr>
      <w:bookmarkStart w:id="22" w:name="_Ref240102872"/>
      <w:r>
        <w:rPr>
          <w:rFonts w:hint="eastAsia"/>
        </w:rPr>
        <w:t>启动</w:t>
      </w:r>
      <w:r>
        <w:rPr>
          <w:rFonts w:hint="eastAsia"/>
        </w:rPr>
        <w:t>control thread</w:t>
      </w:r>
      <w:bookmarkEnd w:id="22"/>
    </w:p>
    <w:p w14:paraId="23C52755" w14:textId="37F52B0C" w:rsidR="00804668" w:rsidRDefault="00804668" w:rsidP="00804668">
      <w:pPr>
        <w:pStyle w:val="a"/>
        <w:numPr>
          <w:ilvl w:val="0"/>
          <w:numId w:val="43"/>
        </w:numPr>
      </w:pPr>
      <w:bookmarkStart w:id="23" w:name="_Ref240102949"/>
      <w:r>
        <w:rPr>
          <w:rFonts w:hint="eastAsia"/>
        </w:rPr>
        <w:t>当前主</w:t>
      </w:r>
      <w:proofErr w:type="spellStart"/>
      <w:r>
        <w:rPr>
          <w:rFonts w:hint="eastAsia"/>
        </w:rPr>
        <w:t>tokio</w:t>
      </w:r>
      <w:proofErr w:type="spellEnd"/>
      <w:r>
        <w:rPr>
          <w:rFonts w:hint="eastAsia"/>
        </w:rPr>
        <w:t xml:space="preserve"> runtime</w:t>
      </w:r>
      <w:r>
        <w:rPr>
          <w:rFonts w:hint="eastAsia"/>
        </w:rPr>
        <w:t>跑</w:t>
      </w:r>
      <w:r>
        <w:rPr>
          <w:rFonts w:hint="eastAsia"/>
        </w:rPr>
        <w:t>IPC server</w:t>
      </w:r>
      <w:bookmarkEnd w:id="23"/>
    </w:p>
    <w:p w14:paraId="4AFE7677" w14:textId="16BF3737" w:rsidR="00792DB5" w:rsidRDefault="00792DB5" w:rsidP="00792DB5">
      <w:pPr>
        <w:ind w:firstLineChars="0"/>
      </w:pPr>
      <w:r>
        <w:rPr>
          <w:rFonts w:hint="eastAsia"/>
        </w:rPr>
        <w:t>非常值得注意的一点：</w:t>
      </w:r>
      <w:r w:rsidR="00C57803">
        <w:rPr>
          <w:rFonts w:hint="eastAsia"/>
        </w:rPr>
        <w:t>第</w:t>
      </w:r>
      <w:r w:rsidR="00C57803">
        <w:fldChar w:fldCharType="begin"/>
      </w:r>
      <w:r w:rsidR="00C57803">
        <w:instrText xml:space="preserve"> </w:instrText>
      </w:r>
      <w:r w:rsidR="00C57803">
        <w:rPr>
          <w:rFonts w:hint="eastAsia"/>
        </w:rPr>
        <w:instrText>REF _Ref240102872 \r \h</w:instrText>
      </w:r>
      <w:r w:rsidR="00C57803">
        <w:instrText xml:space="preserve"> </w:instrText>
      </w:r>
      <w:r w:rsidR="00C57803">
        <w:fldChar w:fldCharType="separate"/>
      </w:r>
      <w:r w:rsidR="00B4722C">
        <w:t>4</w:t>
      </w:r>
      <w:r w:rsidR="00C57803">
        <w:fldChar w:fldCharType="end"/>
      </w:r>
      <w:proofErr w:type="gramStart"/>
      <w:r w:rsidR="00C57803">
        <w:rPr>
          <w:rFonts w:hint="eastAsia"/>
        </w:rPr>
        <w:t>步启动</w:t>
      </w:r>
      <w:proofErr w:type="gramEnd"/>
      <w:r w:rsidR="00C57803">
        <w:rPr>
          <w:rFonts w:hint="eastAsia"/>
        </w:rPr>
        <w:t>的</w:t>
      </w:r>
      <w:r>
        <w:rPr>
          <w:rFonts w:hint="eastAsia"/>
        </w:rPr>
        <w:t>Control loop</w:t>
      </w:r>
      <w:r w:rsidR="00C57803">
        <w:rPr>
          <w:rFonts w:hint="eastAsia"/>
        </w:rPr>
        <w:t>是一个线程，</w:t>
      </w:r>
      <w:r>
        <w:rPr>
          <w:rFonts w:hint="eastAsia"/>
        </w:rPr>
        <w:t>不是和</w:t>
      </w:r>
      <w:r w:rsidR="00C774F9">
        <w:rPr>
          <w:rFonts w:hint="eastAsia"/>
        </w:rPr>
        <w:t>第</w:t>
      </w:r>
      <w:r w:rsidR="00C774F9">
        <w:fldChar w:fldCharType="begin"/>
      </w:r>
      <w:r w:rsidR="00C774F9">
        <w:instrText xml:space="preserve"> </w:instrText>
      </w:r>
      <w:r w:rsidR="00C774F9">
        <w:rPr>
          <w:rFonts w:hint="eastAsia"/>
        </w:rPr>
        <w:instrText>REF _Ref240102949 \r \h</w:instrText>
      </w:r>
      <w:r w:rsidR="00C774F9">
        <w:instrText xml:space="preserve"> </w:instrText>
      </w:r>
      <w:r w:rsidR="00C774F9">
        <w:fldChar w:fldCharType="separate"/>
      </w:r>
      <w:r w:rsidR="00B4722C">
        <w:t>5</w:t>
      </w:r>
      <w:r w:rsidR="00C774F9">
        <w:fldChar w:fldCharType="end"/>
      </w:r>
      <w:r w:rsidR="00C774F9">
        <w:rPr>
          <w:rFonts w:hint="eastAsia"/>
        </w:rPr>
        <w:t>步</w:t>
      </w:r>
      <w:r>
        <w:rPr>
          <w:rFonts w:hint="eastAsia"/>
        </w:rPr>
        <w:t>IPC</w:t>
      </w:r>
      <w:r>
        <w:rPr>
          <w:rFonts w:hint="eastAsia"/>
        </w:rPr>
        <w:t>共用一个</w:t>
      </w:r>
      <w:r>
        <w:rPr>
          <w:rFonts w:hint="eastAsia"/>
        </w:rPr>
        <w:t>runtime</w:t>
      </w:r>
      <w:r w:rsidR="00C57803">
        <w:rPr>
          <w:rFonts w:hint="eastAsia"/>
        </w:rPr>
        <w:t>。</w:t>
      </w:r>
      <w:r>
        <w:rPr>
          <w:rFonts w:hint="eastAsia"/>
        </w:rPr>
        <w:t>代码专门创建了一个：</w:t>
      </w:r>
    </w:p>
    <w:p w14:paraId="4AE70AEB" w14:textId="77777777" w:rsidR="00792DB5" w:rsidRDefault="00792DB5" w:rsidP="00792DB5">
      <w:pPr>
        <w:ind w:firstLineChars="0"/>
      </w:pPr>
      <w:r>
        <w:t>OS thread: control</w:t>
      </w:r>
    </w:p>
    <w:p w14:paraId="1C9AC199" w14:textId="77777777" w:rsidR="00792DB5" w:rsidRDefault="00792DB5" w:rsidP="00792DB5">
      <w:pPr>
        <w:ind w:firstLineChars="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7801D775" w14:textId="77777777" w:rsidR="00792DB5" w:rsidRDefault="00792DB5" w:rsidP="00792DB5">
      <w:pPr>
        <w:ind w:firstLineChars="0"/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current-thread </w:t>
      </w:r>
      <w:proofErr w:type="spellStart"/>
      <w:r>
        <w:rPr>
          <w:rFonts w:hint="eastAsia"/>
        </w:rPr>
        <w:t>tokio</w:t>
      </w:r>
      <w:proofErr w:type="spellEnd"/>
      <w:r>
        <w:rPr>
          <w:rFonts w:hint="eastAsia"/>
        </w:rPr>
        <w:t xml:space="preserve"> runtime</w:t>
      </w:r>
    </w:p>
    <w:p w14:paraId="79B38B47" w14:textId="77777777" w:rsidR="00792DB5" w:rsidRDefault="00792DB5" w:rsidP="00792DB5">
      <w:pPr>
        <w:ind w:firstLineChars="0"/>
      </w:pPr>
      <w:r>
        <w:rPr>
          <w:rFonts w:hint="eastAsia"/>
        </w:rPr>
        <w:t xml:space="preserve">             </w:t>
      </w:r>
      <w:r>
        <w:rPr>
          <w:rFonts w:hint="eastAsia"/>
        </w:rPr>
        <w:t>│</w:t>
      </w:r>
    </w:p>
    <w:p w14:paraId="77F312A8" w14:textId="77777777" w:rsidR="00792DB5" w:rsidRDefault="00792DB5" w:rsidP="00792DB5">
      <w:pPr>
        <w:ind w:firstLineChars="0"/>
      </w:pPr>
      <w:r>
        <w:rPr>
          <w:rFonts w:hint="eastAsia"/>
        </w:rPr>
        <w:t xml:space="preserve">             </w:t>
      </w:r>
      <w:r>
        <w:rPr>
          <w:rFonts w:hint="eastAsia"/>
        </w:rPr>
        <w:t>└──</w:t>
      </w:r>
      <w:r>
        <w:rPr>
          <w:rFonts w:hint="eastAsia"/>
        </w:rPr>
        <w:t xml:space="preserve"> 50 Hz loop</w:t>
      </w:r>
    </w:p>
    <w:p w14:paraId="6250CD0B" w14:textId="748CCF51" w:rsidR="00792DB5" w:rsidRDefault="00792DB5" w:rsidP="00792DB5">
      <w:pPr>
        <w:ind w:firstLineChars="0"/>
      </w:pPr>
      <w:r>
        <w:rPr>
          <w:rFonts w:hint="eastAsia"/>
        </w:rPr>
        <w:t>原因是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Dynamixel</w:t>
      </w:r>
      <w:proofErr w:type="spellEnd"/>
      <w:r>
        <w:rPr>
          <w:rFonts w:hint="eastAsia"/>
        </w:rPr>
        <w:t xml:space="preserve"> serial I/O </w:t>
      </w:r>
      <w:r>
        <w:rPr>
          <w:rFonts w:hint="eastAsia"/>
        </w:rPr>
        <w:t>是</w:t>
      </w:r>
      <w:r>
        <w:rPr>
          <w:rFonts w:hint="eastAsia"/>
        </w:rPr>
        <w:t>blocking</w:t>
      </w:r>
      <w:r w:rsidR="00083A5E">
        <w:rPr>
          <w:rFonts w:hint="eastAsia"/>
        </w:rPr>
        <w:t>（阻塞）</w:t>
      </w:r>
      <w:r>
        <w:rPr>
          <w:rFonts w:hint="eastAsia"/>
        </w:rPr>
        <w:t>的。如果把</w:t>
      </w:r>
      <w:r>
        <w:rPr>
          <w:rFonts w:hint="eastAsia"/>
        </w:rPr>
        <w:t xml:space="preserve"> control loop </w:t>
      </w:r>
      <w:r>
        <w:rPr>
          <w:rFonts w:hint="eastAsia"/>
        </w:rPr>
        <w:t>和</w:t>
      </w:r>
      <w:r>
        <w:rPr>
          <w:rFonts w:hint="eastAsia"/>
        </w:rPr>
        <w:t xml:space="preserve"> IPC </w:t>
      </w:r>
      <w:r>
        <w:rPr>
          <w:rFonts w:hint="eastAsia"/>
        </w:rPr>
        <w:t>放在普通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tokio</w:t>
      </w:r>
      <w:proofErr w:type="spellEnd"/>
      <w:r>
        <w:rPr>
          <w:rFonts w:hint="eastAsia"/>
        </w:rPr>
        <w:t xml:space="preserve"> runtime</w:t>
      </w:r>
      <w:r>
        <w:rPr>
          <w:rFonts w:hint="eastAsia"/>
        </w:rPr>
        <w:t>：</w:t>
      </w:r>
    </w:p>
    <w:p w14:paraId="50D71BE7" w14:textId="77777777" w:rsidR="00792DB5" w:rsidRDefault="00792DB5" w:rsidP="00792DB5">
      <w:pPr>
        <w:ind w:firstLineChars="0"/>
      </w:pPr>
      <w:r>
        <w:t>IPC request</w:t>
      </w:r>
    </w:p>
    <w:p w14:paraId="67563EE3" w14:textId="77777777" w:rsidR="00792DB5" w:rsidRDefault="00792DB5" w:rsidP="00792DB5">
      <w:pPr>
        <w:ind w:firstLineChars="0"/>
      </w:pPr>
      <w:r>
        <w:rPr>
          <w:rFonts w:hint="eastAsia"/>
        </w:rPr>
        <w:t xml:space="preserve">     </w:t>
      </w:r>
      <w:r>
        <w:rPr>
          <w:rFonts w:hint="eastAsia"/>
        </w:rPr>
        <w:t>↓</w:t>
      </w:r>
    </w:p>
    <w:p w14:paraId="72B77FBA" w14:textId="77777777" w:rsidR="00792DB5" w:rsidRDefault="00792DB5" w:rsidP="00792DB5">
      <w:pPr>
        <w:ind w:firstLineChars="0"/>
      </w:pPr>
      <w:proofErr w:type="spellStart"/>
      <w:r>
        <w:t>tokio</w:t>
      </w:r>
      <w:proofErr w:type="spellEnd"/>
      <w:r>
        <w:t xml:space="preserve"> worker</w:t>
      </w:r>
    </w:p>
    <w:p w14:paraId="04ABE6AE" w14:textId="77777777" w:rsidR="00792DB5" w:rsidRDefault="00792DB5" w:rsidP="00792DB5">
      <w:pPr>
        <w:ind w:firstLineChars="0"/>
      </w:pPr>
      <w:r>
        <w:rPr>
          <w:rFonts w:hint="eastAsia"/>
        </w:rPr>
        <w:t xml:space="preserve">     </w:t>
      </w:r>
      <w:r>
        <w:rPr>
          <w:rFonts w:hint="eastAsia"/>
        </w:rPr>
        <w:t>↓</w:t>
      </w:r>
    </w:p>
    <w:p w14:paraId="51BD4819" w14:textId="7DDEEAE3" w:rsidR="00792DB5" w:rsidRDefault="00792DB5" w:rsidP="00792DB5">
      <w:pPr>
        <w:ind w:firstLineChars="0"/>
      </w:pPr>
      <w:r>
        <w:t>blocking serial read</w:t>
      </w:r>
      <w:r w:rsidR="002444F5">
        <w:rPr>
          <w:rFonts w:hint="eastAsia"/>
        </w:rPr>
        <w:t>（阻塞式的串口读）</w:t>
      </w:r>
    </w:p>
    <w:p w14:paraId="6583CB56" w14:textId="77777777" w:rsidR="00792DB5" w:rsidRDefault="00792DB5" w:rsidP="00792DB5">
      <w:pPr>
        <w:ind w:firstLineChars="0"/>
      </w:pPr>
      <w:r>
        <w:rPr>
          <w:rFonts w:hint="eastAsia"/>
        </w:rPr>
        <w:t xml:space="preserve">     </w:t>
      </w:r>
      <w:r>
        <w:rPr>
          <w:rFonts w:hint="eastAsia"/>
        </w:rPr>
        <w:t>↓</w:t>
      </w:r>
    </w:p>
    <w:p w14:paraId="53813C6E" w14:textId="656D471A" w:rsidR="00792DB5" w:rsidRDefault="00792DB5" w:rsidP="00792DB5">
      <w:pPr>
        <w:ind w:firstLineChars="0"/>
      </w:pPr>
      <w:r>
        <w:rPr>
          <w:rFonts w:hint="eastAsia"/>
        </w:rPr>
        <w:lastRenderedPageBreak/>
        <w:t>整个</w:t>
      </w:r>
      <w:r>
        <w:rPr>
          <w:rFonts w:hint="eastAsia"/>
        </w:rPr>
        <w:t xml:space="preserve"> worker </w:t>
      </w:r>
      <w:r>
        <w:rPr>
          <w:rFonts w:hint="eastAsia"/>
        </w:rPr>
        <w:t>被占住</w:t>
      </w:r>
      <w:r w:rsidR="00083A5E">
        <w:rPr>
          <w:rFonts w:hint="eastAsia"/>
        </w:rPr>
        <w:t>，</w:t>
      </w:r>
      <w:r>
        <w:rPr>
          <w:rFonts w:hint="eastAsia"/>
        </w:rPr>
        <w:t>IPC</w:t>
      </w:r>
      <w:r w:rsidR="00083A5E">
        <w:rPr>
          <w:rFonts w:hint="eastAsia"/>
        </w:rPr>
        <w:t>循环中的</w:t>
      </w:r>
      <w:r>
        <w:rPr>
          <w:rFonts w:hint="eastAsia"/>
        </w:rPr>
        <w:t>其他任务就可能影响控制周期。</w:t>
      </w:r>
    </w:p>
    <w:p w14:paraId="0967E21C" w14:textId="488330EA" w:rsidR="00E610C9" w:rsidRDefault="00E610C9" w:rsidP="00E610C9">
      <w:pPr>
        <w:ind w:firstLineChars="0"/>
      </w:pPr>
      <w:r>
        <w:rPr>
          <w:rFonts w:hint="eastAsia"/>
        </w:rPr>
        <w:t>因此把</w:t>
      </w:r>
      <w:r>
        <w:rPr>
          <w:rFonts w:hint="eastAsia"/>
        </w:rPr>
        <w:t>main.rs</w:t>
      </w:r>
      <w:r>
        <w:rPr>
          <w:rFonts w:hint="eastAsia"/>
        </w:rPr>
        <w:t>看成一个“主流程</w:t>
      </w:r>
      <w:r>
        <w:rPr>
          <w:rFonts w:hint="eastAsia"/>
        </w:rPr>
        <w:t xml:space="preserve"> + </w:t>
      </w:r>
      <w:r>
        <w:rPr>
          <w:rFonts w:hint="eastAsia"/>
        </w:rPr>
        <w:t>控制循环”，重点只抓两个主线：</w:t>
      </w:r>
    </w:p>
    <w:p w14:paraId="715A0351" w14:textId="77777777" w:rsidR="00E610C9" w:rsidRDefault="00E610C9" w:rsidP="00E610C9">
      <w:pPr>
        <w:pStyle w:val="a"/>
        <w:numPr>
          <w:ilvl w:val="0"/>
          <w:numId w:val="45"/>
        </w:numPr>
      </w:pPr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主流程：进程启动后，怎样建立服务、创建共享状态、启动控制线程、提供</w:t>
      </w:r>
      <w:r>
        <w:rPr>
          <w:rFonts w:hint="eastAsia"/>
        </w:rPr>
        <w:t xml:space="preserve"> IPC</w:t>
      </w:r>
      <w:r>
        <w:rPr>
          <w:rFonts w:hint="eastAsia"/>
        </w:rPr>
        <w:t>。</w:t>
      </w:r>
    </w:p>
    <w:p w14:paraId="253E2EA4" w14:textId="77777777" w:rsidR="00E610C9" w:rsidRDefault="00E610C9" w:rsidP="00E610C9">
      <w:pPr>
        <w:pStyle w:val="a"/>
        <w:numPr>
          <w:ilvl w:val="0"/>
          <w:numId w:val="45"/>
        </w:numPr>
      </w:pPr>
      <w:r>
        <w:rPr>
          <w:rFonts w:hint="eastAsia"/>
        </w:rPr>
        <w:t>50 Hz control loop</w:t>
      </w:r>
      <w:r>
        <w:rPr>
          <w:rFonts w:hint="eastAsia"/>
        </w:rPr>
        <w:t>：控制线程里面每一个</w:t>
      </w:r>
      <w:r>
        <w:rPr>
          <w:rFonts w:hint="eastAsia"/>
        </w:rPr>
        <w:t xml:space="preserve"> tick </w:t>
      </w:r>
      <w:r>
        <w:rPr>
          <w:rFonts w:hint="eastAsia"/>
        </w:rPr>
        <w:t>按什么顺序执行。</w:t>
      </w:r>
    </w:p>
    <w:p w14:paraId="2C4D9467" w14:textId="31D0014A" w:rsidR="00E610C9" w:rsidRDefault="00E610C9" w:rsidP="00E610C9">
      <w:pPr>
        <w:ind w:firstLineChars="0"/>
      </w:pPr>
      <w:r>
        <w:rPr>
          <w:rFonts w:hint="eastAsia"/>
        </w:rPr>
        <w:t>下面以当前</w:t>
      </w:r>
      <w:r>
        <w:rPr>
          <w:rFonts w:hint="eastAsia"/>
        </w:rPr>
        <w:t xml:space="preserve"> main </w:t>
      </w:r>
      <w:r>
        <w:rPr>
          <w:rFonts w:hint="eastAsia"/>
        </w:rPr>
        <w:t>分支代码为准。</w:t>
      </w:r>
      <w:r>
        <w:rPr>
          <w:rFonts w:hint="eastAsia"/>
        </w:rPr>
        <w:t xml:space="preserve">robotd/src/main.rs </w:t>
      </w:r>
      <w:r>
        <w:rPr>
          <w:rFonts w:hint="eastAsia"/>
        </w:rPr>
        <w:t>当前约</w:t>
      </w:r>
      <w:r>
        <w:rPr>
          <w:rFonts w:hint="eastAsia"/>
        </w:rPr>
        <w:t xml:space="preserve"> 7600 </w:t>
      </w:r>
      <w:r>
        <w:rPr>
          <w:rFonts w:hint="eastAsia"/>
        </w:rPr>
        <w:t>行，但真正决定运行时主流程的核心区域集中在</w:t>
      </w:r>
      <w:r>
        <w:rPr>
          <w:rFonts w:hint="eastAsia"/>
        </w:rPr>
        <w:t xml:space="preserve"> main()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spawn_control_thread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control_loop</w:t>
      </w:r>
      <w:proofErr w:type="spellEnd"/>
      <w:r>
        <w:rPr>
          <w:rFonts w:hint="eastAsia"/>
        </w:rPr>
        <w:t>()</w:t>
      </w:r>
      <w:r>
        <w:rPr>
          <w:rFonts w:hint="eastAsia"/>
        </w:rPr>
        <w:t>。</w:t>
      </w:r>
    </w:p>
    <w:p w14:paraId="4EFC3494" w14:textId="77777777" w:rsidR="003B68E4" w:rsidRDefault="003B68E4" w:rsidP="003B68E4">
      <w:pPr>
        <w:pStyle w:val="4"/>
      </w:pPr>
      <w:bookmarkStart w:id="24" w:name="_Toc240359317"/>
      <w:r>
        <w:rPr>
          <w:rFonts w:hint="eastAsia"/>
        </w:rPr>
        <w:t>第一部分：</w:t>
      </w:r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主流程</w:t>
      </w:r>
      <w:bookmarkEnd w:id="24"/>
    </w:p>
    <w:p w14:paraId="63758FB1" w14:textId="6F98B3DF" w:rsidR="003B68E4" w:rsidRDefault="003B68E4" w:rsidP="003B68E4">
      <w:pPr>
        <w:ind w:firstLineChars="0"/>
      </w:pPr>
      <w:r>
        <w:rPr>
          <w:rFonts w:hint="eastAsia"/>
        </w:rPr>
        <w:t xml:space="preserve">main() </w:t>
      </w:r>
      <w:r>
        <w:rPr>
          <w:rFonts w:hint="eastAsia"/>
        </w:rPr>
        <w:t>是真正的进程入口。代码从：</w:t>
      </w:r>
    </w:p>
    <w:p w14:paraId="30165B3C" w14:textId="77777777" w:rsidR="003B68E4" w:rsidRDefault="003B68E4" w:rsidP="003B68E4">
      <w:pPr>
        <w:ind w:firstLineChars="0"/>
      </w:pPr>
      <w:r>
        <w:t>#[</w:t>
      </w:r>
      <w:proofErr w:type="spellStart"/>
      <w:proofErr w:type="gramStart"/>
      <w:r>
        <w:t>tokio</w:t>
      </w:r>
      <w:proofErr w:type="spellEnd"/>
      <w:r>
        <w:t>::</w:t>
      </w:r>
      <w:proofErr w:type="gramEnd"/>
      <w:r>
        <w:t>main]</w:t>
      </w:r>
    </w:p>
    <w:p w14:paraId="74E0B530" w14:textId="3900448E" w:rsidR="003B68E4" w:rsidRDefault="003B68E4" w:rsidP="003B68E4">
      <w:pPr>
        <w:ind w:firstLineChars="0"/>
      </w:pPr>
      <w:r>
        <w:t xml:space="preserve">async </w:t>
      </w:r>
      <w:proofErr w:type="spellStart"/>
      <w:r>
        <w:t>fn</w:t>
      </w:r>
      <w:proofErr w:type="spellEnd"/>
      <w:r>
        <w:t xml:space="preserve"> main() -&gt; </w:t>
      </w:r>
      <w:proofErr w:type="spellStart"/>
      <w:r>
        <w:t>ExitCode</w:t>
      </w:r>
      <w:proofErr w:type="spellEnd"/>
      <w:r>
        <w:rPr>
          <w:rFonts w:hint="eastAsia"/>
        </w:rPr>
        <w:t>开始。</w:t>
      </w:r>
    </w:p>
    <w:p w14:paraId="13CE3C44" w14:textId="491CB5EA" w:rsidR="006F2E94" w:rsidRDefault="003B68E4" w:rsidP="003B68E4">
      <w:pPr>
        <w:ind w:firstLineChars="0"/>
      </w:pPr>
      <w:r>
        <w:rPr>
          <w:rFonts w:hint="eastAsia"/>
        </w:rPr>
        <w:t>这里实际上做的是一系列初始化和组装，而不是控制机器人。按代码顺序：</w:t>
      </w:r>
    </w:p>
    <w:p w14:paraId="166E8B66" w14:textId="77777777" w:rsidR="00A56E81" w:rsidRDefault="00A56E81" w:rsidP="00A56E81">
      <w:pPr>
        <w:ind w:firstLineChars="0"/>
      </w:pPr>
      <w:proofErr w:type="gramStart"/>
      <w:r>
        <w:t>main(</w:t>
      </w:r>
      <w:proofErr w:type="gramEnd"/>
      <w:r>
        <w:t>)</w:t>
      </w:r>
    </w:p>
    <w:p w14:paraId="0D25FF2A" w14:textId="1C4EF237"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1. </w:t>
      </w:r>
      <w:r>
        <w:rPr>
          <w:rFonts w:hint="eastAsia"/>
        </w:rPr>
        <w:t>解析命令行参数</w:t>
      </w:r>
    </w:p>
    <w:p w14:paraId="63C47C00" w14:textId="07B1D3F8"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2. </w:t>
      </w:r>
      <w:r>
        <w:rPr>
          <w:rFonts w:hint="eastAsia"/>
        </w:rPr>
        <w:t>初始化</w:t>
      </w:r>
      <w:r>
        <w:rPr>
          <w:rFonts w:hint="eastAsia"/>
        </w:rPr>
        <w:t xml:space="preserve"> logging</w:t>
      </w:r>
    </w:p>
    <w:p w14:paraId="44BEC2A6" w14:textId="01D2B48D"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3. </w:t>
      </w:r>
      <w:r>
        <w:rPr>
          <w:rFonts w:hint="eastAsia"/>
        </w:rPr>
        <w:t>加载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robotd.toml</w:t>
      </w:r>
      <w:proofErr w:type="spellEnd"/>
    </w:p>
    <w:p w14:paraId="207FA8CD" w14:textId="6BCD2596"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4. </w:t>
      </w:r>
      <w:r>
        <w:rPr>
          <w:rFonts w:hint="eastAsia"/>
        </w:rPr>
        <w:t>处理</w:t>
      </w:r>
      <w:r>
        <w:rPr>
          <w:rFonts w:hint="eastAsia"/>
        </w:rPr>
        <w:t xml:space="preserve"> --port / --no-policy</w:t>
      </w:r>
    </w:p>
    <w:p w14:paraId="0BAB0E72" w14:textId="28E1E0EE"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5. </w:t>
      </w:r>
      <w:r>
        <w:rPr>
          <w:rFonts w:hint="eastAsia"/>
        </w:rPr>
        <w:t>如果是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`</w:t>
      </w:r>
      <w:r>
        <w:rPr>
          <w:rFonts w:hint="eastAsia"/>
        </w:rPr>
        <w:t>，走独立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流程</w:t>
      </w:r>
    </w:p>
    <w:p w14:paraId="477C89AB" w14:textId="5224DE68"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6. claim Unix socket</w:t>
      </w:r>
    </w:p>
    <w:p w14:paraId="7924DCFB" w14:textId="79C82C16"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7.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RobotState</w:t>
      </w:r>
      <w:proofErr w:type="spellEnd"/>
    </w:p>
    <w:p w14:paraId="7834EC31" w14:textId="2BBE0466"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8. </w:t>
      </w:r>
      <w:r>
        <w:rPr>
          <w:rFonts w:hint="eastAsia"/>
        </w:rPr>
        <w:t>创建</w:t>
      </w:r>
      <w:r>
        <w:rPr>
          <w:rFonts w:hint="eastAsia"/>
        </w:rPr>
        <w:t xml:space="preserve"> Intents</w:t>
      </w:r>
    </w:p>
    <w:p w14:paraId="7CCBED62" w14:textId="3C1B51F1"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9.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poweroff</w:t>
      </w:r>
      <w:proofErr w:type="spellEnd"/>
      <w:r>
        <w:rPr>
          <w:rFonts w:hint="eastAsia"/>
        </w:rPr>
        <w:t xml:space="preserve"> callback</w:t>
      </w:r>
    </w:p>
    <w:p w14:paraId="6B369095" w14:textId="3DAD59D4"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10. </w:t>
      </w:r>
      <w:r>
        <w:rPr>
          <w:rFonts w:hint="eastAsia"/>
        </w:rPr>
        <w:t>创建</w:t>
      </w:r>
      <w:r>
        <w:rPr>
          <w:rFonts w:hint="eastAsia"/>
        </w:rPr>
        <w:t xml:space="preserve"> control thread</w:t>
      </w:r>
    </w:p>
    <w:p w14:paraId="1718F60C" w14:textId="233D0569"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11. </w:t>
      </w:r>
      <w:r>
        <w:rPr>
          <w:rFonts w:hint="eastAsia"/>
        </w:rPr>
        <w:t>启动</w:t>
      </w:r>
      <w:r>
        <w:rPr>
          <w:rFonts w:hint="eastAsia"/>
        </w:rPr>
        <w:t xml:space="preserve"> IPC server</w:t>
      </w:r>
    </w:p>
    <w:p w14:paraId="6D7BAA59" w14:textId="68637BBF" w:rsidR="003B68E4" w:rsidRDefault="00A56E81" w:rsidP="00A56E81">
      <w:pPr>
        <w:ind w:firstLineChars="0"/>
      </w:pPr>
      <w:r>
        <w:rPr>
          <w:rFonts w:hint="eastAsia"/>
        </w:rPr>
        <w:t>└─</w:t>
      </w:r>
      <w:r>
        <w:rPr>
          <w:rFonts w:hint="eastAsia"/>
        </w:rPr>
        <w:t xml:space="preserve"> 12. </w:t>
      </w:r>
      <w:r>
        <w:rPr>
          <w:rFonts w:hint="eastAsia"/>
        </w:rPr>
        <w:t>等待</w:t>
      </w:r>
      <w:r>
        <w:rPr>
          <w:rFonts w:hint="eastAsia"/>
        </w:rPr>
        <w:t xml:space="preserve"> server / SIGTERM</w:t>
      </w:r>
    </w:p>
    <w:p w14:paraId="4B8F3231" w14:textId="5095ACED" w:rsidR="0069103B" w:rsidRDefault="005B1A01" w:rsidP="005B1A01">
      <w:pPr>
        <w:ind w:firstLineChars="0"/>
      </w:pPr>
      <w:r>
        <w:rPr>
          <w:rFonts w:hint="eastAsia"/>
        </w:rPr>
        <w:t>所以</w:t>
      </w:r>
      <w:r>
        <w:rPr>
          <w:rFonts w:hint="eastAsia"/>
        </w:rPr>
        <w:t xml:space="preserve"> main() </w:t>
      </w:r>
      <w:r>
        <w:rPr>
          <w:rFonts w:hint="eastAsia"/>
        </w:rPr>
        <w:t>本质上是把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的运行环境组装起来，然后把两个主要执行实体启动起来：</w:t>
      </w:r>
      <w:r>
        <w:rPr>
          <w:rFonts w:hint="eastAsia"/>
        </w:rPr>
        <w:t>control thread + IPC server</w:t>
      </w:r>
      <w:r>
        <w:rPr>
          <w:rFonts w:hint="eastAsia"/>
        </w:rPr>
        <w:t>。</w:t>
      </w:r>
    </w:p>
    <w:p w14:paraId="1917CF99" w14:textId="1AFA47D1" w:rsidR="00C206C1" w:rsidRDefault="00C206C1" w:rsidP="00AE441C">
      <w:pPr>
        <w:pStyle w:val="5"/>
        <w:keepNext w:val="0"/>
        <w:keepLines w:val="0"/>
        <w:widowControl w:val="0"/>
      </w:pPr>
      <w:bookmarkStart w:id="25" w:name="_Toc240359318"/>
      <w:r w:rsidRPr="00C206C1">
        <w:rPr>
          <w:rFonts w:hint="eastAsia"/>
        </w:rPr>
        <w:t>第一块：参数和配置</w:t>
      </w:r>
      <w:bookmarkEnd w:id="25"/>
    </w:p>
    <w:p w14:paraId="0EA1D068" w14:textId="13ABA46E" w:rsidR="00C206C1" w:rsidRDefault="00C206C1" w:rsidP="00AE441C">
      <w:pPr>
        <w:widowControl w:val="0"/>
        <w:ind w:firstLine="440"/>
      </w:pPr>
      <w:r w:rsidRPr="00C206C1">
        <w:rPr>
          <w:rFonts w:hint="eastAsia"/>
        </w:rPr>
        <w:t>Params</w:t>
      </w:r>
      <w:r w:rsidRPr="00C206C1">
        <w:rPr>
          <w:rFonts w:hint="eastAsia"/>
        </w:rPr>
        <w:t>是静态配置</w:t>
      </w:r>
      <w:r>
        <w:rPr>
          <w:rFonts w:hint="eastAsia"/>
        </w:rPr>
        <w:t>。</w:t>
      </w:r>
      <w:r w:rsidR="00577C0D">
        <w:rPr>
          <w:rFonts w:hint="eastAsia"/>
        </w:rPr>
        <w:t>比如：</w:t>
      </w:r>
      <w:r w:rsidR="00577C0D">
        <w:t>bus port</w:t>
      </w:r>
      <w:r w:rsidR="00577C0D">
        <w:rPr>
          <w:rFonts w:hint="eastAsia"/>
        </w:rPr>
        <w:t>、</w:t>
      </w:r>
      <w:r w:rsidR="00577C0D">
        <w:t>control period</w:t>
      </w:r>
      <w:r w:rsidR="00577C0D">
        <w:rPr>
          <w:rFonts w:hint="eastAsia"/>
        </w:rPr>
        <w:t>、</w:t>
      </w:r>
      <w:r w:rsidR="00577C0D">
        <w:t>policy</w:t>
      </w:r>
      <w:r w:rsidR="00577C0D">
        <w:rPr>
          <w:rFonts w:hint="eastAsia"/>
        </w:rPr>
        <w:t>、</w:t>
      </w:r>
      <w:r w:rsidR="00577C0D">
        <w:t>safety</w:t>
      </w:r>
      <w:r w:rsidR="00577C0D">
        <w:rPr>
          <w:rFonts w:hint="eastAsia"/>
        </w:rPr>
        <w:t>、</w:t>
      </w:r>
      <w:proofErr w:type="spellStart"/>
      <w:r w:rsidR="00577C0D">
        <w:t>deadman</w:t>
      </w:r>
      <w:proofErr w:type="spellEnd"/>
      <w:r w:rsidR="00577C0D">
        <w:rPr>
          <w:rFonts w:hint="eastAsia"/>
        </w:rPr>
        <w:t>、</w:t>
      </w:r>
      <w:r w:rsidR="00577C0D">
        <w:t>gain</w:t>
      </w:r>
      <w:r w:rsidR="00577C0D">
        <w:rPr>
          <w:rFonts w:hint="eastAsia"/>
        </w:rPr>
        <w:t>、</w:t>
      </w:r>
      <w:r w:rsidR="00577C0D">
        <w:t>limp fall</w:t>
      </w:r>
      <w:r w:rsidR="00577C0D">
        <w:rPr>
          <w:rFonts w:hint="eastAsia"/>
        </w:rPr>
        <w:t>、</w:t>
      </w:r>
      <w:r w:rsidR="00577C0D">
        <w:t>audio</w:t>
      </w:r>
      <w:r w:rsidR="00577C0D">
        <w:rPr>
          <w:rFonts w:hint="eastAsia"/>
        </w:rPr>
        <w:t>、</w:t>
      </w:r>
      <w:r w:rsidR="00577C0D">
        <w:t>mode</w:t>
      </w:r>
      <w:r w:rsidR="00577C0D">
        <w:rPr>
          <w:rFonts w:hint="eastAsia"/>
        </w:rPr>
        <w:t>等等。而后面运行过程中不断变化的东西，不放在</w:t>
      </w:r>
      <w:r w:rsidR="00577C0D">
        <w:rPr>
          <w:rFonts w:hint="eastAsia"/>
        </w:rPr>
        <w:t xml:space="preserve"> Params </w:t>
      </w:r>
      <w:r w:rsidR="00577C0D">
        <w:rPr>
          <w:rFonts w:hint="eastAsia"/>
        </w:rPr>
        <w:lastRenderedPageBreak/>
        <w:t>里，而放到：</w:t>
      </w:r>
      <w:proofErr w:type="spellStart"/>
      <w:r w:rsidR="00577C0D">
        <w:t>RobotState</w:t>
      </w:r>
      <w:proofErr w:type="spellEnd"/>
      <w:r w:rsidR="009F6FB3">
        <w:rPr>
          <w:rFonts w:hint="eastAsia"/>
        </w:rPr>
        <w:t>、</w:t>
      </w:r>
      <w:r w:rsidR="00577C0D">
        <w:t>Intents</w:t>
      </w:r>
      <w:r w:rsidR="009F6FB3">
        <w:rPr>
          <w:rFonts w:hint="eastAsia"/>
        </w:rPr>
        <w:t>、</w:t>
      </w:r>
      <w:r w:rsidR="00577C0D">
        <w:t>Controller</w:t>
      </w:r>
      <w:r w:rsidR="00577C0D">
        <w:rPr>
          <w:rFonts w:hint="eastAsia"/>
        </w:rPr>
        <w:t>这三个不同层次里。</w:t>
      </w:r>
    </w:p>
    <w:p w14:paraId="3ACFD4AC" w14:textId="331B7997" w:rsidR="009F6FB3" w:rsidRDefault="003F7348" w:rsidP="00AE441C">
      <w:pPr>
        <w:pStyle w:val="5"/>
        <w:keepNext w:val="0"/>
        <w:keepLines w:val="0"/>
        <w:widowControl w:val="0"/>
      </w:pPr>
      <w:bookmarkStart w:id="26" w:name="_Toc240359319"/>
      <w:r w:rsidRPr="003F7348">
        <w:rPr>
          <w:rFonts w:hint="eastAsia"/>
        </w:rPr>
        <w:t>第二块：</w:t>
      </w:r>
      <w:proofErr w:type="spellStart"/>
      <w:r w:rsidRPr="003F7348">
        <w:rPr>
          <w:rFonts w:hint="eastAsia"/>
        </w:rPr>
        <w:t>robotd</w:t>
      </w:r>
      <w:proofErr w:type="spellEnd"/>
      <w:r w:rsidRPr="003F7348">
        <w:rPr>
          <w:rFonts w:hint="eastAsia"/>
        </w:rPr>
        <w:t xml:space="preserve"> </w:t>
      </w:r>
      <w:proofErr w:type="spellStart"/>
      <w:r w:rsidRPr="003F7348">
        <w:rPr>
          <w:rFonts w:hint="eastAsia"/>
        </w:rPr>
        <w:t>init</w:t>
      </w:r>
      <w:proofErr w:type="spellEnd"/>
      <w:r w:rsidRPr="003F7348">
        <w:rPr>
          <w:rFonts w:hint="eastAsia"/>
        </w:rPr>
        <w:t xml:space="preserve"> </w:t>
      </w:r>
      <w:r w:rsidRPr="003F7348">
        <w:rPr>
          <w:rFonts w:hint="eastAsia"/>
        </w:rPr>
        <w:t>是一条特殊路径</w:t>
      </w:r>
      <w:bookmarkEnd w:id="26"/>
    </w:p>
    <w:p w14:paraId="42820F57" w14:textId="32F854F5" w:rsidR="00AE441C" w:rsidRDefault="00AE441C" w:rsidP="003F7348">
      <w:pPr>
        <w:ind w:firstLine="440"/>
      </w:pPr>
      <w:proofErr w:type="spellStart"/>
      <w:r>
        <w:rPr>
          <w:rFonts w:hint="eastAsia"/>
        </w:rPr>
        <w:t>robotd</w:t>
      </w:r>
      <w:proofErr w:type="spellEnd"/>
      <w:r>
        <w:t xml:space="preserve">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是一条</w:t>
      </w:r>
      <w:r>
        <w:rPr>
          <w:rFonts w:hint="eastAsia"/>
        </w:rPr>
        <w:t>CLI</w:t>
      </w:r>
      <w:r>
        <w:rPr>
          <w:rFonts w:hint="eastAsia"/>
        </w:rPr>
        <w:t>命令，它的执行是一条单独的路径，完成初始化后，机器人</w:t>
      </w:r>
      <w:r w:rsidRPr="00AE441C">
        <w:rPr>
          <w:rFonts w:hint="eastAsia"/>
        </w:rPr>
        <w:t>是“建立机器人已知姿态”，而不是正常的持续控制服务。</w:t>
      </w:r>
    </w:p>
    <w:p w14:paraId="7BE00D7F" w14:textId="5853D75B" w:rsidR="00AE441C" w:rsidRDefault="00556816" w:rsidP="00556816">
      <w:pPr>
        <w:pStyle w:val="5"/>
      </w:pPr>
      <w:bookmarkStart w:id="27" w:name="_Toc240359320"/>
      <w:r w:rsidRPr="00556816">
        <w:rPr>
          <w:rFonts w:hint="eastAsia"/>
        </w:rPr>
        <w:t>第三块：抢占</w:t>
      </w:r>
      <w:r w:rsidRPr="00556816">
        <w:rPr>
          <w:rFonts w:hint="eastAsia"/>
        </w:rPr>
        <w:t xml:space="preserve"> </w:t>
      </w:r>
      <w:proofErr w:type="spellStart"/>
      <w:r w:rsidRPr="00556816">
        <w:rPr>
          <w:rFonts w:hint="eastAsia"/>
        </w:rPr>
        <w:t>robotd</w:t>
      </w:r>
      <w:proofErr w:type="spellEnd"/>
      <w:r w:rsidRPr="00556816">
        <w:rPr>
          <w:rFonts w:hint="eastAsia"/>
        </w:rPr>
        <w:t xml:space="preserve"> </w:t>
      </w:r>
      <w:r w:rsidRPr="00556816">
        <w:rPr>
          <w:rFonts w:hint="eastAsia"/>
        </w:rPr>
        <w:t>的</w:t>
      </w:r>
      <w:r w:rsidRPr="00556816">
        <w:rPr>
          <w:rFonts w:hint="eastAsia"/>
        </w:rPr>
        <w:t xml:space="preserve"> Unix socket</w:t>
      </w:r>
      <w:bookmarkEnd w:id="27"/>
    </w:p>
    <w:p w14:paraId="2379A8D5" w14:textId="041A936D" w:rsidR="00556816" w:rsidRDefault="00556816" w:rsidP="00556816">
      <w:pPr>
        <w:ind w:firstLine="440"/>
      </w:pPr>
      <w:r w:rsidRPr="00556816">
        <w:rPr>
          <w:rFonts w:hint="eastAsia"/>
        </w:rPr>
        <w:t>然后才允许启动后面的</w:t>
      </w:r>
      <w:r w:rsidRPr="00556816">
        <w:rPr>
          <w:rFonts w:hint="eastAsia"/>
        </w:rPr>
        <w:t xml:space="preserve"> control thread</w:t>
      </w:r>
      <w:r w:rsidRPr="00556816">
        <w:rPr>
          <w:rFonts w:hint="eastAsia"/>
        </w:rPr>
        <w:t>。代码明确要求在启动可能接触电机的线程之前先拥有</w:t>
      </w:r>
      <w:r w:rsidRPr="00556816">
        <w:rPr>
          <w:rFonts w:hint="eastAsia"/>
        </w:rPr>
        <w:t xml:space="preserve"> endpoint</w:t>
      </w:r>
      <w:r w:rsidRPr="00556816">
        <w:rPr>
          <w:rFonts w:hint="eastAsia"/>
        </w:rPr>
        <w:t>。</w:t>
      </w:r>
    </w:p>
    <w:p w14:paraId="606A2A28" w14:textId="77777777" w:rsidR="00A17A76" w:rsidRDefault="00A17A76" w:rsidP="00A17A76">
      <w:pPr>
        <w:pStyle w:val="5"/>
      </w:pPr>
      <w:bookmarkStart w:id="28" w:name="_Toc240359321"/>
      <w:r>
        <w:rPr>
          <w:rFonts w:hint="eastAsia"/>
        </w:rPr>
        <w:t>第四块：创建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RobotState</w:t>
      </w:r>
      <w:bookmarkEnd w:id="28"/>
      <w:proofErr w:type="spellEnd"/>
    </w:p>
    <w:p w14:paraId="0A967D91" w14:textId="75C348FF" w:rsidR="00556816" w:rsidRDefault="00A17A76" w:rsidP="00A17A76">
      <w:pPr>
        <w:ind w:firstLine="440"/>
      </w:pPr>
      <w:r>
        <w:rPr>
          <w:rFonts w:hint="eastAsia"/>
        </w:rPr>
        <w:t>接下来：</w:t>
      </w:r>
      <w:r>
        <w:t xml:space="preserve">let state = </w:t>
      </w:r>
      <w:proofErr w:type="gramStart"/>
      <w:r>
        <w:t>Arc::</w:t>
      </w:r>
      <w:proofErr w:type="gramEnd"/>
      <w:r>
        <w:t>new(</w:t>
      </w:r>
      <w:proofErr w:type="spellStart"/>
      <w:r>
        <w:t>RobotState</w:t>
      </w:r>
      <w:proofErr w:type="spellEnd"/>
      <w:r>
        <w:t>::new(...));</w:t>
      </w:r>
      <w:r>
        <w:rPr>
          <w:rFonts w:hint="eastAsia"/>
        </w:rPr>
        <w:t>这里的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RobotState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很重要。它不是“机器人当前所有状态的</w:t>
      </w:r>
      <w:r>
        <w:rPr>
          <w:rFonts w:hint="eastAsia"/>
        </w:rPr>
        <w:t xml:space="preserve"> Mutex</w:t>
      </w:r>
      <w:r>
        <w:rPr>
          <w:rFonts w:hint="eastAsia"/>
        </w:rPr>
        <w:t>”。它主要是：</w:t>
      </w:r>
      <w:r>
        <w:rPr>
          <w:rFonts w:hint="eastAsia"/>
        </w:rPr>
        <w:t xml:space="preserve">control loop </w:t>
      </w:r>
      <w:r>
        <w:rPr>
          <w:rFonts w:hint="eastAsia"/>
        </w:rPr>
        <w:t>→</w:t>
      </w:r>
      <w:r>
        <w:rPr>
          <w:rFonts w:hint="eastAsia"/>
        </w:rPr>
        <w:t xml:space="preserve"> IPC </w:t>
      </w:r>
      <w:r>
        <w:rPr>
          <w:rFonts w:hint="eastAsia"/>
        </w:rPr>
        <w:t>的状态发布通道。</w:t>
      </w:r>
    </w:p>
    <w:p w14:paraId="5FD448A9" w14:textId="4935FA27" w:rsidR="00A17A76" w:rsidRDefault="00BC72AA" w:rsidP="00BC72AA">
      <w:pPr>
        <w:pStyle w:val="5"/>
      </w:pPr>
      <w:bookmarkStart w:id="29" w:name="_Toc240359322"/>
      <w:r w:rsidRPr="00BC72AA">
        <w:rPr>
          <w:rFonts w:hint="eastAsia"/>
        </w:rPr>
        <w:t>第五块：创建</w:t>
      </w:r>
      <w:r w:rsidRPr="00BC72AA">
        <w:rPr>
          <w:rFonts w:hint="eastAsia"/>
        </w:rPr>
        <w:t xml:space="preserve"> Intents</w:t>
      </w:r>
      <w:bookmarkEnd w:id="29"/>
    </w:p>
    <w:p w14:paraId="565EE442" w14:textId="7365F8D0" w:rsidR="00EA4136" w:rsidRDefault="00EA4136" w:rsidP="00EA4136">
      <w:pPr>
        <w:ind w:firstLine="440"/>
      </w:pPr>
      <w:r>
        <w:rPr>
          <w:rFonts w:hint="eastAsia"/>
        </w:rPr>
        <w:t>接下来：</w:t>
      </w:r>
      <w:r>
        <w:t xml:space="preserve">let intents = </w:t>
      </w:r>
      <w:proofErr w:type="gramStart"/>
      <w:r>
        <w:t>Arc::</w:t>
      </w:r>
      <w:proofErr w:type="gramEnd"/>
      <w:r>
        <w:t>new(Intents::new());</w:t>
      </w:r>
    </w:p>
    <w:p w14:paraId="007C362B" w14:textId="34C67A5E" w:rsidR="00EA4136" w:rsidRDefault="00EA4136" w:rsidP="00EA4136">
      <w:pPr>
        <w:ind w:firstLine="440"/>
      </w:pPr>
      <w:r>
        <w:rPr>
          <w:rFonts w:hint="eastAsia"/>
        </w:rPr>
        <w:t>这个对象是</w:t>
      </w:r>
      <w:r>
        <w:rPr>
          <w:rFonts w:hint="eastAsia"/>
        </w:rPr>
        <w:t xml:space="preserve">IPC </w:t>
      </w:r>
      <w:r>
        <w:rPr>
          <w:rFonts w:hint="eastAsia"/>
        </w:rPr>
        <w:t>和</w:t>
      </w:r>
      <w:r>
        <w:rPr>
          <w:rFonts w:hint="eastAsia"/>
        </w:rPr>
        <w:t xml:space="preserve"> control loop </w:t>
      </w:r>
      <w:r>
        <w:rPr>
          <w:rFonts w:hint="eastAsia"/>
        </w:rPr>
        <w:t>之间的命令交换区。注意，它不是普通的</w:t>
      </w:r>
      <w:r>
        <w:rPr>
          <w:rFonts w:hint="eastAsia"/>
        </w:rPr>
        <w:t xml:space="preserve"> command queue</w:t>
      </w:r>
      <w:r>
        <w:rPr>
          <w:rFonts w:hint="eastAsia"/>
        </w:rPr>
        <w:t>。更像：</w:t>
      </w:r>
    </w:p>
    <w:p w14:paraId="3836B5C3" w14:textId="3F2279AB" w:rsidR="00EA4136" w:rsidRDefault="00EA4136" w:rsidP="00EA4136">
      <w:pPr>
        <w:ind w:firstLine="440"/>
      </w:pPr>
      <w:r>
        <w:t xml:space="preserve">                                    Intents</w:t>
      </w:r>
    </w:p>
    <w:p w14:paraId="25E7BEC7" w14:textId="65F24215" w:rsidR="00EA4136" w:rsidRDefault="00EA4136" w:rsidP="00EA4136">
      <w:pPr>
        <w:ind w:firstLine="440"/>
      </w:pPr>
      <w:r>
        <w:rPr>
          <w:rFonts w:hint="eastAsia"/>
        </w:rPr>
        <w:t xml:space="preserve"> </w:t>
      </w:r>
      <w:r>
        <w:t xml:space="preserve">                </w:t>
      </w:r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</w:p>
    <w:p w14:paraId="468E9B6E" w14:textId="77777777" w:rsidR="00EA4136" w:rsidRDefault="00EA4136" w:rsidP="00EA41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┌───────────────┼───────────────┐</w:t>
      </w:r>
    </w:p>
    <w:p w14:paraId="67ED9B35" w14:textId="6AFC1DFA" w:rsidR="00EA4136" w:rsidRDefault="00EA4136" w:rsidP="00EA4136">
      <w:pPr>
        <w:ind w:firstLine="440"/>
      </w:pP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t xml:space="preserve">               </w:t>
      </w:r>
      <w:r>
        <w:rPr>
          <w:rFonts w:hint="eastAsia"/>
        </w:rPr>
        <w:t xml:space="preserve">            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t xml:space="preserve">               </w:t>
      </w:r>
      <w:r>
        <w:rPr>
          <w:rFonts w:hint="eastAsia"/>
        </w:rPr>
        <w:t xml:space="preserve">           </w:t>
      </w:r>
      <w:proofErr w:type="gramEnd"/>
      <w:r>
        <w:rPr>
          <w:rFonts w:hint="eastAsia"/>
        </w:rPr>
        <w:t>│</w:t>
      </w:r>
    </w:p>
    <w:p w14:paraId="21682EB3" w14:textId="41865F78" w:rsidR="00EA4136" w:rsidRDefault="00EA4136" w:rsidP="00EA4136">
      <w:pPr>
        <w:ind w:firstLine="440"/>
      </w:pPr>
      <w:r>
        <w:t xml:space="preserve">      move                           head                            pose</w:t>
      </w:r>
    </w:p>
    <w:p w14:paraId="34D458D4" w14:textId="42E34998" w:rsidR="00EA4136" w:rsidRDefault="00EA4136" w:rsidP="00EA4136">
      <w:pPr>
        <w:ind w:firstLine="440"/>
      </w:pP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t xml:space="preserve">               </w:t>
      </w: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t xml:space="preserve">               </w:t>
      </w:r>
      <w:r>
        <w:rPr>
          <w:rFonts w:hint="eastAsia"/>
        </w:rPr>
        <w:t xml:space="preserve">         </w:t>
      </w:r>
      <w:proofErr w:type="gramEnd"/>
      <w:r>
        <w:rPr>
          <w:rFonts w:hint="eastAsia"/>
        </w:rPr>
        <w:t>│</w:t>
      </w:r>
    </w:p>
    <w:p w14:paraId="516081A6" w14:textId="74450DC4" w:rsidR="00EA4136" w:rsidRDefault="00EA4136" w:rsidP="00EA4136">
      <w:pPr>
        <w:ind w:firstLine="440"/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最新值</w:t>
      </w:r>
      <w:r>
        <w:rPr>
          <w:rFonts w:hint="eastAsia"/>
        </w:rPr>
        <w:t xml:space="preserve">     </w:t>
      </w:r>
      <w:r>
        <w:t xml:space="preserve">              </w:t>
      </w:r>
      <w:r>
        <w:rPr>
          <w:rFonts w:hint="eastAsia"/>
        </w:rPr>
        <w:t xml:space="preserve">       </w:t>
      </w:r>
      <w:r>
        <w:rPr>
          <w:rFonts w:hint="eastAsia"/>
        </w:rPr>
        <w:t>最新值</w:t>
      </w:r>
      <w:proofErr w:type="gramEnd"/>
      <w:r>
        <w:rPr>
          <w:rFonts w:hint="eastAsia"/>
        </w:rPr>
        <w:t xml:space="preserve">        </w:t>
      </w:r>
      <w:r>
        <w:t xml:space="preserve">             </w:t>
      </w:r>
      <w:r>
        <w:rPr>
          <w:rFonts w:hint="eastAsia"/>
        </w:rPr>
        <w:t xml:space="preserve">    </w:t>
      </w:r>
      <w:r>
        <w:rPr>
          <w:rFonts w:hint="eastAsia"/>
        </w:rPr>
        <w:t>最新值</w:t>
      </w:r>
    </w:p>
    <w:p w14:paraId="580F9CA5" w14:textId="6A526AA3" w:rsidR="00EA4136" w:rsidRDefault="00EA4136" w:rsidP="00EA4136">
      <w:pPr>
        <w:ind w:firstLine="440"/>
      </w:pPr>
      <w:r>
        <w:rPr>
          <w:rFonts w:hint="eastAsia"/>
        </w:rPr>
        <w:t>比如客户端不断发送：</w:t>
      </w:r>
    </w:p>
    <w:p w14:paraId="69F93EE1" w14:textId="77777777" w:rsidR="00EA4136" w:rsidRDefault="00EA4136" w:rsidP="00EA4136">
      <w:pPr>
        <w:ind w:firstLine="440"/>
      </w:pPr>
      <w:proofErr w:type="spellStart"/>
      <w:proofErr w:type="gramStart"/>
      <w:r>
        <w:t>robot.move</w:t>
      </w:r>
      <w:proofErr w:type="spellEnd"/>
      <w:proofErr w:type="gramEnd"/>
      <w:r>
        <w:t>(</w:t>
      </w:r>
      <w:proofErr w:type="spellStart"/>
      <w:r>
        <w:t>vx</w:t>
      </w:r>
      <w:proofErr w:type="spellEnd"/>
      <w:r>
        <w:t>=0.1)</w:t>
      </w:r>
    </w:p>
    <w:p w14:paraId="19EE2EE2" w14:textId="77777777" w:rsidR="00EA4136" w:rsidRDefault="00EA4136" w:rsidP="00EA4136">
      <w:pPr>
        <w:ind w:firstLine="440"/>
      </w:pPr>
      <w:proofErr w:type="spellStart"/>
      <w:proofErr w:type="gramStart"/>
      <w:r>
        <w:t>robot.move</w:t>
      </w:r>
      <w:proofErr w:type="spellEnd"/>
      <w:proofErr w:type="gramEnd"/>
      <w:r>
        <w:t>(</w:t>
      </w:r>
      <w:proofErr w:type="spellStart"/>
      <w:r>
        <w:t>vx</w:t>
      </w:r>
      <w:proofErr w:type="spellEnd"/>
      <w:r>
        <w:t>=0.2)</w:t>
      </w:r>
    </w:p>
    <w:p w14:paraId="6C23F812" w14:textId="76050828" w:rsidR="00EA4136" w:rsidRDefault="00EA4136" w:rsidP="00EA4136">
      <w:pPr>
        <w:ind w:firstLine="440"/>
      </w:pPr>
      <w:proofErr w:type="spellStart"/>
      <w:proofErr w:type="gramStart"/>
      <w:r>
        <w:t>robot.move</w:t>
      </w:r>
      <w:proofErr w:type="spellEnd"/>
      <w:proofErr w:type="gramEnd"/>
      <w:r>
        <w:t>(</w:t>
      </w:r>
      <w:proofErr w:type="spellStart"/>
      <w:r>
        <w:t>vx</w:t>
      </w:r>
      <w:proofErr w:type="spellEnd"/>
      <w:r>
        <w:t>=0.3)</w:t>
      </w:r>
    </w:p>
    <w:p w14:paraId="4117BE5C" w14:textId="11527509" w:rsidR="00EA4136" w:rsidRDefault="00EA4136" w:rsidP="00EA4136">
      <w:pPr>
        <w:ind w:firstLine="440"/>
      </w:pPr>
      <w:r>
        <w:rPr>
          <w:rFonts w:hint="eastAsia"/>
        </w:rPr>
        <w:t xml:space="preserve">control loop </w:t>
      </w:r>
      <w:r>
        <w:rPr>
          <w:rFonts w:hint="eastAsia"/>
        </w:rPr>
        <w:t>并不是逐条消费：</w:t>
      </w:r>
    </w:p>
    <w:p w14:paraId="46EEA0CB" w14:textId="77777777" w:rsidR="00EA4136" w:rsidRDefault="00EA4136" w:rsidP="00EA4136">
      <w:pPr>
        <w:ind w:firstLine="440"/>
      </w:pPr>
      <w:r>
        <w:t>0.1</w:t>
      </w:r>
    </w:p>
    <w:p w14:paraId="4B9B6FA0" w14:textId="77777777" w:rsidR="00EA4136" w:rsidRDefault="00EA4136" w:rsidP="00EA4136">
      <w:pPr>
        <w:ind w:firstLine="440"/>
      </w:pPr>
      <w:r>
        <w:t>0.2</w:t>
      </w:r>
    </w:p>
    <w:p w14:paraId="25162BD6" w14:textId="77777777" w:rsidR="00EA4136" w:rsidRDefault="00EA4136" w:rsidP="00EA4136">
      <w:pPr>
        <w:ind w:firstLine="440"/>
      </w:pPr>
      <w:r>
        <w:t>0.3</w:t>
      </w:r>
    </w:p>
    <w:p w14:paraId="5E9C7AFF" w14:textId="77777777" w:rsidR="00EA4136" w:rsidRDefault="00EA4136" w:rsidP="00EA4136">
      <w:pPr>
        <w:ind w:firstLine="440"/>
      </w:pPr>
    </w:p>
    <w:p w14:paraId="6602539A" w14:textId="623EA045" w:rsidR="00EA4136" w:rsidRDefault="00EA4136" w:rsidP="00EA4136">
      <w:pPr>
        <w:ind w:firstLine="440"/>
      </w:pPr>
      <w:r>
        <w:rPr>
          <w:rFonts w:hint="eastAsia"/>
        </w:rPr>
        <w:lastRenderedPageBreak/>
        <w:t>而是在</w:t>
      </w:r>
      <w:r>
        <w:rPr>
          <w:rFonts w:hint="eastAsia"/>
        </w:rPr>
        <w:t xml:space="preserve"> tick </w:t>
      </w:r>
      <w:r>
        <w:rPr>
          <w:rFonts w:hint="eastAsia"/>
        </w:rPr>
        <w:t>时：</w:t>
      </w:r>
    </w:p>
    <w:p w14:paraId="0C546898" w14:textId="0EE49D56" w:rsidR="00EA4136" w:rsidRDefault="00EA4136" w:rsidP="00EA4136">
      <w:pPr>
        <w:ind w:firstLine="440"/>
      </w:pPr>
      <w:r>
        <w:t xml:space="preserve">let snapshot = </w:t>
      </w:r>
      <w:proofErr w:type="spellStart"/>
      <w:proofErr w:type="gramStart"/>
      <w:r>
        <w:t>intents.snapshot</w:t>
      </w:r>
      <w:proofErr w:type="spellEnd"/>
      <w:proofErr w:type="gramEnd"/>
      <w:r>
        <w:t>();</w:t>
      </w:r>
    </w:p>
    <w:p w14:paraId="544297A9" w14:textId="7C4A32EC" w:rsidR="00EA4136" w:rsidRDefault="00EA4136" w:rsidP="00EA4136">
      <w:pPr>
        <w:ind w:firstLine="440"/>
      </w:pPr>
      <w:r>
        <w:rPr>
          <w:rFonts w:hint="eastAsia"/>
        </w:rPr>
        <w:t>拿到当前这一刻的命令快照。</w:t>
      </w:r>
    </w:p>
    <w:p w14:paraId="21667954" w14:textId="5E92D2D8" w:rsidR="00EA4136" w:rsidRDefault="00EA4136" w:rsidP="00EA4136">
      <w:pPr>
        <w:ind w:firstLine="440"/>
      </w:pPr>
      <w:r>
        <w:rPr>
          <w:rFonts w:hint="eastAsia"/>
        </w:rPr>
        <w:t>所以：</w:t>
      </w:r>
    </w:p>
    <w:p w14:paraId="73495611" w14:textId="77777777" w:rsidR="00EA4136" w:rsidRDefault="00EA4136" w:rsidP="00EA4136">
      <w:pPr>
        <w:ind w:firstLine="440"/>
      </w:pPr>
      <w:r>
        <w:rPr>
          <w:rFonts w:hint="eastAsia"/>
        </w:rPr>
        <w:t xml:space="preserve">IPC </w:t>
      </w:r>
      <w:r>
        <w:rPr>
          <w:rFonts w:hint="eastAsia"/>
        </w:rPr>
        <w:t>产生</w:t>
      </w:r>
      <w:r>
        <w:rPr>
          <w:rFonts w:hint="eastAsia"/>
        </w:rPr>
        <w:t xml:space="preserve"> command</w:t>
      </w:r>
    </w:p>
    <w:p w14:paraId="5F77C01D" w14:textId="77777777" w:rsidR="00EA4136" w:rsidRDefault="00EA4136" w:rsidP="00EA4136">
      <w:pPr>
        <w:ind w:firstLine="440"/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1011EEC8" w14:textId="77777777" w:rsidR="00EA4136" w:rsidRDefault="00EA4136" w:rsidP="00EA4136">
      <w:pPr>
        <w:ind w:firstLine="440"/>
      </w:pPr>
      <w:r>
        <w:t xml:space="preserve">      Intents</w:t>
      </w:r>
    </w:p>
    <w:p w14:paraId="1B0224C2" w14:textId="77777777" w:rsidR="00EA4136" w:rsidRDefault="00EA4136" w:rsidP="00EA4136">
      <w:pPr>
        <w:ind w:firstLine="440"/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3C48DF7F" w14:textId="77777777" w:rsidR="00EA4136" w:rsidRDefault="00EA4136" w:rsidP="00EA4136">
      <w:pPr>
        <w:ind w:firstLine="440"/>
      </w:pPr>
      <w:r>
        <w:rPr>
          <w:rFonts w:hint="eastAsia"/>
        </w:rPr>
        <w:t xml:space="preserve">20ms </w:t>
      </w:r>
      <w:r>
        <w:rPr>
          <w:rFonts w:hint="eastAsia"/>
        </w:rPr>
        <w:t>时刻</w:t>
      </w:r>
      <w:r>
        <w:rPr>
          <w:rFonts w:hint="eastAsia"/>
        </w:rPr>
        <w:t xml:space="preserve"> snapshot</w:t>
      </w:r>
    </w:p>
    <w:p w14:paraId="52B2EDBE" w14:textId="77777777" w:rsidR="00EA4136" w:rsidRDefault="00EA4136" w:rsidP="00EA4136">
      <w:pPr>
        <w:ind w:firstLine="440"/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35576D5D" w14:textId="77777777" w:rsidR="00EA4136" w:rsidRDefault="00EA4136" w:rsidP="00EA4136">
      <w:pPr>
        <w:ind w:firstLine="440"/>
      </w:pPr>
      <w:r>
        <w:rPr>
          <w:rFonts w:hint="eastAsia"/>
        </w:rPr>
        <w:t>当前控制周期使用</w:t>
      </w:r>
    </w:p>
    <w:p w14:paraId="36CA9205" w14:textId="40F99115" w:rsidR="00BC72AA" w:rsidRDefault="00EA4136" w:rsidP="00EA4136">
      <w:pPr>
        <w:ind w:firstLine="440"/>
      </w:pPr>
      <w:r>
        <w:rPr>
          <w:rFonts w:hint="eastAsia"/>
        </w:rPr>
        <w:t>这是一个非常关键的架构点。</w:t>
      </w:r>
    </w:p>
    <w:p w14:paraId="1BA79A1C" w14:textId="77777777" w:rsidR="00FB39B3" w:rsidRDefault="00FB39B3" w:rsidP="00FB39B3">
      <w:pPr>
        <w:pStyle w:val="5"/>
      </w:pPr>
      <w:bookmarkStart w:id="30" w:name="_Toc240359323"/>
      <w:r>
        <w:rPr>
          <w:rFonts w:hint="eastAsia"/>
        </w:rPr>
        <w:t>第六块：创建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poweroff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回调</w:t>
      </w:r>
      <w:bookmarkEnd w:id="30"/>
    </w:p>
    <w:p w14:paraId="1A23BB16" w14:textId="55C4379E" w:rsidR="00FB39B3" w:rsidRDefault="00FB39B3" w:rsidP="00FB39B3">
      <w:pPr>
        <w:ind w:firstLine="440"/>
      </w:pPr>
      <w:r>
        <w:rPr>
          <w:rFonts w:hint="eastAsia"/>
        </w:rPr>
        <w:t>然后：</w:t>
      </w:r>
      <w:r>
        <w:t xml:space="preserve">let </w:t>
      </w:r>
      <w:proofErr w:type="spellStart"/>
      <w:r>
        <w:t>poweroff</w:t>
      </w:r>
      <w:proofErr w:type="spellEnd"/>
      <w:r>
        <w:t xml:space="preserve">: </w:t>
      </w:r>
      <w:proofErr w:type="spellStart"/>
      <w:r>
        <w:t>PowerOff</w:t>
      </w:r>
      <w:proofErr w:type="spellEnd"/>
      <w:r>
        <w:t xml:space="preserve"> = Arc::new(...)</w:t>
      </w:r>
      <w:r>
        <w:rPr>
          <w:rFonts w:hint="eastAsia"/>
        </w:rPr>
        <w:t>。它本身不参与普通控制。它只是给</w:t>
      </w:r>
      <w:r>
        <w:rPr>
          <w:rFonts w:hint="eastAsia"/>
        </w:rPr>
        <w:t xml:space="preserve"> control loop </w:t>
      </w:r>
      <w:r>
        <w:rPr>
          <w:rFonts w:hint="eastAsia"/>
        </w:rPr>
        <w:t>一个：“如果决定关机，真正执行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poweroff</w:t>
      </w:r>
      <w:proofErr w:type="spellEnd"/>
      <w:r>
        <w:rPr>
          <w:rFonts w:hint="eastAsia"/>
        </w:rPr>
        <w:t>”的能力。</w:t>
      </w:r>
    </w:p>
    <w:p w14:paraId="4C5B1FED" w14:textId="601ED8BA" w:rsidR="00FB39B3" w:rsidRDefault="00FB39B3" w:rsidP="00FB39B3">
      <w:pPr>
        <w:ind w:firstLine="440"/>
      </w:pPr>
      <w:r>
        <w:rPr>
          <w:rFonts w:hint="eastAsia"/>
        </w:rPr>
        <w:t>所以</w:t>
      </w:r>
      <w:r>
        <w:rPr>
          <w:rFonts w:hint="eastAsia"/>
        </w:rPr>
        <w:t xml:space="preserve"> control loop </w:t>
      </w:r>
      <w:r>
        <w:rPr>
          <w:rFonts w:hint="eastAsia"/>
        </w:rPr>
        <w:t>不直接依赖</w:t>
      </w:r>
      <w:r>
        <w:rPr>
          <w:rFonts w:hint="eastAsia"/>
        </w:rPr>
        <w:t xml:space="preserve"> shell/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逻辑，而是收到一个：</w:t>
      </w:r>
      <w:proofErr w:type="spellStart"/>
      <w:r>
        <w:t>PowerOff</w:t>
      </w:r>
      <w:proofErr w:type="spellEnd"/>
      <w:r>
        <w:t xml:space="preserve"> </w:t>
      </w:r>
      <w:r>
        <w:rPr>
          <w:rFonts w:hint="eastAsia"/>
        </w:rPr>
        <w:t>callback</w:t>
      </w:r>
      <w:r>
        <w:rPr>
          <w:rFonts w:hint="eastAsia"/>
        </w:rPr>
        <w:t>。</w:t>
      </w:r>
    </w:p>
    <w:p w14:paraId="413F97B7" w14:textId="66A1134D" w:rsidR="00FB39B3" w:rsidRDefault="00FB39B3" w:rsidP="00FB39B3">
      <w:pPr>
        <w:ind w:firstLine="440"/>
      </w:pPr>
      <w:r>
        <w:rPr>
          <w:rFonts w:hint="eastAsia"/>
        </w:rPr>
        <w:t>这也方便测试。</w:t>
      </w:r>
    </w:p>
    <w:p w14:paraId="49A1298F" w14:textId="77777777" w:rsidR="001A300F" w:rsidRDefault="001A300F" w:rsidP="001A300F">
      <w:pPr>
        <w:pStyle w:val="5"/>
      </w:pPr>
      <w:bookmarkStart w:id="31" w:name="_Toc240359324"/>
      <w:r>
        <w:rPr>
          <w:rFonts w:hint="eastAsia"/>
        </w:rPr>
        <w:t>第七块：启动</w:t>
      </w:r>
      <w:r>
        <w:rPr>
          <w:rFonts w:hint="eastAsia"/>
        </w:rPr>
        <w:t xml:space="preserve"> control thread</w:t>
      </w:r>
      <w:bookmarkEnd w:id="31"/>
    </w:p>
    <w:p w14:paraId="3608FA36" w14:textId="61857896" w:rsidR="001A300F" w:rsidRDefault="001A300F" w:rsidP="001A300F">
      <w:pPr>
        <w:ind w:firstLine="440"/>
      </w:pPr>
      <w:r>
        <w:rPr>
          <w:rFonts w:hint="eastAsia"/>
        </w:rPr>
        <w:t>然后：</w:t>
      </w:r>
      <w:r>
        <w:t xml:space="preserve">let control = </w:t>
      </w:r>
      <w:proofErr w:type="spellStart"/>
      <w:r>
        <w:t>spawn_control_thread</w:t>
      </w:r>
      <w:proofErr w:type="spellEnd"/>
      <w:r>
        <w:t>(...)</w:t>
      </w:r>
      <w:r>
        <w:rPr>
          <w:rFonts w:hint="eastAsia"/>
        </w:rPr>
        <w:t>这是整个</w:t>
      </w:r>
      <w:r>
        <w:rPr>
          <w:rFonts w:hint="eastAsia"/>
        </w:rPr>
        <w:t xml:space="preserve"> main() </w:t>
      </w:r>
      <w:r>
        <w:rPr>
          <w:rFonts w:hint="eastAsia"/>
        </w:rPr>
        <w:t>的分界点。到这里：</w:t>
      </w:r>
    </w:p>
    <w:p w14:paraId="1173B692" w14:textId="77777777" w:rsidR="001A300F" w:rsidRDefault="001A300F" w:rsidP="001A300F">
      <w:pPr>
        <w:ind w:firstLine="440"/>
      </w:pPr>
      <w:r>
        <w:t>main thread</w:t>
      </w:r>
    </w:p>
    <w:p w14:paraId="1F2FC76C" w14:textId="77777777" w:rsidR="001A300F" w:rsidRDefault="001A300F" w:rsidP="001A300F">
      <w:pPr>
        <w:ind w:firstLine="440"/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07023F8C" w14:textId="77777777" w:rsidR="001A300F" w:rsidRDefault="001A300F" w:rsidP="001A300F">
      <w:pPr>
        <w:ind w:firstLine="440"/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RobotState</w:t>
      </w:r>
      <w:proofErr w:type="spellEnd"/>
    </w:p>
    <w:p w14:paraId="7C4C9202" w14:textId="77777777" w:rsidR="001A300F" w:rsidRDefault="001A300F" w:rsidP="001A300F">
      <w:pPr>
        <w:ind w:firstLine="440"/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Intents</w:t>
      </w:r>
    </w:p>
    <w:p w14:paraId="208A40C1" w14:textId="77777777" w:rsidR="001A300F" w:rsidRDefault="001A300F" w:rsidP="001A300F">
      <w:pPr>
        <w:ind w:firstLine="440"/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socket</w:t>
      </w:r>
    </w:p>
    <w:p w14:paraId="72E2E07C" w14:textId="77777777" w:rsidR="001A300F" w:rsidRDefault="001A300F" w:rsidP="001A300F">
      <w:pPr>
        <w:ind w:firstLine="440"/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04CAF3FB" w14:textId="77777777" w:rsidR="001A300F" w:rsidRDefault="001A300F" w:rsidP="001A300F">
      <w:pPr>
        <w:ind w:firstLine="440"/>
      </w:pPr>
      <w:r>
        <w:rPr>
          <w:rFonts w:hint="eastAsia"/>
        </w:rPr>
        <w:t xml:space="preserve">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spawn_control_thread</w:t>
      </w:r>
      <w:proofErr w:type="spellEnd"/>
      <w:r>
        <w:rPr>
          <w:rFonts w:hint="eastAsia"/>
        </w:rPr>
        <w:t>()</w:t>
      </w:r>
    </w:p>
    <w:p w14:paraId="78FE8C44" w14:textId="77777777" w:rsidR="001A300F" w:rsidRDefault="001A300F" w:rsidP="001A300F">
      <w:pPr>
        <w:ind w:firstLine="440"/>
      </w:pPr>
      <w:r>
        <w:rPr>
          <w:rFonts w:hint="eastAsia"/>
        </w:rPr>
        <w:t xml:space="preserve">             </w:t>
      </w:r>
      <w:r>
        <w:rPr>
          <w:rFonts w:hint="eastAsia"/>
        </w:rPr>
        <w:t>│</w:t>
      </w:r>
    </w:p>
    <w:p w14:paraId="585813B9" w14:textId="77777777" w:rsidR="001A300F" w:rsidRDefault="001A300F" w:rsidP="001A300F">
      <w:pPr>
        <w:ind w:firstLine="440"/>
      </w:pPr>
      <w:r>
        <w:rPr>
          <w:rFonts w:hint="eastAsia"/>
        </w:rPr>
        <w:t xml:space="preserve">             </w:t>
      </w:r>
      <w:r>
        <w:rPr>
          <w:rFonts w:hint="eastAsia"/>
        </w:rPr>
        <w:t>▼</w:t>
      </w:r>
    </w:p>
    <w:p w14:paraId="45F98656" w14:textId="77777777" w:rsidR="001A300F" w:rsidRDefault="001A300F" w:rsidP="001A300F">
      <w:pPr>
        <w:ind w:firstLine="440"/>
      </w:pPr>
      <w:r>
        <w:lastRenderedPageBreak/>
        <w:t xml:space="preserve">       control thread</w:t>
      </w:r>
    </w:p>
    <w:p w14:paraId="4C6E572D" w14:textId="024C7BA4" w:rsidR="001A300F" w:rsidRDefault="001A300F" w:rsidP="001A300F">
      <w:pPr>
        <w:ind w:firstLine="440"/>
      </w:pPr>
      <w:r>
        <w:rPr>
          <w:rFonts w:hint="eastAsia"/>
        </w:rPr>
        <w:t>注意：真正的机器人控制从这里开始进入另一个执行上下文。</w:t>
      </w:r>
    </w:p>
    <w:p w14:paraId="50BE94A2" w14:textId="77777777" w:rsidR="00854063" w:rsidRDefault="00854063" w:rsidP="00854063">
      <w:pPr>
        <w:pStyle w:val="5"/>
      </w:pPr>
      <w:bookmarkStart w:id="32" w:name="_Toc240359325"/>
      <w:r>
        <w:rPr>
          <w:rFonts w:hint="eastAsia"/>
        </w:rPr>
        <w:t>第八块：主线程启动</w:t>
      </w:r>
      <w:r>
        <w:rPr>
          <w:rFonts w:hint="eastAsia"/>
        </w:rPr>
        <w:t xml:space="preserve"> IPC server</w:t>
      </w:r>
      <w:bookmarkEnd w:id="32"/>
    </w:p>
    <w:p w14:paraId="3843C247" w14:textId="2E59F7CC" w:rsidR="00854063" w:rsidRDefault="00854063" w:rsidP="00854063">
      <w:pPr>
        <w:ind w:firstLine="440"/>
      </w:pPr>
      <w:r>
        <w:rPr>
          <w:rFonts w:hint="eastAsia"/>
        </w:rPr>
        <w:t xml:space="preserve">control thread </w:t>
      </w:r>
      <w:r>
        <w:rPr>
          <w:rFonts w:hint="eastAsia"/>
        </w:rPr>
        <w:t>启动后，主线程继续：</w:t>
      </w:r>
      <w:r>
        <w:t>let serving = serve(...)</w:t>
      </w:r>
      <w:r>
        <w:rPr>
          <w:rFonts w:hint="eastAsia"/>
        </w:rPr>
        <w:t>。也就是说：</w:t>
      </w:r>
    </w:p>
    <w:p w14:paraId="1A80F72F" w14:textId="168F6415" w:rsidR="00854063" w:rsidRDefault="00854063" w:rsidP="00854063">
      <w:pPr>
        <w:ind w:firstLine="440"/>
      </w:pPr>
      <w:r>
        <w:t xml:space="preserve">                             </w:t>
      </w:r>
      <w:proofErr w:type="spellStart"/>
      <w:r>
        <w:t>robotd</w:t>
      </w:r>
      <w:proofErr w:type="spellEnd"/>
    </w:p>
    <w:p w14:paraId="6097944C" w14:textId="1F240C26" w:rsidR="00854063" w:rsidRDefault="00854063" w:rsidP="00854063">
      <w:pPr>
        <w:ind w:firstLine="440"/>
      </w:pPr>
      <w:r>
        <w:rPr>
          <w:rFonts w:hint="eastAsia"/>
        </w:rPr>
        <w:t xml:space="preserve">           </w:t>
      </w:r>
      <w:r>
        <w:t xml:space="preserve">           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</w:p>
    <w:p w14:paraId="322119BA" w14:textId="77777777" w:rsidR="00854063" w:rsidRDefault="00854063" w:rsidP="00854063">
      <w:pPr>
        <w:ind w:firstLine="440"/>
      </w:pPr>
      <w:r>
        <w:rPr>
          <w:rFonts w:hint="eastAsia"/>
        </w:rPr>
        <w:t xml:space="preserve">          </w:t>
      </w:r>
      <w:r>
        <w:rPr>
          <w:rFonts w:hint="eastAsia"/>
        </w:rPr>
        <w:t>┌──────────┴──────────┐</w:t>
      </w:r>
    </w:p>
    <w:p w14:paraId="3AE4C08C" w14:textId="7FF8D4B2" w:rsidR="00854063" w:rsidRDefault="00854063" w:rsidP="00854063">
      <w:pPr>
        <w:ind w:firstLine="440"/>
      </w:pP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t xml:space="preserve">                     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74BB9BBD" w14:textId="38A9E9FF" w:rsidR="00854063" w:rsidRDefault="00854063" w:rsidP="00854063">
      <w:pPr>
        <w:ind w:firstLine="440"/>
      </w:pPr>
      <w:r>
        <w:t xml:space="preserve">       IPC side                                    control side</w:t>
      </w:r>
    </w:p>
    <w:p w14:paraId="5C529C8B" w14:textId="1E1C5B2A" w:rsidR="00854063" w:rsidRDefault="00854063" w:rsidP="00854063">
      <w:pPr>
        <w:ind w:firstLine="440"/>
      </w:pP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</w:t>
      </w:r>
      <w:r>
        <w:t xml:space="preserve">                     </w:t>
      </w: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684C5623" w14:textId="498D0B77" w:rsidR="00854063" w:rsidRDefault="00854063" w:rsidP="00854063">
      <w:pPr>
        <w:ind w:firstLine="440"/>
      </w:pPr>
      <w:r>
        <w:t xml:space="preserve">       </w:t>
      </w:r>
      <w:proofErr w:type="gramStart"/>
      <w:r>
        <w:t>serve(</w:t>
      </w:r>
      <w:proofErr w:type="gramEnd"/>
      <w:r>
        <w:t xml:space="preserve">)                                    </w:t>
      </w:r>
      <w:proofErr w:type="spellStart"/>
      <w:r>
        <w:t>control_loop</w:t>
      </w:r>
      <w:proofErr w:type="spellEnd"/>
      <w:r>
        <w:t>()</w:t>
      </w:r>
    </w:p>
    <w:p w14:paraId="4A6EA3ED" w14:textId="503C5531" w:rsidR="00854063" w:rsidRDefault="00854063" w:rsidP="00854063">
      <w:pPr>
        <w:ind w:firstLine="440"/>
      </w:pPr>
      <w:r>
        <w:rPr>
          <w:rFonts w:hint="eastAsia"/>
        </w:rPr>
        <w:t>然后：</w:t>
      </w:r>
    </w:p>
    <w:p w14:paraId="11938C40" w14:textId="77777777" w:rsidR="00854063" w:rsidRDefault="00854063" w:rsidP="00854063">
      <w:pPr>
        <w:ind w:firstLine="440"/>
      </w:pPr>
      <w:proofErr w:type="spellStart"/>
      <w:proofErr w:type="gramStart"/>
      <w:r>
        <w:t>tokio</w:t>
      </w:r>
      <w:proofErr w:type="spellEnd"/>
      <w:r>
        <w:t>::</w:t>
      </w:r>
      <w:proofErr w:type="gramEnd"/>
      <w:r>
        <w:t>select! {</w:t>
      </w:r>
    </w:p>
    <w:p w14:paraId="64781BDC" w14:textId="77777777" w:rsidR="00854063" w:rsidRDefault="00854063" w:rsidP="00854063">
      <w:pPr>
        <w:ind w:firstLine="440"/>
      </w:pPr>
      <w:r>
        <w:t xml:space="preserve">    result = serving =&gt; ...</w:t>
      </w:r>
    </w:p>
    <w:p w14:paraId="6ED1B1FE" w14:textId="77777777" w:rsidR="00854063" w:rsidRDefault="00854063" w:rsidP="00854063">
      <w:pPr>
        <w:ind w:firstLine="440"/>
      </w:pPr>
      <w:r>
        <w:t xml:space="preserve">    _ = </w:t>
      </w:r>
      <w:proofErr w:type="gramStart"/>
      <w:r>
        <w:t>shutdown(</w:t>
      </w:r>
      <w:proofErr w:type="gramEnd"/>
      <w:r>
        <w:t>) =&gt; ...</w:t>
      </w:r>
    </w:p>
    <w:p w14:paraId="6FDBDFD4" w14:textId="2F481DB1" w:rsidR="00854063" w:rsidRDefault="00854063" w:rsidP="00854063">
      <w:pPr>
        <w:ind w:firstLine="440"/>
      </w:pPr>
      <w:r>
        <w:t>}</w:t>
      </w:r>
    </w:p>
    <w:p w14:paraId="4B2FF12F" w14:textId="264B8604" w:rsidR="001A300F" w:rsidRDefault="00854063" w:rsidP="00854063">
      <w:pPr>
        <w:ind w:firstLine="440"/>
      </w:pPr>
      <w:r>
        <w:rPr>
          <w:rFonts w:hint="eastAsia"/>
        </w:rPr>
        <w:t>主线程就在这里等待。</w:t>
      </w:r>
    </w:p>
    <w:p w14:paraId="1FFDB1DD" w14:textId="77777777" w:rsidR="00903D23" w:rsidRDefault="00903D23" w:rsidP="00903D23">
      <w:pPr>
        <w:pStyle w:val="5"/>
      </w:pPr>
      <w:bookmarkStart w:id="33" w:name="_Toc240359326"/>
      <w:r>
        <w:rPr>
          <w:rFonts w:hint="eastAsia"/>
        </w:rPr>
        <w:t xml:space="preserve">IPC server </w:t>
      </w:r>
      <w:proofErr w:type="gramStart"/>
      <w:r>
        <w:rPr>
          <w:rFonts w:hint="eastAsia"/>
        </w:rPr>
        <w:t>本身怎么</w:t>
      </w:r>
      <w:proofErr w:type="gramEnd"/>
      <w:r>
        <w:rPr>
          <w:rFonts w:hint="eastAsia"/>
        </w:rPr>
        <w:t>走？</w:t>
      </w:r>
      <w:bookmarkEnd w:id="33"/>
    </w:p>
    <w:p w14:paraId="696DF1E8" w14:textId="62F7AD6F" w:rsidR="00903D23" w:rsidRDefault="00903D23" w:rsidP="00903D23">
      <w:pPr>
        <w:ind w:firstLine="440"/>
      </w:pPr>
      <w:r>
        <w:rPr>
          <w:rFonts w:hint="eastAsia"/>
        </w:rPr>
        <w:t xml:space="preserve">serve() </w:t>
      </w:r>
      <w:r>
        <w:rPr>
          <w:rFonts w:hint="eastAsia"/>
        </w:rPr>
        <w:t>很简单：</w:t>
      </w:r>
    </w:p>
    <w:p w14:paraId="39E64831" w14:textId="77777777" w:rsidR="00903D23" w:rsidRDefault="00903D23" w:rsidP="00903D23">
      <w:pPr>
        <w:ind w:firstLine="440"/>
      </w:pPr>
      <w:r>
        <w:t>loop</w:t>
      </w:r>
    </w:p>
    <w:p w14:paraId="233BC8CB" w14:textId="0841625F" w:rsidR="00903D23" w:rsidRDefault="00903D23" w:rsidP="00903D23">
      <w:pPr>
        <w:ind w:firstLine="440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listener.</w:t>
      </w:r>
      <w:proofErr w:type="gramStart"/>
      <w:r>
        <w:rPr>
          <w:rFonts w:hint="eastAsia"/>
        </w:rPr>
        <w:t>accept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7BD672D" w14:textId="6A102FD5" w:rsidR="00903D23" w:rsidRDefault="00903D23" w:rsidP="00903D23">
      <w:pPr>
        <w:ind w:firstLine="440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得到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UnixStream</w:t>
      </w:r>
      <w:proofErr w:type="spellEnd"/>
    </w:p>
    <w:p w14:paraId="3A610831" w14:textId="540F661E" w:rsidR="00903D23" w:rsidRDefault="00903D23" w:rsidP="00903D23">
      <w:pPr>
        <w:ind w:firstLine="440"/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tokio</w:t>
      </w:r>
      <w:proofErr w:type="spellEnd"/>
      <w:r>
        <w:rPr>
          <w:rFonts w:hint="eastAsia"/>
        </w:rPr>
        <w:t>:</w:t>
      </w:r>
      <w:proofErr w:type="gramStart"/>
      <w:r>
        <w:rPr>
          <w:rFonts w:hint="eastAsia"/>
        </w:rPr>
        <w:t>:spawn</w:t>
      </w:r>
      <w:proofErr w:type="gramEnd"/>
      <w:r>
        <w:rPr>
          <w:rFonts w:hint="eastAsia"/>
        </w:rPr>
        <w:t>(handle(...))</w:t>
      </w:r>
    </w:p>
    <w:p w14:paraId="56EFDEF9" w14:textId="42FA5E67" w:rsidR="009B403E" w:rsidRDefault="009B403E" w:rsidP="009B403E">
      <w:pPr>
        <w:ind w:firstLine="440"/>
      </w:pPr>
      <w:r>
        <w:rPr>
          <w:rFonts w:hint="eastAsia"/>
        </w:rPr>
        <w:t>也就是说：</w:t>
      </w:r>
    </w:p>
    <w:p w14:paraId="4B49D82A" w14:textId="77777777" w:rsidR="009B403E" w:rsidRDefault="009B403E" w:rsidP="009B403E">
      <w:pPr>
        <w:ind w:firstLine="440"/>
      </w:pPr>
      <w:r>
        <w:rPr>
          <w:rFonts w:hint="eastAsia"/>
        </w:rPr>
        <w:t xml:space="preserve">client A </w:t>
      </w:r>
      <w:r>
        <w:rPr>
          <w:rFonts w:hint="eastAsia"/>
        </w:rPr>
        <w:t>──┐</w:t>
      </w:r>
    </w:p>
    <w:p w14:paraId="6AF697B3" w14:textId="77777777" w:rsidR="009B403E" w:rsidRDefault="009B403E" w:rsidP="009B403E">
      <w:pPr>
        <w:ind w:firstLine="440"/>
      </w:pPr>
      <w:r>
        <w:rPr>
          <w:rFonts w:hint="eastAsia"/>
        </w:rPr>
        <w:t xml:space="preserve">client B </w:t>
      </w:r>
      <w:r>
        <w:rPr>
          <w:rFonts w:hint="eastAsia"/>
        </w:rPr>
        <w:t>──┼──</w:t>
      </w:r>
      <w:r>
        <w:rPr>
          <w:rFonts w:hint="eastAsia"/>
        </w:rPr>
        <w:t xml:space="preserve"> Unix socket</w:t>
      </w:r>
    </w:p>
    <w:p w14:paraId="1126A312" w14:textId="77777777" w:rsidR="009B403E" w:rsidRDefault="009B403E" w:rsidP="009B403E">
      <w:pPr>
        <w:ind w:firstLine="440"/>
      </w:pPr>
      <w:r>
        <w:rPr>
          <w:rFonts w:hint="eastAsia"/>
        </w:rPr>
        <w:t xml:space="preserve">client C </w:t>
      </w:r>
      <w:r>
        <w:rPr>
          <w:rFonts w:hint="eastAsia"/>
        </w:rPr>
        <w:t>──┘</w:t>
      </w:r>
    </w:p>
    <w:p w14:paraId="124A9287" w14:textId="77777777" w:rsidR="009B403E" w:rsidRDefault="009B403E" w:rsidP="009B403E">
      <w:pPr>
        <w:ind w:firstLine="440"/>
      </w:pPr>
      <w:r>
        <w:rPr>
          <w:rFonts w:hint="eastAsia"/>
        </w:rPr>
        <w:t xml:space="preserve">             </w:t>
      </w:r>
      <w:r>
        <w:rPr>
          <w:rFonts w:hint="eastAsia"/>
        </w:rPr>
        <w:t>│</w:t>
      </w:r>
    </w:p>
    <w:p w14:paraId="51E4063B" w14:textId="077E0187" w:rsidR="009B403E" w:rsidRDefault="009B403E" w:rsidP="009B403E">
      <w:pPr>
        <w:ind w:firstLine="440"/>
      </w:pPr>
      <w:r>
        <w:rPr>
          <w:rFonts w:hint="eastAsia"/>
        </w:rPr>
        <w:lastRenderedPageBreak/>
        <w:t xml:space="preserve">    </w:t>
      </w:r>
      <w:r>
        <w:t xml:space="preserve">      </w:t>
      </w:r>
      <w:r>
        <w:rPr>
          <w:rFonts w:hint="eastAsia"/>
        </w:rPr>
        <w:t xml:space="preserve">         </w:t>
      </w:r>
      <w:r>
        <w:rPr>
          <w:rFonts w:hint="eastAsia"/>
        </w:rPr>
        <w:t>▼</w:t>
      </w:r>
    </w:p>
    <w:p w14:paraId="33CFE053" w14:textId="72088AD5" w:rsidR="009B403E" w:rsidRDefault="009B403E" w:rsidP="009B403E">
      <w:pPr>
        <w:ind w:firstLine="440"/>
      </w:pPr>
      <w:r>
        <w:t xml:space="preserve">                 </w:t>
      </w:r>
      <w:proofErr w:type="gramStart"/>
      <w:r>
        <w:t>serve(</w:t>
      </w:r>
      <w:proofErr w:type="gramEnd"/>
      <w:r>
        <w:t>)</w:t>
      </w:r>
    </w:p>
    <w:p w14:paraId="48DD904A" w14:textId="4C0E14EC" w:rsidR="009B403E" w:rsidRDefault="009B403E" w:rsidP="009B403E">
      <w:pPr>
        <w:ind w:firstLine="440"/>
      </w:pPr>
      <w:r>
        <w:rPr>
          <w:rFonts w:hint="eastAsia"/>
        </w:rPr>
        <w:t xml:space="preserve">   </w:t>
      </w:r>
      <w:r>
        <w:t xml:space="preserve">       </w:t>
      </w:r>
      <w:r>
        <w:rPr>
          <w:rFonts w:hint="eastAsia"/>
        </w:rPr>
        <w:t xml:space="preserve">         </w:t>
      </w:r>
      <w:r>
        <w:rPr>
          <w:rFonts w:hint="eastAsia"/>
        </w:rPr>
        <w:t>│</w:t>
      </w:r>
    </w:p>
    <w:p w14:paraId="76F5534D" w14:textId="77777777" w:rsidR="009B403E" w:rsidRDefault="009B403E" w:rsidP="009B403E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┌─────┼─────┐</w:t>
      </w:r>
    </w:p>
    <w:p w14:paraId="3C89AACE" w14:textId="5B4E69CA" w:rsidR="009B403E" w:rsidRDefault="009B403E" w:rsidP="009B403E">
      <w:pPr>
        <w:ind w:firstLine="440"/>
      </w:pP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▼</w:t>
      </w:r>
      <w:r>
        <w:rPr>
          <w:rFonts w:hint="eastAsia"/>
        </w:rPr>
        <w:t xml:space="preserve">   </w:t>
      </w:r>
      <w:r w:rsidR="00A85E53">
        <w:t xml:space="preserve">     </w:t>
      </w:r>
      <w:r>
        <w:rPr>
          <w:rFonts w:hint="eastAsia"/>
        </w:rPr>
        <w:t xml:space="preserve">  </w:t>
      </w:r>
      <w:r>
        <w:rPr>
          <w:rFonts w:hint="eastAsia"/>
        </w:rPr>
        <w:t>▼</w:t>
      </w:r>
      <w:r>
        <w:rPr>
          <w:rFonts w:hint="eastAsia"/>
        </w:rPr>
        <w:t xml:space="preserve">   </w:t>
      </w:r>
      <w:r w:rsidR="00A85E53">
        <w:t xml:space="preserve">     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>▼</w:t>
      </w:r>
    </w:p>
    <w:p w14:paraId="086A882A" w14:textId="41EF9F3F" w:rsidR="009B403E" w:rsidRDefault="009B403E" w:rsidP="009B403E">
      <w:pPr>
        <w:ind w:firstLine="440"/>
      </w:pPr>
      <w:r>
        <w:t xml:space="preserve">    handle</w:t>
      </w:r>
      <w:r w:rsidR="00A85E53">
        <w:t xml:space="preserve">       </w:t>
      </w:r>
      <w:r>
        <w:t xml:space="preserve"> </w:t>
      </w:r>
      <w:proofErr w:type="spellStart"/>
      <w:r>
        <w:t>handle</w:t>
      </w:r>
      <w:proofErr w:type="spellEnd"/>
      <w:r>
        <w:t xml:space="preserve"> </w:t>
      </w:r>
      <w:r w:rsidR="00A85E53">
        <w:t xml:space="preserve">    </w:t>
      </w:r>
      <w:proofErr w:type="spellStart"/>
      <w:r>
        <w:t>handle</w:t>
      </w:r>
      <w:proofErr w:type="spellEnd"/>
    </w:p>
    <w:p w14:paraId="35DB06FB" w14:textId="00452C82" w:rsidR="003E4783" w:rsidRDefault="009B403E" w:rsidP="009B403E">
      <w:pPr>
        <w:ind w:firstLine="440"/>
      </w:pPr>
      <w:r>
        <w:rPr>
          <w:rFonts w:hint="eastAsia"/>
        </w:rPr>
        <w:t>每个</w:t>
      </w:r>
      <w:r>
        <w:rPr>
          <w:rFonts w:hint="eastAsia"/>
        </w:rPr>
        <w:t>client</w:t>
      </w:r>
      <w:r>
        <w:rPr>
          <w:rFonts w:hint="eastAsia"/>
        </w:rPr>
        <w:t>都可以独立处理。代码就是</w:t>
      </w:r>
      <w:r>
        <w:rPr>
          <w:rFonts w:hint="eastAsia"/>
        </w:rPr>
        <w:t xml:space="preserve"> accept </w:t>
      </w:r>
      <w:r>
        <w:rPr>
          <w:rFonts w:hint="eastAsia"/>
        </w:rPr>
        <w:t>→</w:t>
      </w:r>
      <w:r>
        <w:rPr>
          <w:rFonts w:hint="eastAsia"/>
        </w:rPr>
        <w:t xml:space="preserve"> clone state/intents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tokio</w:t>
      </w:r>
      <w:proofErr w:type="spellEnd"/>
      <w:r>
        <w:rPr>
          <w:rFonts w:hint="eastAsia"/>
        </w:rPr>
        <w:t>::spawn(handle)</w:t>
      </w:r>
      <w:r w:rsidR="003E4783">
        <w:rPr>
          <w:rFonts w:hint="eastAsia"/>
        </w:rPr>
        <w:t>，即每个</w:t>
      </w:r>
      <w:r w:rsidR="003E4783">
        <w:rPr>
          <w:rFonts w:hint="eastAsia"/>
        </w:rPr>
        <w:t>client</w:t>
      </w:r>
      <w:r w:rsidR="003E4783">
        <w:rPr>
          <w:rFonts w:hint="eastAsia"/>
        </w:rPr>
        <w:t>都由各自的</w:t>
      </w:r>
      <w:r w:rsidR="003E4783">
        <w:rPr>
          <w:rFonts w:hint="eastAsia"/>
        </w:rPr>
        <w:t>handle</w:t>
      </w:r>
      <w:r w:rsidR="003E4783">
        <w:rPr>
          <w:rFonts w:hint="eastAsia"/>
        </w:rPr>
        <w:t>来处理。</w:t>
      </w:r>
    </w:p>
    <w:p w14:paraId="38DFD54A" w14:textId="77777777" w:rsidR="00053245" w:rsidRDefault="00053245" w:rsidP="00053245">
      <w:pPr>
        <w:pStyle w:val="5"/>
      </w:pPr>
      <w:bookmarkStart w:id="34" w:name="_Toc240359327"/>
      <w:r>
        <w:rPr>
          <w:rFonts w:hint="eastAsia"/>
        </w:rPr>
        <w:t xml:space="preserve">IPC handler </w:t>
      </w:r>
      <w:r>
        <w:rPr>
          <w:rFonts w:hint="eastAsia"/>
        </w:rPr>
        <w:t>做什么？</w:t>
      </w:r>
      <w:bookmarkEnd w:id="34"/>
    </w:p>
    <w:p w14:paraId="35F2DE70" w14:textId="0D7DE7DB" w:rsidR="00053245" w:rsidRDefault="00053245" w:rsidP="00053245">
      <w:pPr>
        <w:ind w:firstLine="440"/>
      </w:pPr>
      <w:r>
        <w:rPr>
          <w:rFonts w:hint="eastAsia"/>
        </w:rPr>
        <w:t xml:space="preserve">handle() </w:t>
      </w:r>
      <w:r>
        <w:rPr>
          <w:rFonts w:hint="eastAsia"/>
        </w:rPr>
        <w:t>收到</w:t>
      </w:r>
      <w:r>
        <w:rPr>
          <w:rFonts w:hint="eastAsia"/>
        </w:rPr>
        <w:t xml:space="preserve"> JSON-RPC/NDJSON </w:t>
      </w:r>
      <w:r>
        <w:rPr>
          <w:rFonts w:hint="eastAsia"/>
        </w:rPr>
        <w:t>请求。它有两类事情：</w:t>
      </w:r>
    </w:p>
    <w:p w14:paraId="2456ADEF" w14:textId="6476E43E" w:rsidR="00053245" w:rsidRDefault="00053245" w:rsidP="00053245">
      <w:pPr>
        <w:ind w:firstLine="440"/>
      </w:pPr>
      <w:r>
        <w:rPr>
          <w:rFonts w:hint="eastAsia"/>
        </w:rPr>
        <w:t>第一类：查询</w:t>
      </w:r>
    </w:p>
    <w:p w14:paraId="4D7806B2" w14:textId="259AFA57" w:rsidR="00053245" w:rsidRDefault="00053245" w:rsidP="00053245">
      <w:pPr>
        <w:ind w:firstLine="440"/>
      </w:pPr>
      <w:r>
        <w:rPr>
          <w:rFonts w:hint="eastAsia"/>
        </w:rPr>
        <w:t>例如：</w:t>
      </w:r>
    </w:p>
    <w:p w14:paraId="10A5C8F6" w14:textId="77777777" w:rsidR="00053245" w:rsidRDefault="00053245" w:rsidP="00053245">
      <w:pPr>
        <w:ind w:firstLine="440"/>
      </w:pPr>
      <w:proofErr w:type="spellStart"/>
      <w:proofErr w:type="gramStart"/>
      <w:r>
        <w:t>robot.health</w:t>
      </w:r>
      <w:proofErr w:type="spellEnd"/>
      <w:proofErr w:type="gramEnd"/>
    </w:p>
    <w:p w14:paraId="431B473B" w14:textId="77777777" w:rsidR="00053245" w:rsidRDefault="00053245" w:rsidP="00053245">
      <w:pPr>
        <w:ind w:firstLine="440"/>
      </w:pPr>
      <w:proofErr w:type="spellStart"/>
      <w:proofErr w:type="gramStart"/>
      <w:r>
        <w:t>robot.state</w:t>
      </w:r>
      <w:proofErr w:type="spellEnd"/>
      <w:proofErr w:type="gramEnd"/>
    </w:p>
    <w:p w14:paraId="08886F50" w14:textId="77777777" w:rsidR="00053245" w:rsidRDefault="00053245" w:rsidP="00053245">
      <w:pPr>
        <w:ind w:firstLine="440"/>
      </w:pPr>
      <w:proofErr w:type="spellStart"/>
      <w:proofErr w:type="gramStart"/>
      <w:r>
        <w:t>robot.policies</w:t>
      </w:r>
      <w:proofErr w:type="spellEnd"/>
      <w:proofErr w:type="gramEnd"/>
    </w:p>
    <w:p w14:paraId="75231179" w14:textId="77777777" w:rsidR="00053245" w:rsidRDefault="00053245" w:rsidP="00053245">
      <w:pPr>
        <w:ind w:firstLine="440"/>
      </w:pPr>
      <w:proofErr w:type="spellStart"/>
      <w:proofErr w:type="gramStart"/>
      <w:r>
        <w:t>robot.safeToRestart</w:t>
      </w:r>
      <w:proofErr w:type="spellEnd"/>
      <w:proofErr w:type="gramEnd"/>
    </w:p>
    <w:p w14:paraId="4F7332FF" w14:textId="497F8549" w:rsidR="00053245" w:rsidRDefault="00053245" w:rsidP="00053245">
      <w:pPr>
        <w:ind w:firstLine="440"/>
      </w:pPr>
      <w:r>
        <w:rPr>
          <w:rFonts w:hint="eastAsia"/>
        </w:rPr>
        <w:t>这些主要读：</w:t>
      </w:r>
      <w:proofErr w:type="spellStart"/>
      <w:r>
        <w:t>RobotState</w:t>
      </w:r>
      <w:proofErr w:type="spellEnd"/>
    </w:p>
    <w:p w14:paraId="4AE41D73" w14:textId="051A5826" w:rsidR="00053245" w:rsidRDefault="00053245" w:rsidP="00053245">
      <w:pPr>
        <w:ind w:firstLine="440"/>
      </w:pPr>
      <w:r>
        <w:rPr>
          <w:rFonts w:hint="eastAsia"/>
        </w:rPr>
        <w:t>第二类：控制</w:t>
      </w:r>
    </w:p>
    <w:p w14:paraId="4885649C" w14:textId="7E5C0183" w:rsidR="00053245" w:rsidRDefault="00053245" w:rsidP="00053245">
      <w:pPr>
        <w:ind w:firstLine="440"/>
      </w:pPr>
      <w:r>
        <w:rPr>
          <w:rFonts w:hint="eastAsia"/>
        </w:rPr>
        <w:t>例如：</w:t>
      </w:r>
    </w:p>
    <w:p w14:paraId="40718F7C" w14:textId="77777777" w:rsidR="00053245" w:rsidRDefault="00053245" w:rsidP="00053245">
      <w:pPr>
        <w:ind w:firstLine="440"/>
      </w:pPr>
      <w:proofErr w:type="spellStart"/>
      <w:proofErr w:type="gramStart"/>
      <w:r>
        <w:t>robot.move</w:t>
      </w:r>
      <w:proofErr w:type="spellEnd"/>
      <w:proofErr w:type="gramEnd"/>
    </w:p>
    <w:p w14:paraId="5F9A6794" w14:textId="77777777" w:rsidR="00053245" w:rsidRDefault="00053245" w:rsidP="00053245">
      <w:pPr>
        <w:ind w:firstLine="440"/>
      </w:pPr>
      <w:proofErr w:type="spellStart"/>
      <w:proofErr w:type="gramStart"/>
      <w:r>
        <w:t>robot.head</w:t>
      </w:r>
      <w:proofErr w:type="spellEnd"/>
      <w:proofErr w:type="gramEnd"/>
    </w:p>
    <w:p w14:paraId="4184894F" w14:textId="77777777" w:rsidR="00053245" w:rsidRDefault="00053245" w:rsidP="00053245">
      <w:pPr>
        <w:ind w:firstLine="440"/>
      </w:pPr>
      <w:proofErr w:type="spellStart"/>
      <w:proofErr w:type="gramStart"/>
      <w:r>
        <w:t>robot.init</w:t>
      </w:r>
      <w:proofErr w:type="spellEnd"/>
      <w:proofErr w:type="gramEnd"/>
    </w:p>
    <w:p w14:paraId="14946ECC" w14:textId="77777777" w:rsidR="00053245" w:rsidRDefault="00053245" w:rsidP="00053245">
      <w:pPr>
        <w:ind w:firstLine="440"/>
      </w:pPr>
      <w:proofErr w:type="spellStart"/>
      <w:proofErr w:type="gramStart"/>
      <w:r>
        <w:t>robot.relax</w:t>
      </w:r>
      <w:proofErr w:type="spellEnd"/>
      <w:proofErr w:type="gramEnd"/>
    </w:p>
    <w:p w14:paraId="1D6B4C72" w14:textId="77777777" w:rsidR="00053245" w:rsidRDefault="00053245" w:rsidP="00053245">
      <w:pPr>
        <w:ind w:firstLine="440"/>
      </w:pPr>
      <w:r>
        <w:t>robot.do</w:t>
      </w:r>
    </w:p>
    <w:p w14:paraId="38607E11" w14:textId="77777777" w:rsidR="00053245" w:rsidRDefault="00053245" w:rsidP="00053245">
      <w:pPr>
        <w:ind w:firstLine="440"/>
      </w:pPr>
      <w:proofErr w:type="spellStart"/>
      <w:proofErr w:type="gramStart"/>
      <w:r>
        <w:t>robot.setMode</w:t>
      </w:r>
      <w:proofErr w:type="spellEnd"/>
      <w:proofErr w:type="gramEnd"/>
    </w:p>
    <w:p w14:paraId="3A871327" w14:textId="7EF487A2" w:rsidR="00053245" w:rsidRDefault="00053245" w:rsidP="00053245">
      <w:pPr>
        <w:ind w:firstLine="440"/>
      </w:pPr>
      <w:r>
        <w:t>...</w:t>
      </w:r>
    </w:p>
    <w:p w14:paraId="78C92FF2" w14:textId="3EA4E23D" w:rsidR="003E4783" w:rsidRDefault="00053245" w:rsidP="00053245">
      <w:pPr>
        <w:ind w:firstLine="440"/>
      </w:pPr>
      <w:r>
        <w:rPr>
          <w:rFonts w:hint="eastAsia"/>
        </w:rPr>
        <w:t>这些不是直接控制电机。而是由</w:t>
      </w:r>
      <w:r>
        <w:rPr>
          <w:rFonts w:hint="eastAsia"/>
        </w:rPr>
        <w:t>request</w:t>
      </w:r>
      <w:r>
        <w:rPr>
          <w:rFonts w:hint="eastAsia"/>
        </w:rPr>
        <w:t>产生</w:t>
      </w:r>
      <w:r>
        <w:rPr>
          <w:rFonts w:hint="eastAsia"/>
        </w:rPr>
        <w:t>intent</w:t>
      </w:r>
      <w:r>
        <w:rPr>
          <w:rFonts w:hint="eastAsia"/>
        </w:rPr>
        <w:t>去</w:t>
      </w:r>
      <w:r>
        <w:rPr>
          <w:rFonts w:hint="eastAsia"/>
        </w:rPr>
        <w:t>control</w:t>
      </w:r>
      <w:r>
        <w:t xml:space="preserve"> </w:t>
      </w:r>
      <w:r>
        <w:rPr>
          <w:rFonts w:hint="eastAsia"/>
        </w:rPr>
        <w:t>thread</w:t>
      </w:r>
      <w:r>
        <w:rPr>
          <w:rFonts w:hint="eastAsia"/>
        </w:rPr>
        <w:t>。因此最终都要等</w:t>
      </w:r>
      <w:r>
        <w:rPr>
          <w:rFonts w:hint="eastAsia"/>
        </w:rPr>
        <w:t xml:space="preserve"> control loop </w:t>
      </w:r>
      <w:r>
        <w:rPr>
          <w:rFonts w:hint="eastAsia"/>
        </w:rPr>
        <w:t>的下一</w:t>
      </w:r>
      <w:r>
        <w:rPr>
          <w:rFonts w:hint="eastAsia"/>
        </w:rPr>
        <w:t xml:space="preserve"> tick</w:t>
      </w:r>
      <w:r>
        <w:rPr>
          <w:rFonts w:hint="eastAsia"/>
        </w:rPr>
        <w:t>。</w:t>
      </w:r>
    </w:p>
    <w:p w14:paraId="31E18085" w14:textId="77777777" w:rsidR="00A71FA5" w:rsidRDefault="00A71FA5" w:rsidP="00A71FA5">
      <w:pPr>
        <w:pStyle w:val="5"/>
      </w:pPr>
      <w:bookmarkStart w:id="35" w:name="_Toc240359328"/>
      <w:r>
        <w:rPr>
          <w:rFonts w:hint="eastAsia"/>
        </w:rPr>
        <w:lastRenderedPageBreak/>
        <w:t>主线程什么时候退出？</w:t>
      </w:r>
      <w:bookmarkEnd w:id="35"/>
    </w:p>
    <w:p w14:paraId="141662D0" w14:textId="7949D8BB" w:rsidR="00A71FA5" w:rsidRDefault="00A71FA5" w:rsidP="00A71FA5">
      <w:pPr>
        <w:ind w:firstLine="440"/>
      </w:pPr>
      <w:r>
        <w:rPr>
          <w:rFonts w:hint="eastAsia"/>
        </w:rPr>
        <w:t>当：</w:t>
      </w:r>
      <w:r>
        <w:t>SIGTERM</w:t>
      </w:r>
      <w:r>
        <w:rPr>
          <w:rFonts w:hint="eastAsia"/>
        </w:rPr>
        <w:t>或者：</w:t>
      </w:r>
      <w:r>
        <w:rPr>
          <w:rFonts w:hint="eastAsia"/>
        </w:rPr>
        <w:t xml:space="preserve">IPC server </w:t>
      </w:r>
      <w:r>
        <w:rPr>
          <w:rFonts w:hint="eastAsia"/>
        </w:rPr>
        <w:t>出错，主流程结束。然后：</w:t>
      </w:r>
    </w:p>
    <w:p w14:paraId="691BEE3F" w14:textId="3D0DBB4F" w:rsidR="00A71FA5" w:rsidRDefault="00A71FA5" w:rsidP="00A71FA5">
      <w:pPr>
        <w:ind w:firstLine="440"/>
      </w:pPr>
      <w:proofErr w:type="spellStart"/>
      <w:proofErr w:type="gramStart"/>
      <w:r>
        <w:t>state.shutdown</w:t>
      </w:r>
      <w:proofErr w:type="gramEnd"/>
      <w:r>
        <w:t>.store</w:t>
      </w:r>
      <w:proofErr w:type="spellEnd"/>
      <w:r>
        <w:t>(true, ...)</w:t>
      </w:r>
    </w:p>
    <w:p w14:paraId="5263DF38" w14:textId="1487F866" w:rsidR="00A71FA5" w:rsidRDefault="00A71FA5" w:rsidP="00A71FA5">
      <w:pPr>
        <w:ind w:firstLine="440"/>
      </w:pPr>
      <w:r>
        <w:rPr>
          <w:rFonts w:hint="eastAsia"/>
        </w:rPr>
        <w:t>通知</w:t>
      </w:r>
      <w:r>
        <w:rPr>
          <w:rFonts w:hint="eastAsia"/>
        </w:rPr>
        <w:t xml:space="preserve"> control loop</w:t>
      </w:r>
      <w:r>
        <w:rPr>
          <w:rFonts w:hint="eastAsia"/>
        </w:rPr>
        <w:t>：“停止。”，然后：</w:t>
      </w:r>
    </w:p>
    <w:p w14:paraId="673A4C2A" w14:textId="679485A1" w:rsidR="00A71FA5" w:rsidRDefault="00A71FA5" w:rsidP="00A71FA5">
      <w:pPr>
        <w:ind w:firstLine="440"/>
      </w:pPr>
      <w:proofErr w:type="spellStart"/>
      <w:proofErr w:type="gramStart"/>
      <w:r>
        <w:t>control.join</w:t>
      </w:r>
      <w:proofErr w:type="spellEnd"/>
      <w:proofErr w:type="gramEnd"/>
      <w:r>
        <w:t>()</w:t>
      </w:r>
    </w:p>
    <w:p w14:paraId="17781ED0" w14:textId="52020AA5" w:rsidR="00A71FA5" w:rsidRDefault="00A71FA5" w:rsidP="00A71FA5">
      <w:pPr>
        <w:ind w:firstLine="440"/>
      </w:pPr>
      <w:r>
        <w:rPr>
          <w:rFonts w:hint="eastAsia"/>
        </w:rPr>
        <w:t>等待</w:t>
      </w:r>
      <w:r>
        <w:rPr>
          <w:rFonts w:hint="eastAsia"/>
        </w:rPr>
        <w:t xml:space="preserve"> control thread </w:t>
      </w:r>
      <w:r>
        <w:rPr>
          <w:rFonts w:hint="eastAsia"/>
        </w:rPr>
        <w:t>真正退出。</w:t>
      </w:r>
    </w:p>
    <w:p w14:paraId="7A8542B0" w14:textId="6B0111D6" w:rsidR="00A71FA5" w:rsidRDefault="00A71FA5" w:rsidP="00A71FA5">
      <w:pPr>
        <w:ind w:firstLine="440"/>
      </w:pPr>
      <w:r>
        <w:rPr>
          <w:rFonts w:hint="eastAsia"/>
        </w:rPr>
        <w:t>最后：</w:t>
      </w:r>
    </w:p>
    <w:p w14:paraId="7AC4F583" w14:textId="788A936B" w:rsidR="00A71FA5" w:rsidRDefault="00A71FA5" w:rsidP="00A71FA5">
      <w:pPr>
        <w:ind w:firstLine="440"/>
      </w:pPr>
      <w:proofErr w:type="spellStart"/>
      <w:r>
        <w:t>remove_file</w:t>
      </w:r>
      <w:proofErr w:type="spellEnd"/>
      <w:r>
        <w:t>(socket)</w:t>
      </w:r>
      <w:r>
        <w:rPr>
          <w:rFonts w:hint="eastAsia"/>
        </w:rPr>
        <w:t>删除</w:t>
      </w:r>
      <w:r>
        <w:rPr>
          <w:rFonts w:hint="eastAsia"/>
        </w:rPr>
        <w:t xml:space="preserve"> Unix socket</w:t>
      </w:r>
      <w:r>
        <w:rPr>
          <w:rFonts w:hint="eastAsia"/>
        </w:rPr>
        <w:t>。</w:t>
      </w:r>
    </w:p>
    <w:p w14:paraId="510B8464" w14:textId="13175C0F" w:rsidR="00A71FA5" w:rsidRDefault="00A71FA5" w:rsidP="00A71FA5">
      <w:pPr>
        <w:ind w:firstLine="440"/>
      </w:pPr>
      <w:r>
        <w:rPr>
          <w:rFonts w:hint="eastAsia"/>
        </w:rPr>
        <w:t>这里还有一个非常重要的细节：不是直接</w:t>
      </w:r>
      <w:r>
        <w:rPr>
          <w:rFonts w:hint="eastAsia"/>
        </w:rPr>
        <w:t xml:space="preserve"> kill control loop</w:t>
      </w:r>
      <w:r>
        <w:rPr>
          <w:rFonts w:hint="eastAsia"/>
        </w:rPr>
        <w:t>。代码要求：</w:t>
      </w:r>
    </w:p>
    <w:p w14:paraId="41E2E01F" w14:textId="77777777" w:rsidR="00A71FA5" w:rsidRDefault="00A71FA5" w:rsidP="00A71FA5">
      <w:pPr>
        <w:ind w:firstLine="440"/>
      </w:pPr>
      <w:r>
        <w:t>shutdown = true</w:t>
      </w:r>
    </w:p>
    <w:p w14:paraId="37BCDF67" w14:textId="77777777" w:rsidR="00A71FA5" w:rsidRDefault="00A71FA5" w:rsidP="00A71FA5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63D33999" w14:textId="77777777" w:rsidR="00A71FA5" w:rsidRDefault="00A71FA5" w:rsidP="00A71FA5">
      <w:pPr>
        <w:ind w:firstLine="440"/>
      </w:pPr>
      <w:r>
        <w:rPr>
          <w:rFonts w:hint="eastAsia"/>
        </w:rPr>
        <w:t xml:space="preserve">control loop </w:t>
      </w:r>
      <w:r>
        <w:rPr>
          <w:rFonts w:hint="eastAsia"/>
        </w:rPr>
        <w:t>自己结束当前</w:t>
      </w:r>
      <w:r>
        <w:rPr>
          <w:rFonts w:hint="eastAsia"/>
        </w:rPr>
        <w:t xml:space="preserve"> tick</w:t>
      </w:r>
    </w:p>
    <w:p w14:paraId="395591DA" w14:textId="77777777" w:rsidR="00A71FA5" w:rsidRDefault="00A71FA5" w:rsidP="00A71FA5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22C927EC" w14:textId="77777777" w:rsidR="00A71FA5" w:rsidRDefault="00A71FA5" w:rsidP="00A71FA5">
      <w:pPr>
        <w:ind w:firstLineChars="500" w:firstLine="1100"/>
      </w:pPr>
      <w:r>
        <w:rPr>
          <w:rFonts w:hint="eastAsia"/>
        </w:rPr>
        <w:t>退出</w:t>
      </w:r>
    </w:p>
    <w:p w14:paraId="1A0D4667" w14:textId="77777777" w:rsidR="00A71FA5" w:rsidRDefault="00A71FA5" w:rsidP="00A71FA5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0A52A3B4" w14:textId="77777777" w:rsidR="00A71FA5" w:rsidRDefault="00A71FA5" w:rsidP="00A71FA5">
      <w:pPr>
        <w:ind w:firstLineChars="500" w:firstLine="1100"/>
      </w:pPr>
      <w:r>
        <w:t>join</w:t>
      </w:r>
    </w:p>
    <w:p w14:paraId="56882197" w14:textId="43E1FED9" w:rsidR="00053245" w:rsidRDefault="00A71FA5" w:rsidP="00A71FA5">
      <w:pPr>
        <w:ind w:firstLine="440"/>
      </w:pPr>
      <w:r>
        <w:rPr>
          <w:rFonts w:hint="eastAsia"/>
        </w:rPr>
        <w:t>原因是不能在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Dynamixel</w:t>
      </w:r>
      <w:proofErr w:type="spellEnd"/>
      <w:r>
        <w:rPr>
          <w:rFonts w:hint="eastAsia"/>
        </w:rPr>
        <w:t xml:space="preserve"> bus transaction </w:t>
      </w:r>
      <w:r>
        <w:rPr>
          <w:rFonts w:hint="eastAsia"/>
        </w:rPr>
        <w:t>中间强行</w:t>
      </w:r>
      <w:r>
        <w:rPr>
          <w:rFonts w:hint="eastAsia"/>
        </w:rPr>
        <w:t xml:space="preserve"> abort</w:t>
      </w:r>
      <w:r>
        <w:rPr>
          <w:rFonts w:hint="eastAsia"/>
        </w:rPr>
        <w:t>。</w:t>
      </w:r>
    </w:p>
    <w:p w14:paraId="7FF83F3A" w14:textId="05064D21" w:rsidR="00F91232" w:rsidRDefault="00F91232" w:rsidP="00F91232">
      <w:pPr>
        <w:pStyle w:val="4"/>
      </w:pPr>
      <w:bookmarkStart w:id="36" w:name="_Toc240359329"/>
      <w:r>
        <w:rPr>
          <w:rFonts w:hint="eastAsia"/>
        </w:rPr>
        <w:t>第二条主线：</w:t>
      </w:r>
      <w:r>
        <w:rPr>
          <w:rFonts w:hint="eastAsia"/>
        </w:rPr>
        <w:t>50 Hz Control Loop</w:t>
      </w:r>
      <w:bookmarkEnd w:id="36"/>
    </w:p>
    <w:p w14:paraId="0561E564" w14:textId="3F47825D" w:rsidR="00F91232" w:rsidRDefault="00F91232" w:rsidP="00F91232">
      <w:pPr>
        <w:ind w:firstLine="440"/>
      </w:pPr>
      <w:r>
        <w:rPr>
          <w:rFonts w:hint="eastAsia"/>
        </w:rPr>
        <w:t>这才是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的核心。入口：</w:t>
      </w:r>
      <w:r>
        <w:t xml:space="preserve">async </w:t>
      </w:r>
      <w:proofErr w:type="spellStart"/>
      <w:r>
        <w:t>fn</w:t>
      </w:r>
      <w:proofErr w:type="spellEnd"/>
      <w:r>
        <w:t xml:space="preserve"> </w:t>
      </w:r>
      <w:proofErr w:type="spellStart"/>
      <w:r>
        <w:t>control_loop</w:t>
      </w:r>
      <w:proofErr w:type="spellEnd"/>
      <w:r>
        <w:t xml:space="preserve">&lt;T: </w:t>
      </w:r>
      <w:proofErr w:type="spellStart"/>
      <w:r>
        <w:t>RobotIo</w:t>
      </w:r>
      <w:proofErr w:type="spellEnd"/>
      <w:r>
        <w:t>&gt;(...)</w:t>
      </w:r>
      <w:r>
        <w:rPr>
          <w:rFonts w:hint="eastAsia"/>
        </w:rPr>
        <w:t>，代码从约</w:t>
      </w:r>
      <w:r>
        <w:rPr>
          <w:rFonts w:hint="eastAsia"/>
        </w:rPr>
        <w:t xml:space="preserve"> 1600 </w:t>
      </w:r>
      <w:r>
        <w:rPr>
          <w:rFonts w:hint="eastAsia"/>
        </w:rPr>
        <w:t>行开始。它启动以后不是马上：</w:t>
      </w:r>
    </w:p>
    <w:p w14:paraId="17A9E2FB" w14:textId="77777777" w:rsidR="00F91232" w:rsidRDefault="00F91232" w:rsidP="00F91232">
      <w:pPr>
        <w:ind w:firstLine="440"/>
      </w:pPr>
      <w:r>
        <w:t>while true</w:t>
      </w:r>
    </w:p>
    <w:p w14:paraId="6B756CC1" w14:textId="77777777" w:rsidR="00F91232" w:rsidRDefault="00F91232" w:rsidP="00F91232">
      <w:pPr>
        <w:ind w:firstLine="440"/>
      </w:pPr>
      <w:r>
        <w:t xml:space="preserve">  policy</w:t>
      </w:r>
    </w:p>
    <w:p w14:paraId="4FFAAA24" w14:textId="1B41EBE1" w:rsidR="00F91232" w:rsidRDefault="00F91232" w:rsidP="00F91232">
      <w:pPr>
        <w:ind w:firstLine="440"/>
      </w:pPr>
      <w:r>
        <w:rPr>
          <w:rFonts w:hint="eastAsia"/>
        </w:rPr>
        <w:t>而是先建立控制环境。</w:t>
      </w:r>
    </w:p>
    <w:p w14:paraId="2A01BAC3" w14:textId="77777777" w:rsidR="00B6797E" w:rsidRDefault="00B6797E" w:rsidP="00B6797E">
      <w:pPr>
        <w:pStyle w:val="5"/>
      </w:pPr>
      <w:bookmarkStart w:id="37" w:name="_Toc240359330"/>
      <w:r>
        <w:rPr>
          <w:rFonts w:hint="eastAsia"/>
        </w:rPr>
        <w:t xml:space="preserve">Control Loop </w:t>
      </w:r>
      <w:r>
        <w:rPr>
          <w:rFonts w:hint="eastAsia"/>
        </w:rPr>
        <w:t>初始化阶段</w:t>
      </w:r>
      <w:bookmarkEnd w:id="37"/>
    </w:p>
    <w:p w14:paraId="4636339C" w14:textId="7DACBA04" w:rsidR="00B6797E" w:rsidRDefault="00B6797E" w:rsidP="00B6797E">
      <w:pPr>
        <w:ind w:firstLine="440"/>
      </w:pPr>
      <w:r>
        <w:rPr>
          <w:rFonts w:hint="eastAsia"/>
        </w:rPr>
        <w:t>按照代码顺序：</w:t>
      </w:r>
    </w:p>
    <w:p w14:paraId="2866BDB1" w14:textId="77777777" w:rsidR="00B6797E" w:rsidRDefault="00B6797E" w:rsidP="00B6797E">
      <w:pPr>
        <w:ind w:firstLine="440"/>
      </w:pPr>
      <w:proofErr w:type="spellStart"/>
      <w:r>
        <w:t>control_</w:t>
      </w:r>
      <w:proofErr w:type="gramStart"/>
      <w:r>
        <w:t>loop</w:t>
      </w:r>
      <w:proofErr w:type="spellEnd"/>
      <w:r>
        <w:t>(</w:t>
      </w:r>
      <w:proofErr w:type="gramEnd"/>
      <w:r>
        <w:t>)</w:t>
      </w:r>
    </w:p>
    <w:p w14:paraId="63161B4E" w14:textId="736B980F" w:rsidR="00B6797E" w:rsidRDefault="00B6797E" w:rsidP="00B6797E">
      <w:pPr>
        <w:ind w:firstLine="440"/>
      </w:pPr>
      <w:r>
        <w:rPr>
          <w:rFonts w:hint="eastAsia"/>
        </w:rPr>
        <w:t>├─</w:t>
      </w:r>
      <w:r>
        <w:rPr>
          <w:rFonts w:hint="eastAsia"/>
        </w:rPr>
        <w:t xml:space="preserve"> 1. </w:t>
      </w:r>
      <w:r>
        <w:rPr>
          <w:rFonts w:hint="eastAsia"/>
        </w:rPr>
        <w:t>准备</w:t>
      </w:r>
      <w:r>
        <w:rPr>
          <w:rFonts w:hint="eastAsia"/>
        </w:rPr>
        <w:t xml:space="preserve"> policy </w:t>
      </w:r>
      <w:r>
        <w:rPr>
          <w:rFonts w:hint="eastAsia"/>
        </w:rPr>
        <w:t>配置</w:t>
      </w:r>
    </w:p>
    <w:p w14:paraId="5BE917D4" w14:textId="2D1C8B97" w:rsidR="00B6797E" w:rsidRDefault="00B6797E" w:rsidP="00B6797E">
      <w:pPr>
        <w:ind w:firstLine="440"/>
      </w:pPr>
      <w:r>
        <w:rPr>
          <w:rFonts w:hint="eastAsia"/>
        </w:rPr>
        <w:t>├─</w:t>
      </w:r>
      <w:r>
        <w:rPr>
          <w:rFonts w:hint="eastAsia"/>
        </w:rPr>
        <w:t xml:space="preserve"> 2. </w:t>
      </w:r>
      <w:r>
        <w:rPr>
          <w:rFonts w:hint="eastAsia"/>
        </w:rPr>
        <w:t>清理不可加载的</w:t>
      </w:r>
      <w:r>
        <w:rPr>
          <w:rFonts w:hint="eastAsia"/>
        </w:rPr>
        <w:t xml:space="preserve"> override</w:t>
      </w:r>
    </w:p>
    <w:p w14:paraId="0303162A" w14:textId="4B5AC39E" w:rsidR="00B6797E" w:rsidRDefault="00B6797E" w:rsidP="00B6797E">
      <w:pPr>
        <w:ind w:firstLine="440"/>
      </w:pPr>
      <w:r>
        <w:rPr>
          <w:rFonts w:hint="eastAsia"/>
        </w:rPr>
        <w:t>├─</w:t>
      </w:r>
      <w:r>
        <w:rPr>
          <w:rFonts w:hint="eastAsia"/>
        </w:rPr>
        <w:t xml:space="preserve"> 3. resolve policy</w:t>
      </w:r>
    </w:p>
    <w:p w14:paraId="52FA3820" w14:textId="7FFD36CB" w:rsidR="00B6797E" w:rsidRDefault="00B6797E" w:rsidP="00B6797E">
      <w:pPr>
        <w:ind w:firstLine="440"/>
      </w:pPr>
      <w:r>
        <w:rPr>
          <w:rFonts w:hint="eastAsia"/>
        </w:rPr>
        <w:lastRenderedPageBreak/>
        <w:t>├─</w:t>
      </w:r>
      <w:r>
        <w:rPr>
          <w:rFonts w:hint="eastAsia"/>
        </w:rPr>
        <w:t xml:space="preserve"> 4. </w:t>
      </w:r>
      <w:r>
        <w:rPr>
          <w:rFonts w:hint="eastAsia"/>
        </w:rPr>
        <w:t>创建</w:t>
      </w:r>
      <w:r>
        <w:rPr>
          <w:rFonts w:hint="eastAsia"/>
        </w:rPr>
        <w:t xml:space="preserve"> Safety</w:t>
      </w:r>
    </w:p>
    <w:p w14:paraId="3777BF8D" w14:textId="19CEBC66" w:rsidR="00B6797E" w:rsidRDefault="00B6797E" w:rsidP="00B6797E">
      <w:pPr>
        <w:ind w:firstLine="440"/>
      </w:pPr>
      <w:r>
        <w:rPr>
          <w:rFonts w:hint="eastAsia"/>
        </w:rPr>
        <w:t>├─</w:t>
      </w:r>
      <w:r>
        <w:rPr>
          <w:rFonts w:hint="eastAsia"/>
        </w:rPr>
        <w:t xml:space="preserve"> 5. </w:t>
      </w:r>
      <w:r>
        <w:rPr>
          <w:rFonts w:hint="eastAsia"/>
        </w:rPr>
        <w:t>读取并采用</w:t>
      </w:r>
      <w:r>
        <w:rPr>
          <w:rFonts w:hint="eastAsia"/>
        </w:rPr>
        <w:t xml:space="preserve"> startup pose</w:t>
      </w:r>
    </w:p>
    <w:p w14:paraId="779D3E63" w14:textId="78646792" w:rsidR="00B6797E" w:rsidRDefault="00B6797E" w:rsidP="00B6797E">
      <w:pPr>
        <w:ind w:firstLine="440"/>
      </w:pPr>
      <w:r>
        <w:rPr>
          <w:rFonts w:hint="eastAsia"/>
        </w:rPr>
        <w:t>├─</w:t>
      </w:r>
      <w:r>
        <w:rPr>
          <w:rFonts w:hint="eastAsia"/>
        </w:rPr>
        <w:t xml:space="preserve"> 6. </w:t>
      </w:r>
      <w:r>
        <w:rPr>
          <w:rFonts w:hint="eastAsia"/>
        </w:rPr>
        <w:t>创建</w:t>
      </w:r>
      <w:r>
        <w:rPr>
          <w:rFonts w:hint="eastAsia"/>
        </w:rPr>
        <w:t xml:space="preserve"> Controller</w:t>
      </w:r>
    </w:p>
    <w:p w14:paraId="57B160A4" w14:textId="2DF0F9C7" w:rsidR="00B6797E" w:rsidRDefault="00B6797E" w:rsidP="00B6797E">
      <w:pPr>
        <w:ind w:firstLine="440"/>
      </w:pPr>
      <w:r>
        <w:rPr>
          <w:rFonts w:hint="eastAsia"/>
        </w:rPr>
        <w:t>├─</w:t>
      </w:r>
      <w:r>
        <w:rPr>
          <w:rFonts w:hint="eastAsia"/>
        </w:rPr>
        <w:t xml:space="preserve"> 7. </w:t>
      </w:r>
      <w:r>
        <w:rPr>
          <w:rFonts w:hint="eastAsia"/>
        </w:rPr>
        <w:t>创建</w:t>
      </w:r>
      <w:r>
        <w:rPr>
          <w:rFonts w:hint="eastAsia"/>
        </w:rPr>
        <w:t xml:space="preserve"> 50Hz ticker</w:t>
      </w:r>
    </w:p>
    <w:p w14:paraId="4B02DF91" w14:textId="29730652" w:rsidR="00F91232" w:rsidRDefault="00B6797E" w:rsidP="00B6797E">
      <w:pPr>
        <w:ind w:firstLine="440"/>
      </w:pPr>
      <w:r>
        <w:rPr>
          <w:rFonts w:hint="eastAsia"/>
        </w:rPr>
        <w:t>└─</w:t>
      </w:r>
      <w:r>
        <w:rPr>
          <w:rFonts w:hint="eastAsia"/>
        </w:rPr>
        <w:t xml:space="preserve"> 8. </w:t>
      </w:r>
      <w:r>
        <w:rPr>
          <w:rFonts w:hint="eastAsia"/>
        </w:rPr>
        <w:t>初始化控制循环状态</w:t>
      </w:r>
    </w:p>
    <w:p w14:paraId="3CC647E3" w14:textId="5F78A9B8" w:rsidR="00C56FAE" w:rsidRDefault="006454C2" w:rsidP="006454C2">
      <w:pPr>
        <w:pStyle w:val="5"/>
      </w:pPr>
      <w:bookmarkStart w:id="38" w:name="_Toc240359331"/>
      <w:r w:rsidRPr="006454C2">
        <w:rPr>
          <w:rFonts w:hint="eastAsia"/>
        </w:rPr>
        <w:t>第一块：确定当前</w:t>
      </w:r>
      <w:r w:rsidRPr="006454C2">
        <w:rPr>
          <w:rFonts w:hint="eastAsia"/>
        </w:rPr>
        <w:t xml:space="preserve"> policy</w:t>
      </w:r>
      <w:bookmarkEnd w:id="38"/>
    </w:p>
    <w:p w14:paraId="3313D069" w14:textId="3E7AEAEA" w:rsidR="006454C2" w:rsidRDefault="006454C2" w:rsidP="006454C2">
      <w:pPr>
        <w:pStyle w:val="5"/>
      </w:pPr>
      <w:bookmarkStart w:id="39" w:name="_Toc240359332"/>
      <w:r w:rsidRPr="006454C2">
        <w:rPr>
          <w:rFonts w:hint="eastAsia"/>
        </w:rPr>
        <w:t>第二块：创建</w:t>
      </w:r>
      <w:r w:rsidRPr="006454C2">
        <w:rPr>
          <w:rFonts w:hint="eastAsia"/>
        </w:rPr>
        <w:t xml:space="preserve"> Safety</w:t>
      </w:r>
      <w:bookmarkEnd w:id="39"/>
    </w:p>
    <w:p w14:paraId="0C92E967" w14:textId="39A66011" w:rsidR="006454C2" w:rsidRDefault="00344C81" w:rsidP="00344C81">
      <w:pPr>
        <w:pStyle w:val="5"/>
      </w:pPr>
      <w:bookmarkStart w:id="40" w:name="_Toc240359333"/>
      <w:r w:rsidRPr="00344C81">
        <w:rPr>
          <w:rFonts w:hint="eastAsia"/>
        </w:rPr>
        <w:t>第三块：读取启动姿态</w:t>
      </w:r>
      <w:bookmarkEnd w:id="40"/>
    </w:p>
    <w:p w14:paraId="3EC044BE" w14:textId="3F8ECE44" w:rsidR="00344C81" w:rsidRDefault="009E4094" w:rsidP="009E4094">
      <w:pPr>
        <w:pStyle w:val="5"/>
      </w:pPr>
      <w:bookmarkStart w:id="41" w:name="_Toc240359334"/>
      <w:r w:rsidRPr="009E4094">
        <w:rPr>
          <w:rFonts w:hint="eastAsia"/>
        </w:rPr>
        <w:t>第四块：创建</w:t>
      </w:r>
      <w:r w:rsidRPr="009E4094">
        <w:rPr>
          <w:rFonts w:hint="eastAsia"/>
        </w:rPr>
        <w:t xml:space="preserve"> Controller</w:t>
      </w:r>
      <w:bookmarkEnd w:id="41"/>
    </w:p>
    <w:p w14:paraId="648BEB1B" w14:textId="7C29851D" w:rsidR="009E4094" w:rsidRDefault="00191F15" w:rsidP="00191F15">
      <w:pPr>
        <w:pStyle w:val="5"/>
      </w:pPr>
      <w:bookmarkStart w:id="42" w:name="_Toc240359335"/>
      <w:r w:rsidRPr="00191F15">
        <w:rPr>
          <w:rFonts w:hint="eastAsia"/>
        </w:rPr>
        <w:t>第五块：建立</w:t>
      </w:r>
      <w:r w:rsidRPr="00191F15">
        <w:rPr>
          <w:rFonts w:hint="eastAsia"/>
        </w:rPr>
        <w:t xml:space="preserve"> 50 Hz ticker</w:t>
      </w:r>
      <w:bookmarkEnd w:id="42"/>
    </w:p>
    <w:p w14:paraId="23A80DB4" w14:textId="4BA20B2E" w:rsidR="00D14CA2" w:rsidRDefault="00D14CA2" w:rsidP="00D14CA2">
      <w:pPr>
        <w:ind w:firstLine="440"/>
      </w:pPr>
      <w:r>
        <w:rPr>
          <w:rFonts w:hint="eastAsia"/>
        </w:rPr>
        <w:t>然后：</w:t>
      </w:r>
      <w:r>
        <w:t xml:space="preserve">let </w:t>
      </w:r>
      <w:proofErr w:type="spellStart"/>
      <w:r>
        <w:t>mut</w:t>
      </w:r>
      <w:proofErr w:type="spellEnd"/>
      <w:r>
        <w:t xml:space="preserve"> ticker = </w:t>
      </w:r>
      <w:proofErr w:type="spellStart"/>
      <w:r>
        <w:t>tokio</w:t>
      </w:r>
      <w:proofErr w:type="spellEnd"/>
      <w:r>
        <w:t>::time::interval(period);</w:t>
      </w:r>
      <w:r>
        <w:rPr>
          <w:rFonts w:hint="eastAsia"/>
        </w:rPr>
        <w:t>正常情况下：</w:t>
      </w:r>
      <w:r>
        <w:t>period = 20ms</w:t>
      </w:r>
      <w:r>
        <w:rPr>
          <w:rFonts w:hint="eastAsia"/>
        </w:rPr>
        <w:t>，然后：</w:t>
      </w:r>
    </w:p>
    <w:p w14:paraId="2353DD2A" w14:textId="77777777" w:rsidR="00D14CA2" w:rsidRDefault="00D14CA2" w:rsidP="00D14CA2">
      <w:pPr>
        <w:ind w:firstLine="440"/>
      </w:pPr>
      <w:proofErr w:type="spellStart"/>
      <w:r>
        <w:t>ticker.set_missed_tick_</w:t>
      </w:r>
      <w:proofErr w:type="gramStart"/>
      <w:r>
        <w:t>behavior</w:t>
      </w:r>
      <w:proofErr w:type="spellEnd"/>
      <w:r>
        <w:t>(</w:t>
      </w:r>
      <w:proofErr w:type="gramEnd"/>
    </w:p>
    <w:p w14:paraId="63584689" w14:textId="77777777" w:rsidR="00D14CA2" w:rsidRDefault="00D14CA2" w:rsidP="00D14CA2">
      <w:pPr>
        <w:ind w:firstLine="440"/>
      </w:pPr>
      <w:r>
        <w:t xml:space="preserve">    </w:t>
      </w:r>
      <w:proofErr w:type="spellStart"/>
      <w:proofErr w:type="gramStart"/>
      <w:r>
        <w:t>MissedTickBehavior</w:t>
      </w:r>
      <w:proofErr w:type="spellEnd"/>
      <w:r>
        <w:t>::</w:t>
      </w:r>
      <w:proofErr w:type="gramEnd"/>
      <w:r>
        <w:t>Skip</w:t>
      </w:r>
    </w:p>
    <w:p w14:paraId="4C96D68A" w14:textId="77777777" w:rsidR="00D14CA2" w:rsidRDefault="00D14CA2" w:rsidP="00D14CA2">
      <w:pPr>
        <w:ind w:firstLine="440"/>
      </w:pPr>
      <w:r>
        <w:t>);</w:t>
      </w:r>
    </w:p>
    <w:p w14:paraId="631B7996" w14:textId="27A31502" w:rsidR="00D14CA2" w:rsidRDefault="00D14CA2" w:rsidP="00D14CA2">
      <w:pPr>
        <w:ind w:firstLine="440"/>
      </w:pPr>
      <w:r>
        <w:rPr>
          <w:rFonts w:hint="eastAsia"/>
        </w:rPr>
        <w:t>这点非常重要。它意味着：</w:t>
      </w:r>
    </w:p>
    <w:p w14:paraId="30145B51" w14:textId="77777777" w:rsidR="00D14CA2" w:rsidRDefault="00D14CA2" w:rsidP="00D14CA2">
      <w:pPr>
        <w:ind w:firstLine="440"/>
      </w:pPr>
      <w:r>
        <w:t>tick 1</w:t>
      </w:r>
    </w:p>
    <w:p w14:paraId="17FFF484" w14:textId="77777777" w:rsidR="00D14CA2" w:rsidRDefault="00D14CA2" w:rsidP="00D14CA2">
      <w:pPr>
        <w:ind w:firstLine="440"/>
      </w:pPr>
      <w:r>
        <w:t>tick 2</w:t>
      </w:r>
    </w:p>
    <w:p w14:paraId="5154275F" w14:textId="77777777" w:rsidR="00D14CA2" w:rsidRDefault="00D14CA2" w:rsidP="00D14CA2">
      <w:pPr>
        <w:ind w:firstLine="440"/>
      </w:pPr>
      <w:r>
        <w:rPr>
          <w:rFonts w:hint="eastAsia"/>
        </w:rPr>
        <w:t xml:space="preserve">tick 3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这次太慢，错过</w:t>
      </w:r>
    </w:p>
    <w:p w14:paraId="0E4F48A8" w14:textId="1ABF2C80" w:rsidR="00D14CA2" w:rsidRDefault="00D14CA2" w:rsidP="00D14CA2">
      <w:pPr>
        <w:ind w:firstLine="440"/>
      </w:pPr>
      <w:r>
        <w:t>tick 4</w:t>
      </w:r>
    </w:p>
    <w:p w14:paraId="1200669F" w14:textId="3F114408" w:rsidR="00D14CA2" w:rsidRDefault="00D14CA2" w:rsidP="00D14CA2">
      <w:pPr>
        <w:ind w:firstLine="440"/>
      </w:pPr>
      <w:r>
        <w:rPr>
          <w:rFonts w:hint="eastAsia"/>
        </w:rPr>
        <w:t>不会补：</w:t>
      </w:r>
    </w:p>
    <w:p w14:paraId="346D89ED" w14:textId="77777777" w:rsidR="00D14CA2" w:rsidRDefault="00D14CA2" w:rsidP="00D14CA2">
      <w:pPr>
        <w:ind w:firstLine="440"/>
      </w:pPr>
      <w:r>
        <w:t>tick 3</w:t>
      </w:r>
    </w:p>
    <w:p w14:paraId="65074D47" w14:textId="59A38417" w:rsidR="00D14CA2" w:rsidRDefault="00D14CA2" w:rsidP="00D14CA2">
      <w:pPr>
        <w:ind w:firstLine="440"/>
      </w:pPr>
      <w:r>
        <w:t>tick 3</w:t>
      </w:r>
    </w:p>
    <w:p w14:paraId="5FE4A504" w14:textId="769C054D" w:rsidR="00191F15" w:rsidRDefault="00D14CA2" w:rsidP="00D14CA2">
      <w:pPr>
        <w:ind w:firstLine="440"/>
      </w:pPr>
      <w:r>
        <w:rPr>
          <w:rFonts w:hint="eastAsia"/>
        </w:rPr>
        <w:t>而是直接进入最新时间点。控制系统不希望堆积旧</w:t>
      </w:r>
      <w:r>
        <w:rPr>
          <w:rFonts w:hint="eastAsia"/>
        </w:rPr>
        <w:t xml:space="preserve"> command</w:t>
      </w:r>
      <w:r>
        <w:rPr>
          <w:rFonts w:hint="eastAsia"/>
        </w:rPr>
        <w:t>。代码也明确说明选择</w:t>
      </w:r>
      <w:r>
        <w:rPr>
          <w:rFonts w:hint="eastAsia"/>
        </w:rPr>
        <w:t xml:space="preserve"> Skip </w:t>
      </w:r>
      <w:r>
        <w:rPr>
          <w:rFonts w:hint="eastAsia"/>
        </w:rPr>
        <w:t>是为了避免</w:t>
      </w:r>
      <w:r>
        <w:rPr>
          <w:rFonts w:hint="eastAsia"/>
        </w:rPr>
        <w:t xml:space="preserve"> backlog </w:t>
      </w:r>
      <w:r>
        <w:rPr>
          <w:rFonts w:hint="eastAsia"/>
        </w:rPr>
        <w:t>和时间漂移。</w:t>
      </w:r>
    </w:p>
    <w:p w14:paraId="1C0F7B6D" w14:textId="3A321CE0" w:rsidR="00F848CF" w:rsidRDefault="00F848CF" w:rsidP="00F848CF">
      <w:pPr>
        <w:pStyle w:val="5"/>
      </w:pPr>
      <w:bookmarkStart w:id="43" w:name="_Toc240359336"/>
      <w:r>
        <w:rPr>
          <w:rFonts w:hint="eastAsia"/>
        </w:rPr>
        <w:t>进入</w:t>
      </w:r>
      <w:r>
        <w:rPr>
          <w:rFonts w:hint="eastAsia"/>
        </w:rPr>
        <w:t>while</w:t>
      </w:r>
      <w:bookmarkEnd w:id="43"/>
    </w:p>
    <w:p w14:paraId="038BB08D" w14:textId="5972A658" w:rsidR="00F848CF" w:rsidRDefault="00F848CF" w:rsidP="00F848CF">
      <w:pPr>
        <w:ind w:firstLine="440"/>
      </w:pPr>
      <w:r>
        <w:rPr>
          <w:rFonts w:hint="eastAsia"/>
        </w:rPr>
        <w:t>代码：</w:t>
      </w:r>
    </w:p>
    <w:p w14:paraId="2100D389" w14:textId="77777777" w:rsidR="00F848CF" w:rsidRDefault="00F848CF" w:rsidP="00F848CF">
      <w:pPr>
        <w:ind w:firstLine="440"/>
      </w:pPr>
      <w:proofErr w:type="gramStart"/>
      <w:r>
        <w:t>while !</w:t>
      </w:r>
      <w:proofErr w:type="spellStart"/>
      <w:r>
        <w:t>state</w:t>
      </w:r>
      <w:proofErr w:type="gramEnd"/>
      <w:r>
        <w:t>.shutdown.load</w:t>
      </w:r>
      <w:proofErr w:type="spellEnd"/>
      <w:r>
        <w:t>(...) {</w:t>
      </w:r>
    </w:p>
    <w:p w14:paraId="37BFFF18" w14:textId="77777777" w:rsidR="00F848CF" w:rsidRDefault="00F848CF" w:rsidP="00F848CF">
      <w:pPr>
        <w:ind w:firstLine="440"/>
      </w:pPr>
      <w:r>
        <w:t xml:space="preserve">    </w:t>
      </w:r>
      <w:proofErr w:type="spellStart"/>
      <w:proofErr w:type="gramStart"/>
      <w:r>
        <w:t>ticker.tick</w:t>
      </w:r>
      <w:proofErr w:type="spellEnd"/>
      <w:proofErr w:type="gramEnd"/>
      <w:r>
        <w:t>().await;</w:t>
      </w:r>
    </w:p>
    <w:p w14:paraId="5BAA0AC4" w14:textId="77777777" w:rsidR="00F848CF" w:rsidRDefault="00F848CF" w:rsidP="00F848CF">
      <w:pPr>
        <w:ind w:firstLine="440"/>
      </w:pPr>
    </w:p>
    <w:p w14:paraId="5A8456FA" w14:textId="19EF85DB" w:rsidR="00F848CF" w:rsidRDefault="00F848CF" w:rsidP="00F848CF">
      <w:pPr>
        <w:ind w:firstLine="440"/>
      </w:pPr>
      <w:r>
        <w:rPr>
          <w:rFonts w:hint="eastAsia"/>
        </w:rPr>
        <w:lastRenderedPageBreak/>
        <w:t>这就是机器人真正的：</w:t>
      </w:r>
      <w:r>
        <w:t>50 Hz</w:t>
      </w:r>
      <w:r>
        <w:rPr>
          <w:rFonts w:hint="eastAsia"/>
        </w:rPr>
        <w:t>主循环。下面一定要严格按照代码顺序理解。</w:t>
      </w:r>
    </w:p>
    <w:p w14:paraId="5A0DAE20" w14:textId="77777777" w:rsidR="000911F0" w:rsidRDefault="000911F0" w:rsidP="000911F0">
      <w:pPr>
        <w:pStyle w:val="5"/>
      </w:pPr>
      <w:bookmarkStart w:id="44" w:name="_Toc240359337"/>
      <w:r>
        <w:rPr>
          <w:rFonts w:hint="eastAsia"/>
        </w:rPr>
        <w:t xml:space="preserve">Tick </w:t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块：等待周期</w:t>
      </w:r>
      <w:bookmarkEnd w:id="44"/>
    </w:p>
    <w:p w14:paraId="14EEE89F" w14:textId="3A48AC93" w:rsidR="00AB1A70" w:rsidRDefault="000911F0" w:rsidP="000911F0">
      <w:pPr>
        <w:ind w:firstLine="440"/>
      </w:pPr>
      <w:r>
        <w:rPr>
          <w:rFonts w:hint="eastAsia"/>
        </w:rPr>
        <w:t>每次：</w:t>
      </w:r>
      <w:proofErr w:type="spellStart"/>
      <w:r>
        <w:t>ticker.tick</w:t>
      </w:r>
      <w:proofErr w:type="spellEnd"/>
      <w:r>
        <w:t xml:space="preserve">().await; </w:t>
      </w:r>
      <w:r>
        <w:rPr>
          <w:rFonts w:hint="eastAsia"/>
        </w:rPr>
        <w:t>等到下一个控制周期。然后：</w:t>
      </w:r>
      <w:r>
        <w:t xml:space="preserve">let </w:t>
      </w:r>
      <w:proofErr w:type="spellStart"/>
      <w:r>
        <w:t>tick_start</w:t>
      </w:r>
      <w:proofErr w:type="spellEnd"/>
      <w:r>
        <w:t xml:space="preserve"> = Instant::now();</w:t>
      </w:r>
      <w:r>
        <w:rPr>
          <w:rFonts w:hint="eastAsia"/>
        </w:rPr>
        <w:t>记录本</w:t>
      </w:r>
      <w:r>
        <w:rPr>
          <w:rFonts w:hint="eastAsia"/>
        </w:rPr>
        <w:t xml:space="preserve"> tick </w:t>
      </w:r>
      <w:r>
        <w:rPr>
          <w:rFonts w:hint="eastAsia"/>
        </w:rPr>
        <w:t>起点。</w:t>
      </w:r>
    </w:p>
    <w:p w14:paraId="111155C0" w14:textId="68D5C754" w:rsidR="000911F0" w:rsidRDefault="001A3762" w:rsidP="001A3762">
      <w:pPr>
        <w:pStyle w:val="5"/>
      </w:pPr>
      <w:bookmarkStart w:id="45" w:name="_Toc240359338"/>
      <w:r w:rsidRPr="001A3762">
        <w:rPr>
          <w:rFonts w:hint="eastAsia"/>
        </w:rPr>
        <w:t xml:space="preserve">Tick </w:t>
      </w:r>
      <w:r w:rsidRPr="001A3762">
        <w:rPr>
          <w:rFonts w:hint="eastAsia"/>
        </w:rPr>
        <w:t>第</w:t>
      </w:r>
      <w:r w:rsidRPr="001A3762">
        <w:rPr>
          <w:rFonts w:hint="eastAsia"/>
        </w:rPr>
        <w:t xml:space="preserve"> 2 </w:t>
      </w:r>
      <w:r w:rsidRPr="001A3762">
        <w:rPr>
          <w:rFonts w:hint="eastAsia"/>
        </w:rPr>
        <w:t>块：读取传感器</w:t>
      </w:r>
      <w:bookmarkEnd w:id="45"/>
    </w:p>
    <w:p w14:paraId="6C4CD235" w14:textId="1A098C95" w:rsidR="001A3762" w:rsidRDefault="00EA77D4" w:rsidP="00EA77D4">
      <w:pPr>
        <w:pStyle w:val="5"/>
      </w:pPr>
      <w:bookmarkStart w:id="46" w:name="_Toc240359339"/>
      <w:r w:rsidRPr="00EA77D4">
        <w:rPr>
          <w:rFonts w:hint="eastAsia"/>
        </w:rPr>
        <w:t xml:space="preserve">Tick </w:t>
      </w:r>
      <w:r w:rsidRPr="00EA77D4">
        <w:rPr>
          <w:rFonts w:hint="eastAsia"/>
        </w:rPr>
        <w:t>第</w:t>
      </w:r>
      <w:r w:rsidRPr="00EA77D4">
        <w:rPr>
          <w:rFonts w:hint="eastAsia"/>
        </w:rPr>
        <w:t xml:space="preserve"> 3 </w:t>
      </w:r>
      <w:r w:rsidRPr="00EA77D4">
        <w:rPr>
          <w:rFonts w:hint="eastAsia"/>
        </w:rPr>
        <w:t>块：</w:t>
      </w:r>
      <w:r w:rsidRPr="00EA77D4">
        <w:rPr>
          <w:rFonts w:hint="eastAsia"/>
        </w:rPr>
        <w:t>Coast</w:t>
      </w:r>
      <w:bookmarkEnd w:id="46"/>
    </w:p>
    <w:p w14:paraId="0A8643F1" w14:textId="1FE971E5" w:rsidR="00D73AF7" w:rsidRDefault="00665A35" w:rsidP="00D73AF7">
      <w:pPr>
        <w:ind w:firstLine="440"/>
      </w:pPr>
      <w:r>
        <w:rPr>
          <w:rFonts w:hint="eastAsia"/>
        </w:rPr>
        <w:t>如果读传感器失败。</w:t>
      </w:r>
      <w:r w:rsidR="00D73AF7">
        <w:rPr>
          <w:rFonts w:hint="eastAsia"/>
        </w:rPr>
        <w:t>代码：</w:t>
      </w:r>
      <w:r w:rsidR="00D73AF7">
        <w:t xml:space="preserve">let sensors = </w:t>
      </w:r>
      <w:proofErr w:type="spellStart"/>
      <w:r w:rsidR="00D73AF7">
        <w:t>coast.sample</w:t>
      </w:r>
      <w:proofErr w:type="spellEnd"/>
      <w:r w:rsidR="00D73AF7">
        <w:t>(fresh);</w:t>
      </w:r>
      <w:r w:rsidR="00D73AF7">
        <w:rPr>
          <w:rFonts w:hint="eastAsia"/>
        </w:rPr>
        <w:t>含义：</w:t>
      </w:r>
    </w:p>
    <w:p w14:paraId="5BE92CE5" w14:textId="77777777" w:rsidR="00D73AF7" w:rsidRDefault="00D73AF7" w:rsidP="00D73AF7">
      <w:pPr>
        <w:ind w:firstLine="440"/>
      </w:pPr>
      <w:r>
        <w:rPr>
          <w:rFonts w:hint="eastAsia"/>
        </w:rPr>
        <w:t xml:space="preserve">fresh read </w:t>
      </w:r>
      <w:r>
        <w:rPr>
          <w:rFonts w:hint="eastAsia"/>
        </w:rPr>
        <w:t>成功</w:t>
      </w:r>
    </w:p>
    <w:p w14:paraId="1B6C3DD0" w14:textId="77777777" w:rsidR="00D73AF7" w:rsidRDefault="00D73AF7" w:rsidP="00D73AF7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228C0844" w14:textId="77777777" w:rsidR="00D73AF7" w:rsidRDefault="00D73AF7" w:rsidP="00D73AF7">
      <w:pPr>
        <w:ind w:firstLine="440"/>
      </w:pPr>
      <w:r>
        <w:rPr>
          <w:rFonts w:hint="eastAsia"/>
        </w:rPr>
        <w:t>使用</w:t>
      </w:r>
      <w:r>
        <w:rPr>
          <w:rFonts w:hint="eastAsia"/>
        </w:rPr>
        <w:t xml:space="preserve"> fresh</w:t>
      </w:r>
    </w:p>
    <w:p w14:paraId="7125D8EA" w14:textId="77777777" w:rsidR="00D73AF7" w:rsidRDefault="00D73AF7" w:rsidP="00D73AF7">
      <w:pPr>
        <w:ind w:firstLine="440"/>
      </w:pPr>
    </w:p>
    <w:p w14:paraId="53FF7C66" w14:textId="77777777" w:rsidR="00D73AF7" w:rsidRDefault="00D73AF7" w:rsidP="00D73AF7">
      <w:pPr>
        <w:ind w:firstLine="440"/>
      </w:pPr>
      <w:r>
        <w:rPr>
          <w:rFonts w:hint="eastAsia"/>
        </w:rPr>
        <w:t xml:space="preserve">fresh read </w:t>
      </w:r>
      <w:r>
        <w:rPr>
          <w:rFonts w:hint="eastAsia"/>
        </w:rPr>
        <w:t>失败</w:t>
      </w:r>
    </w:p>
    <w:p w14:paraId="0B542468" w14:textId="77777777" w:rsidR="00D73AF7" w:rsidRDefault="00D73AF7" w:rsidP="00D73AF7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36056AF8" w14:textId="77777777" w:rsidR="00D73AF7" w:rsidRDefault="00D73AF7" w:rsidP="00D73AF7">
      <w:pPr>
        <w:ind w:firstLine="440"/>
      </w:pPr>
      <w:r>
        <w:rPr>
          <w:rFonts w:hint="eastAsia"/>
        </w:rPr>
        <w:t>短时间使用</w:t>
      </w:r>
      <w:r>
        <w:rPr>
          <w:rFonts w:hint="eastAsia"/>
        </w:rPr>
        <w:t xml:space="preserve"> last good sample</w:t>
      </w:r>
    </w:p>
    <w:p w14:paraId="7B62E03B" w14:textId="4BCC8CFD" w:rsidR="00EA77D4" w:rsidRDefault="00D73AF7" w:rsidP="00D73AF7">
      <w:pPr>
        <w:ind w:firstLine="440"/>
      </w:pPr>
      <w:r>
        <w:rPr>
          <w:rFonts w:hint="eastAsia"/>
        </w:rPr>
        <w:t>最多</w:t>
      </w:r>
      <w:r>
        <w:t>COAST_TICKS = 3</w:t>
      </w:r>
      <w:r>
        <w:rPr>
          <w:rFonts w:hint="eastAsia"/>
        </w:rPr>
        <w:t>也就是大约：</w:t>
      </w:r>
      <w:r>
        <w:t xml:space="preserve">60 </w:t>
      </w:r>
      <w:proofErr w:type="spellStart"/>
      <w:r>
        <w:t>ms</w:t>
      </w:r>
      <w:proofErr w:type="spellEnd"/>
    </w:p>
    <w:p w14:paraId="0149AF30" w14:textId="50B7C817" w:rsidR="00D73AF7" w:rsidRDefault="008213E6" w:rsidP="008213E6">
      <w:pPr>
        <w:pStyle w:val="5"/>
      </w:pPr>
      <w:bookmarkStart w:id="47" w:name="_Toc240359340"/>
      <w:r w:rsidRPr="008213E6">
        <w:rPr>
          <w:rFonts w:hint="eastAsia"/>
        </w:rPr>
        <w:t xml:space="preserve">Tick </w:t>
      </w:r>
      <w:r w:rsidRPr="008213E6">
        <w:rPr>
          <w:rFonts w:hint="eastAsia"/>
        </w:rPr>
        <w:t>第</w:t>
      </w:r>
      <w:r w:rsidRPr="008213E6">
        <w:rPr>
          <w:rFonts w:hint="eastAsia"/>
        </w:rPr>
        <w:t xml:space="preserve"> 4 </w:t>
      </w:r>
      <w:r w:rsidRPr="008213E6">
        <w:rPr>
          <w:rFonts w:hint="eastAsia"/>
        </w:rPr>
        <w:t>块：更新</w:t>
      </w:r>
      <w:r w:rsidRPr="008213E6">
        <w:rPr>
          <w:rFonts w:hint="eastAsia"/>
        </w:rPr>
        <w:t xml:space="preserve"> IMU / odometry / fall </w:t>
      </w:r>
      <w:r w:rsidRPr="008213E6">
        <w:rPr>
          <w:rFonts w:hint="eastAsia"/>
        </w:rPr>
        <w:t>状态</w:t>
      </w:r>
      <w:bookmarkEnd w:id="47"/>
    </w:p>
    <w:p w14:paraId="3583E835" w14:textId="1057D95C" w:rsidR="008213E6" w:rsidRDefault="008D4C0D" w:rsidP="008D4C0D">
      <w:pPr>
        <w:pStyle w:val="5"/>
      </w:pPr>
      <w:bookmarkStart w:id="48" w:name="_Toc240359341"/>
      <w:r w:rsidRPr="008D4C0D">
        <w:rPr>
          <w:rFonts w:hint="eastAsia"/>
        </w:rPr>
        <w:t xml:space="preserve">Tick </w:t>
      </w:r>
      <w:r w:rsidRPr="008D4C0D">
        <w:rPr>
          <w:rFonts w:hint="eastAsia"/>
        </w:rPr>
        <w:t>第</w:t>
      </w:r>
      <w:r w:rsidRPr="008D4C0D">
        <w:rPr>
          <w:rFonts w:hint="eastAsia"/>
        </w:rPr>
        <w:t xml:space="preserve"> 5 </w:t>
      </w:r>
      <w:r w:rsidRPr="008D4C0D">
        <w:rPr>
          <w:rFonts w:hint="eastAsia"/>
        </w:rPr>
        <w:t>块：读取</w:t>
      </w:r>
      <w:r w:rsidRPr="008D4C0D">
        <w:rPr>
          <w:rFonts w:hint="eastAsia"/>
        </w:rPr>
        <w:t xml:space="preserve"> Intent Snapshot</w:t>
      </w:r>
      <w:bookmarkEnd w:id="48"/>
    </w:p>
    <w:p w14:paraId="153A5114" w14:textId="4F113ECE" w:rsidR="008D4C0D" w:rsidRDefault="00506553" w:rsidP="00506553">
      <w:pPr>
        <w:pStyle w:val="5"/>
      </w:pPr>
      <w:bookmarkStart w:id="49" w:name="_Toc240359342"/>
      <w:r w:rsidRPr="00506553">
        <w:rPr>
          <w:rFonts w:hint="eastAsia"/>
        </w:rPr>
        <w:t xml:space="preserve">Tick </w:t>
      </w:r>
      <w:r w:rsidRPr="00506553">
        <w:rPr>
          <w:rFonts w:hint="eastAsia"/>
        </w:rPr>
        <w:t>第</w:t>
      </w:r>
      <w:r w:rsidRPr="00506553">
        <w:rPr>
          <w:rFonts w:hint="eastAsia"/>
        </w:rPr>
        <w:t xml:space="preserve"> 6 </w:t>
      </w:r>
      <w:r w:rsidRPr="00506553">
        <w:rPr>
          <w:rFonts w:hint="eastAsia"/>
        </w:rPr>
        <w:t>块：</w:t>
      </w:r>
      <w:r w:rsidRPr="00506553">
        <w:rPr>
          <w:rFonts w:hint="eastAsia"/>
        </w:rPr>
        <w:t>Safety Gate</w:t>
      </w:r>
      <w:bookmarkEnd w:id="49"/>
    </w:p>
    <w:p w14:paraId="63A351C8" w14:textId="0BBBD953" w:rsidR="00506553" w:rsidRDefault="00F60F3D" w:rsidP="00F60F3D">
      <w:pPr>
        <w:ind w:firstLine="440"/>
      </w:pPr>
      <w:r>
        <w:rPr>
          <w:rFonts w:hint="eastAsia"/>
        </w:rPr>
        <w:t>这里解决：“用户想让机器人怎么走”是否已经超时、是否应该被限制。</w:t>
      </w:r>
    </w:p>
    <w:p w14:paraId="408CEA3E" w14:textId="5043E0AE" w:rsidR="00F60F3D" w:rsidRDefault="00FB7705" w:rsidP="00FB7705">
      <w:pPr>
        <w:pStyle w:val="5"/>
      </w:pPr>
      <w:bookmarkStart w:id="50" w:name="_Toc240359343"/>
      <w:r w:rsidRPr="00FB7705">
        <w:rPr>
          <w:rFonts w:hint="eastAsia"/>
        </w:rPr>
        <w:t xml:space="preserve">Tick </w:t>
      </w:r>
      <w:r w:rsidRPr="00FB7705">
        <w:rPr>
          <w:rFonts w:hint="eastAsia"/>
        </w:rPr>
        <w:t>第</w:t>
      </w:r>
      <w:r w:rsidRPr="00FB7705">
        <w:rPr>
          <w:rFonts w:hint="eastAsia"/>
        </w:rPr>
        <w:t xml:space="preserve"> 7 </w:t>
      </w:r>
      <w:r w:rsidRPr="00FB7705">
        <w:rPr>
          <w:rFonts w:hint="eastAsia"/>
        </w:rPr>
        <w:t>块：处理一次性</w:t>
      </w:r>
      <w:r w:rsidRPr="00FB7705">
        <w:rPr>
          <w:rFonts w:hint="eastAsia"/>
        </w:rPr>
        <w:t xml:space="preserve"> power request</w:t>
      </w:r>
      <w:bookmarkEnd w:id="50"/>
    </w:p>
    <w:p w14:paraId="570F4315" w14:textId="6916558E" w:rsidR="00FB7705" w:rsidRDefault="006B6E26" w:rsidP="006B6E26">
      <w:pPr>
        <w:pStyle w:val="5"/>
      </w:pPr>
      <w:bookmarkStart w:id="51" w:name="_Toc240359344"/>
      <w:r w:rsidRPr="006B6E26">
        <w:rPr>
          <w:rFonts w:hint="eastAsia"/>
        </w:rPr>
        <w:t xml:space="preserve">Tick </w:t>
      </w:r>
      <w:r w:rsidRPr="006B6E26">
        <w:rPr>
          <w:rFonts w:hint="eastAsia"/>
        </w:rPr>
        <w:t>第</w:t>
      </w:r>
      <w:r w:rsidRPr="006B6E26">
        <w:rPr>
          <w:rFonts w:hint="eastAsia"/>
        </w:rPr>
        <w:t xml:space="preserve"> 8 </w:t>
      </w:r>
      <w:r w:rsidRPr="006B6E26">
        <w:rPr>
          <w:rFonts w:hint="eastAsia"/>
        </w:rPr>
        <w:t>块：处理</w:t>
      </w:r>
      <w:r w:rsidRPr="006B6E26">
        <w:rPr>
          <w:rFonts w:hint="eastAsia"/>
        </w:rPr>
        <w:t xml:space="preserve"> Skill / Sit / Ground Pick</w:t>
      </w:r>
      <w:bookmarkEnd w:id="51"/>
    </w:p>
    <w:p w14:paraId="22C088FD" w14:textId="76A5DF9A" w:rsidR="00804497" w:rsidRDefault="00804497" w:rsidP="00804497">
      <w:pPr>
        <w:ind w:firstLine="440"/>
      </w:pPr>
      <w:proofErr w:type="spellStart"/>
      <w:r>
        <w:t>ground_pick</w:t>
      </w:r>
      <w:proofErr w:type="spellEnd"/>
      <w:r>
        <w:rPr>
          <w:rFonts w:hint="eastAsia"/>
        </w:rPr>
        <w:t>、</w:t>
      </w:r>
      <w:proofErr w:type="spellStart"/>
      <w:r>
        <w:t>sit_toggle</w:t>
      </w:r>
      <w:proofErr w:type="spellEnd"/>
      <w:r>
        <w:rPr>
          <w:rFonts w:hint="eastAsia"/>
        </w:rPr>
        <w:t>、</w:t>
      </w:r>
      <w:r>
        <w:t>skill requests</w:t>
      </w:r>
      <w:r>
        <w:rPr>
          <w:rFonts w:hint="eastAsia"/>
        </w:rPr>
        <w:t>这些请求不是直接产生</w:t>
      </w:r>
      <w:r>
        <w:rPr>
          <w:rFonts w:hint="eastAsia"/>
        </w:rPr>
        <w:t xml:space="preserve"> joint target</w:t>
      </w:r>
      <w:r>
        <w:rPr>
          <w:rFonts w:hint="eastAsia"/>
        </w:rPr>
        <w:t>。它们只是改变：</w:t>
      </w:r>
      <w:r>
        <w:rPr>
          <w:rFonts w:hint="eastAsia"/>
        </w:rPr>
        <w:t xml:space="preserve">Controller </w:t>
      </w:r>
      <w:r>
        <w:rPr>
          <w:rFonts w:hint="eastAsia"/>
        </w:rPr>
        <w:t>的内部状态。例如：</w:t>
      </w:r>
    </w:p>
    <w:p w14:paraId="4F54168B" w14:textId="77777777" w:rsidR="00804497" w:rsidRDefault="00804497" w:rsidP="00804497">
      <w:pPr>
        <w:ind w:firstLine="440"/>
      </w:pPr>
      <w:r>
        <w:t>robot.do kick</w:t>
      </w:r>
    </w:p>
    <w:p w14:paraId="67F1BB05" w14:textId="77777777" w:rsidR="00804497" w:rsidRDefault="00804497" w:rsidP="00804497">
      <w:pPr>
        <w:ind w:firstLine="440"/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3FA09791" w14:textId="77777777" w:rsidR="00804497" w:rsidRDefault="00804497" w:rsidP="00804497">
      <w:pPr>
        <w:ind w:firstLine="440"/>
      </w:pPr>
      <w:proofErr w:type="spellStart"/>
      <w:proofErr w:type="gramStart"/>
      <w:r>
        <w:t>controller.start</w:t>
      </w:r>
      <w:proofErr w:type="gramEnd"/>
      <w:r>
        <w:t>_skill</w:t>
      </w:r>
      <w:proofErr w:type="spellEnd"/>
      <w:r>
        <w:t>()</w:t>
      </w:r>
    </w:p>
    <w:p w14:paraId="0EE36CF8" w14:textId="77777777" w:rsidR="00804497" w:rsidRDefault="00804497" w:rsidP="00804497">
      <w:pPr>
        <w:ind w:firstLine="440"/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45D83106" w14:textId="77777777" w:rsidR="00804497" w:rsidRDefault="00804497" w:rsidP="00804497">
      <w:pPr>
        <w:ind w:firstLine="440"/>
      </w:pPr>
      <w:r>
        <w:t>active = kick</w:t>
      </w:r>
    </w:p>
    <w:p w14:paraId="11DD7F3C" w14:textId="77777777" w:rsidR="00804497" w:rsidRDefault="00804497" w:rsidP="00804497">
      <w:pPr>
        <w:ind w:firstLine="440"/>
      </w:pPr>
    </w:p>
    <w:p w14:paraId="18DD1B9B" w14:textId="6D45C9B6" w:rsidR="006B6E26" w:rsidRDefault="00804497" w:rsidP="00804497">
      <w:pPr>
        <w:ind w:firstLine="440"/>
      </w:pPr>
      <w:r>
        <w:rPr>
          <w:rFonts w:hint="eastAsia"/>
        </w:rPr>
        <w:lastRenderedPageBreak/>
        <w:t>然后真正的</w:t>
      </w:r>
      <w:r>
        <w:rPr>
          <w:rFonts w:hint="eastAsia"/>
        </w:rPr>
        <w:t xml:space="preserve"> target </w:t>
      </w:r>
      <w:r>
        <w:rPr>
          <w:rFonts w:hint="eastAsia"/>
        </w:rPr>
        <w:t>要到后面的：</w:t>
      </w:r>
      <w:proofErr w:type="spellStart"/>
      <w:r>
        <w:t>controller.step</w:t>
      </w:r>
      <w:proofErr w:type="spellEnd"/>
      <w:r>
        <w:t>()</w:t>
      </w:r>
      <w:r>
        <w:rPr>
          <w:rFonts w:hint="eastAsia"/>
        </w:rPr>
        <w:t>才产生。这一点非常重要：</w:t>
      </w:r>
      <w:r>
        <w:rPr>
          <w:rFonts w:hint="eastAsia"/>
        </w:rPr>
        <w:t xml:space="preserve">IPC request </w:t>
      </w:r>
      <w:r>
        <w:rPr>
          <w:rFonts w:hint="eastAsia"/>
        </w:rPr>
        <w:t>是“改变控制器状态”，不是“直接输出电机目标”。</w:t>
      </w:r>
    </w:p>
    <w:p w14:paraId="29583D76" w14:textId="679913B6" w:rsidR="00804497" w:rsidRDefault="00FA7E6B" w:rsidP="00FA7E6B">
      <w:pPr>
        <w:pStyle w:val="5"/>
      </w:pPr>
      <w:bookmarkStart w:id="52" w:name="_Toc240359345"/>
      <w:r w:rsidRPr="00FA7E6B">
        <w:rPr>
          <w:rFonts w:hint="eastAsia"/>
        </w:rPr>
        <w:t xml:space="preserve">Tick </w:t>
      </w:r>
      <w:r w:rsidRPr="00FA7E6B">
        <w:rPr>
          <w:rFonts w:hint="eastAsia"/>
        </w:rPr>
        <w:t>第</w:t>
      </w:r>
      <w:r w:rsidRPr="00FA7E6B">
        <w:rPr>
          <w:rFonts w:hint="eastAsia"/>
        </w:rPr>
        <w:t xml:space="preserve"> 9 </w:t>
      </w:r>
      <w:r w:rsidRPr="00FA7E6B">
        <w:rPr>
          <w:rFonts w:hint="eastAsia"/>
        </w:rPr>
        <w:t>块：处理声音</w:t>
      </w:r>
      <w:bookmarkEnd w:id="52"/>
    </w:p>
    <w:p w14:paraId="76961DF5" w14:textId="74B15591" w:rsidR="00FA7E6B" w:rsidRDefault="00EE78AA" w:rsidP="00EE78AA">
      <w:pPr>
        <w:pStyle w:val="5"/>
      </w:pPr>
      <w:bookmarkStart w:id="53" w:name="_Toc240359346"/>
      <w:r w:rsidRPr="00EE78AA">
        <w:rPr>
          <w:rFonts w:hint="eastAsia"/>
        </w:rPr>
        <w:t xml:space="preserve">Tick </w:t>
      </w:r>
      <w:r w:rsidRPr="00EE78AA">
        <w:rPr>
          <w:rFonts w:hint="eastAsia"/>
        </w:rPr>
        <w:t>第</w:t>
      </w:r>
      <w:r w:rsidRPr="00EE78AA">
        <w:rPr>
          <w:rFonts w:hint="eastAsia"/>
        </w:rPr>
        <w:t xml:space="preserve"> 10 </w:t>
      </w:r>
      <w:r w:rsidRPr="00EE78AA">
        <w:rPr>
          <w:rFonts w:hint="eastAsia"/>
        </w:rPr>
        <w:t>块：处理</w:t>
      </w:r>
      <w:r w:rsidRPr="00EE78AA">
        <w:rPr>
          <w:rFonts w:hint="eastAsia"/>
        </w:rPr>
        <w:t xml:space="preserve"> Mode Switch / Policy Reload</w:t>
      </w:r>
      <w:bookmarkEnd w:id="53"/>
    </w:p>
    <w:p w14:paraId="522C9835" w14:textId="36833157" w:rsidR="00EE78AA" w:rsidRDefault="00085B77" w:rsidP="00085B77">
      <w:pPr>
        <w:pStyle w:val="5"/>
      </w:pPr>
      <w:bookmarkStart w:id="54" w:name="_Toc240359347"/>
      <w:r w:rsidRPr="00085B77">
        <w:rPr>
          <w:rFonts w:hint="eastAsia"/>
        </w:rPr>
        <w:t xml:space="preserve">Tick </w:t>
      </w:r>
      <w:r w:rsidRPr="00085B77">
        <w:rPr>
          <w:rFonts w:hint="eastAsia"/>
        </w:rPr>
        <w:t>第</w:t>
      </w:r>
      <w:r w:rsidRPr="00085B77">
        <w:rPr>
          <w:rFonts w:hint="eastAsia"/>
        </w:rPr>
        <w:t xml:space="preserve"> 11 </w:t>
      </w:r>
      <w:r w:rsidRPr="00085B77">
        <w:rPr>
          <w:rFonts w:hint="eastAsia"/>
        </w:rPr>
        <w:t>块：</w:t>
      </w:r>
      <w:r w:rsidRPr="00085B77">
        <w:rPr>
          <w:rFonts w:hint="eastAsia"/>
        </w:rPr>
        <w:t>Shutdown / Battery Shutdown</w:t>
      </w:r>
      <w:bookmarkEnd w:id="54"/>
    </w:p>
    <w:p w14:paraId="6208A8BA" w14:textId="6B52432D" w:rsidR="00085B77" w:rsidRDefault="00F67DE6" w:rsidP="00F67DE6">
      <w:pPr>
        <w:pStyle w:val="5"/>
      </w:pPr>
      <w:bookmarkStart w:id="55" w:name="_Toc240359348"/>
      <w:r w:rsidRPr="00F67DE6">
        <w:rPr>
          <w:rFonts w:hint="eastAsia"/>
        </w:rPr>
        <w:t xml:space="preserve">Tick </w:t>
      </w:r>
      <w:r w:rsidRPr="00F67DE6">
        <w:rPr>
          <w:rFonts w:hint="eastAsia"/>
        </w:rPr>
        <w:t>第</w:t>
      </w:r>
      <w:r w:rsidRPr="00F67DE6">
        <w:rPr>
          <w:rFonts w:hint="eastAsia"/>
        </w:rPr>
        <w:t xml:space="preserve"> 12 </w:t>
      </w:r>
      <w:r w:rsidRPr="00F67DE6">
        <w:rPr>
          <w:rFonts w:hint="eastAsia"/>
        </w:rPr>
        <w:t>块：</w:t>
      </w:r>
      <w:r w:rsidRPr="00F67DE6">
        <w:rPr>
          <w:rFonts w:hint="eastAsia"/>
        </w:rPr>
        <w:t>Limp-Fall</w:t>
      </w:r>
      <w:bookmarkEnd w:id="55"/>
    </w:p>
    <w:p w14:paraId="4DE812ED" w14:textId="388C9BAD" w:rsidR="00F67DE6" w:rsidRDefault="005C2B3D" w:rsidP="005C2B3D">
      <w:pPr>
        <w:pStyle w:val="5"/>
      </w:pPr>
      <w:bookmarkStart w:id="56" w:name="_Toc240359349"/>
      <w:r w:rsidRPr="005C2B3D">
        <w:rPr>
          <w:rFonts w:hint="eastAsia"/>
        </w:rPr>
        <w:t xml:space="preserve">Tick </w:t>
      </w:r>
      <w:r w:rsidRPr="005C2B3D">
        <w:rPr>
          <w:rFonts w:hint="eastAsia"/>
        </w:rPr>
        <w:t>第</w:t>
      </w:r>
      <w:r w:rsidRPr="005C2B3D">
        <w:rPr>
          <w:rFonts w:hint="eastAsia"/>
        </w:rPr>
        <w:t xml:space="preserve"> 13 </w:t>
      </w:r>
      <w:r w:rsidRPr="005C2B3D">
        <w:rPr>
          <w:rFonts w:hint="eastAsia"/>
        </w:rPr>
        <w:t>块：决定是否进入</w:t>
      </w:r>
      <w:r w:rsidRPr="005C2B3D">
        <w:rPr>
          <w:rFonts w:hint="eastAsia"/>
        </w:rPr>
        <w:t xml:space="preserve"> driving</w:t>
      </w:r>
      <w:bookmarkEnd w:id="56"/>
    </w:p>
    <w:p w14:paraId="484151CA" w14:textId="4744B669" w:rsidR="003E48EC" w:rsidRDefault="003E48EC" w:rsidP="003E48EC">
      <w:pPr>
        <w:ind w:firstLine="440"/>
      </w:pPr>
      <w:r>
        <w:rPr>
          <w:rFonts w:hint="eastAsia"/>
        </w:rPr>
        <w:t>这是整个</w:t>
      </w:r>
      <w:r>
        <w:rPr>
          <w:rFonts w:hint="eastAsia"/>
        </w:rPr>
        <w:t xml:space="preserve"> loop </w:t>
      </w:r>
      <w:r>
        <w:rPr>
          <w:rFonts w:hint="eastAsia"/>
        </w:rPr>
        <w:t>最重要的一个条件判断：</w:t>
      </w:r>
    </w:p>
    <w:p w14:paraId="0CEB94B1" w14:textId="77777777" w:rsidR="003E48EC" w:rsidRDefault="003E48EC" w:rsidP="003E48EC">
      <w:pPr>
        <w:ind w:firstLine="440"/>
      </w:pPr>
      <w:r>
        <w:t>let driving =</w:t>
      </w:r>
    </w:p>
    <w:p w14:paraId="44B409C4" w14:textId="77777777" w:rsidR="003E48EC" w:rsidRDefault="003E48EC" w:rsidP="003E48EC">
      <w:pPr>
        <w:ind w:firstLine="440"/>
      </w:pPr>
      <w:r>
        <w:t xml:space="preserve">    </w:t>
      </w:r>
      <w:proofErr w:type="spellStart"/>
      <w:proofErr w:type="gramStart"/>
      <w:r>
        <w:t>snapshot.enabled</w:t>
      </w:r>
      <w:proofErr w:type="spellEnd"/>
      <w:proofErr w:type="gramEnd"/>
    </w:p>
    <w:p w14:paraId="49E77846" w14:textId="77777777" w:rsidR="003E48EC" w:rsidRDefault="003E48EC" w:rsidP="003E48EC">
      <w:pPr>
        <w:ind w:firstLine="440"/>
      </w:pPr>
      <w:r>
        <w:t xml:space="preserve">    &amp;&amp; </w:t>
      </w:r>
      <w:proofErr w:type="spellStart"/>
      <w:r>
        <w:t>bringup</w:t>
      </w:r>
      <w:proofErr w:type="spellEnd"/>
      <w:r>
        <w:t xml:space="preserve"> == </w:t>
      </w:r>
      <w:proofErr w:type="spellStart"/>
      <w:proofErr w:type="gramStart"/>
      <w:r>
        <w:t>Bringup</w:t>
      </w:r>
      <w:proofErr w:type="spellEnd"/>
      <w:r>
        <w:t>::</w:t>
      </w:r>
      <w:proofErr w:type="gramEnd"/>
      <w:r>
        <w:t>Ready</w:t>
      </w:r>
    </w:p>
    <w:p w14:paraId="4FFDE7A0" w14:textId="77777777" w:rsidR="003E48EC" w:rsidRDefault="003E48EC" w:rsidP="003E48EC">
      <w:pPr>
        <w:ind w:firstLine="440"/>
      </w:pPr>
      <w:r>
        <w:t xml:space="preserve">    &amp;&amp; </w:t>
      </w:r>
      <w:proofErr w:type="spellStart"/>
      <w:r>
        <w:t>controller.is_</w:t>
      </w:r>
      <w:proofErr w:type="gramStart"/>
      <w:r>
        <w:t>some</w:t>
      </w:r>
      <w:proofErr w:type="spellEnd"/>
      <w:r>
        <w:t>(</w:t>
      </w:r>
      <w:proofErr w:type="gramEnd"/>
      <w:r>
        <w:t>)</w:t>
      </w:r>
    </w:p>
    <w:p w14:paraId="5AABC8EE" w14:textId="77777777" w:rsidR="003E48EC" w:rsidRDefault="003E48EC" w:rsidP="003E48EC">
      <w:pPr>
        <w:ind w:firstLine="440"/>
      </w:pPr>
      <w:r>
        <w:t xml:space="preserve">    &amp;</w:t>
      </w:r>
      <w:proofErr w:type="gramStart"/>
      <w:r>
        <w:t>&amp; !</w:t>
      </w:r>
      <w:proofErr w:type="spellStart"/>
      <w:r>
        <w:t>in</w:t>
      </w:r>
      <w:proofErr w:type="gramEnd"/>
      <w:r>
        <w:t>_limp_fall</w:t>
      </w:r>
      <w:proofErr w:type="spellEnd"/>
    </w:p>
    <w:p w14:paraId="0B482A35" w14:textId="77777777" w:rsidR="003E48EC" w:rsidRDefault="003E48EC" w:rsidP="003E48EC">
      <w:pPr>
        <w:ind w:firstLine="440"/>
      </w:pPr>
      <w:r>
        <w:t xml:space="preserve">    &amp;&amp; </w:t>
      </w:r>
      <w:proofErr w:type="spellStart"/>
      <w:r>
        <w:t>sensors.is_</w:t>
      </w:r>
      <w:proofErr w:type="gramStart"/>
      <w:r>
        <w:t>some</w:t>
      </w:r>
      <w:proofErr w:type="spellEnd"/>
      <w:r>
        <w:t>(</w:t>
      </w:r>
      <w:proofErr w:type="gramEnd"/>
      <w:r>
        <w:t>)</w:t>
      </w:r>
    </w:p>
    <w:p w14:paraId="6A87DB43" w14:textId="77777777" w:rsidR="003E48EC" w:rsidRDefault="003E48EC" w:rsidP="003E48EC">
      <w:pPr>
        <w:ind w:firstLine="440"/>
      </w:pPr>
      <w:r>
        <w:t xml:space="preserve">    &amp;&amp; </w:t>
      </w:r>
      <w:proofErr w:type="spellStart"/>
      <w:r>
        <w:t>imu_warm</w:t>
      </w:r>
      <w:proofErr w:type="spellEnd"/>
    </w:p>
    <w:p w14:paraId="78F39964" w14:textId="77777777" w:rsidR="003E48EC" w:rsidRDefault="003E48EC" w:rsidP="003E48EC">
      <w:pPr>
        <w:ind w:firstLine="440"/>
      </w:pPr>
      <w:r>
        <w:t xml:space="preserve">    &amp;</w:t>
      </w:r>
      <w:proofErr w:type="gramStart"/>
      <w:r>
        <w:t>&amp; !</w:t>
      </w:r>
      <w:proofErr w:type="spellStart"/>
      <w:r>
        <w:t>powered</w:t>
      </w:r>
      <w:proofErr w:type="gramEnd"/>
      <w:r>
        <w:t>_off</w:t>
      </w:r>
      <w:proofErr w:type="spellEnd"/>
      <w:r>
        <w:t>;</w:t>
      </w:r>
    </w:p>
    <w:p w14:paraId="053CFF83" w14:textId="430C73E2" w:rsidR="005C2B3D" w:rsidRDefault="003E48EC" w:rsidP="003E48EC">
      <w:pPr>
        <w:ind w:firstLine="440"/>
      </w:pPr>
      <w:r>
        <w:rPr>
          <w:rFonts w:hint="eastAsia"/>
        </w:rPr>
        <w:t>只有满足所有条件，</w:t>
      </w:r>
      <w:r>
        <w:rPr>
          <w:rFonts w:hint="eastAsia"/>
        </w:rPr>
        <w:t xml:space="preserve">policy </w:t>
      </w:r>
      <w:r>
        <w:rPr>
          <w:rFonts w:hint="eastAsia"/>
        </w:rPr>
        <w:t>才真正拥有机器人。</w:t>
      </w:r>
    </w:p>
    <w:p w14:paraId="4FC675E0" w14:textId="389EAC90" w:rsidR="00CD3E4D" w:rsidRDefault="00CD3E4D" w:rsidP="00CD3E4D">
      <w:pPr>
        <w:pStyle w:val="5"/>
      </w:pPr>
      <w:bookmarkStart w:id="57" w:name="_Toc240359350"/>
      <w:r w:rsidRPr="00CD3E4D">
        <w:rPr>
          <w:rFonts w:hint="eastAsia"/>
        </w:rPr>
        <w:t xml:space="preserve">Tick </w:t>
      </w:r>
      <w:r w:rsidRPr="00CD3E4D">
        <w:rPr>
          <w:rFonts w:hint="eastAsia"/>
        </w:rPr>
        <w:t>第</w:t>
      </w:r>
      <w:r w:rsidRPr="00CD3E4D">
        <w:rPr>
          <w:rFonts w:hint="eastAsia"/>
        </w:rPr>
        <w:t xml:space="preserve"> 14 </w:t>
      </w:r>
      <w:r w:rsidRPr="00CD3E4D">
        <w:rPr>
          <w:rFonts w:hint="eastAsia"/>
        </w:rPr>
        <w:t>块：处理</w:t>
      </w:r>
      <w:r w:rsidRPr="00CD3E4D">
        <w:rPr>
          <w:rFonts w:hint="eastAsia"/>
        </w:rPr>
        <w:t xml:space="preserve"> driving </w:t>
      </w:r>
      <w:r w:rsidRPr="00CD3E4D">
        <w:rPr>
          <w:rFonts w:hint="eastAsia"/>
        </w:rPr>
        <w:t>开始</w:t>
      </w:r>
      <w:r w:rsidRPr="00CD3E4D">
        <w:rPr>
          <w:rFonts w:hint="eastAsia"/>
        </w:rPr>
        <w:t xml:space="preserve"> / </w:t>
      </w:r>
      <w:r w:rsidRPr="00CD3E4D">
        <w:rPr>
          <w:rFonts w:hint="eastAsia"/>
        </w:rPr>
        <w:t>停止</w:t>
      </w:r>
      <w:bookmarkEnd w:id="57"/>
    </w:p>
    <w:p w14:paraId="3A4ED89E" w14:textId="6BB74935" w:rsidR="00CD3E4D" w:rsidRDefault="00AE3864" w:rsidP="00AE3864">
      <w:pPr>
        <w:pStyle w:val="5"/>
      </w:pPr>
      <w:bookmarkStart w:id="58" w:name="_Toc240359351"/>
      <w:r w:rsidRPr="00AE3864">
        <w:rPr>
          <w:rFonts w:hint="eastAsia"/>
        </w:rPr>
        <w:t xml:space="preserve">Tick </w:t>
      </w:r>
      <w:r w:rsidRPr="00AE3864">
        <w:rPr>
          <w:rFonts w:hint="eastAsia"/>
        </w:rPr>
        <w:t>第</w:t>
      </w:r>
      <w:r w:rsidRPr="00AE3864">
        <w:rPr>
          <w:rFonts w:hint="eastAsia"/>
        </w:rPr>
        <w:t xml:space="preserve"> 15 </w:t>
      </w:r>
      <w:r w:rsidRPr="00AE3864">
        <w:rPr>
          <w:rFonts w:hint="eastAsia"/>
        </w:rPr>
        <w:t>块：电池电压补偿</w:t>
      </w:r>
      <w:bookmarkEnd w:id="58"/>
    </w:p>
    <w:p w14:paraId="71807734" w14:textId="25F7335B" w:rsidR="00AE3864" w:rsidRDefault="00AE3864" w:rsidP="00AE3864">
      <w:pPr>
        <w:ind w:firstLine="440"/>
      </w:pPr>
      <w:r w:rsidRPr="00AE3864">
        <w:rPr>
          <w:rFonts w:hint="eastAsia"/>
        </w:rPr>
        <w:t>目的是尽量保持</w:t>
      </w:r>
      <w:r w:rsidRPr="00AE3864">
        <w:rPr>
          <w:rFonts w:hint="eastAsia"/>
        </w:rPr>
        <w:t xml:space="preserve"> servo </w:t>
      </w:r>
      <w:r w:rsidRPr="00AE3864">
        <w:rPr>
          <w:rFonts w:hint="eastAsia"/>
        </w:rPr>
        <w:t>的有效控制响应。</w:t>
      </w:r>
    </w:p>
    <w:p w14:paraId="1779FC08" w14:textId="644D463D" w:rsidR="00AE3864" w:rsidRDefault="00576BB7" w:rsidP="00576BB7">
      <w:pPr>
        <w:pStyle w:val="5"/>
      </w:pPr>
      <w:bookmarkStart w:id="59" w:name="_Toc240359352"/>
      <w:r w:rsidRPr="00576BB7">
        <w:rPr>
          <w:rFonts w:hint="eastAsia"/>
        </w:rPr>
        <w:t xml:space="preserve">Tick </w:t>
      </w:r>
      <w:r w:rsidRPr="00576BB7">
        <w:rPr>
          <w:rFonts w:hint="eastAsia"/>
        </w:rPr>
        <w:t>第</w:t>
      </w:r>
      <w:r w:rsidRPr="00576BB7">
        <w:rPr>
          <w:rFonts w:hint="eastAsia"/>
        </w:rPr>
        <w:t xml:space="preserve"> 16 </w:t>
      </w:r>
      <w:r w:rsidRPr="00576BB7">
        <w:rPr>
          <w:rFonts w:hint="eastAsia"/>
        </w:rPr>
        <w:t>块：生成</w:t>
      </w:r>
      <w:r w:rsidRPr="00576BB7">
        <w:rPr>
          <w:rFonts w:hint="eastAsia"/>
        </w:rPr>
        <w:t xml:space="preserve"> Joint Targets</w:t>
      </w:r>
      <w:bookmarkEnd w:id="59"/>
    </w:p>
    <w:p w14:paraId="038C85B4" w14:textId="6FD6E378" w:rsidR="00576BB7" w:rsidRDefault="009917D7" w:rsidP="009917D7">
      <w:pPr>
        <w:pStyle w:val="5"/>
      </w:pPr>
      <w:bookmarkStart w:id="60" w:name="_Toc240359353"/>
      <w:r w:rsidRPr="009917D7">
        <w:rPr>
          <w:rFonts w:hint="eastAsia"/>
        </w:rPr>
        <w:t xml:space="preserve">Tick </w:t>
      </w:r>
      <w:r w:rsidRPr="009917D7">
        <w:rPr>
          <w:rFonts w:hint="eastAsia"/>
        </w:rPr>
        <w:t>第</w:t>
      </w:r>
      <w:r w:rsidRPr="009917D7">
        <w:rPr>
          <w:rFonts w:hint="eastAsia"/>
        </w:rPr>
        <w:t xml:space="preserve"> 17 </w:t>
      </w:r>
      <w:r w:rsidRPr="009917D7">
        <w:rPr>
          <w:rFonts w:hint="eastAsia"/>
        </w:rPr>
        <w:t>块：</w:t>
      </w:r>
      <w:proofErr w:type="spellStart"/>
      <w:r w:rsidRPr="009917D7">
        <w:rPr>
          <w:rFonts w:hint="eastAsia"/>
        </w:rPr>
        <w:t>Controller.step</w:t>
      </w:r>
      <w:proofErr w:type="spellEnd"/>
      <w:r w:rsidRPr="009917D7">
        <w:rPr>
          <w:rFonts w:hint="eastAsia"/>
        </w:rPr>
        <w:t>()</w:t>
      </w:r>
      <w:bookmarkEnd w:id="60"/>
    </w:p>
    <w:p w14:paraId="269370DE" w14:textId="0669A45F" w:rsidR="009931BD" w:rsidRDefault="009931BD" w:rsidP="009931BD">
      <w:pPr>
        <w:ind w:firstLine="440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control loop </w:t>
      </w:r>
      <w:r>
        <w:rPr>
          <w:rFonts w:hint="eastAsia"/>
        </w:rPr>
        <w:t>里面，当机器人处于真正</w:t>
      </w:r>
      <w:r>
        <w:rPr>
          <w:rFonts w:hint="eastAsia"/>
        </w:rPr>
        <w:t xml:space="preserve"> driving </w:t>
      </w:r>
      <w:r>
        <w:rPr>
          <w:rFonts w:hint="eastAsia"/>
        </w:rPr>
        <w:t>状态时，会进入：</w:t>
      </w:r>
    </w:p>
    <w:p w14:paraId="015DBE15" w14:textId="77777777" w:rsidR="009931BD" w:rsidRDefault="009931BD" w:rsidP="009931BD">
      <w:pPr>
        <w:ind w:firstLine="440"/>
      </w:pPr>
      <w:proofErr w:type="spellStart"/>
      <w:proofErr w:type="gramStart"/>
      <w:r>
        <w:t>controller.step</w:t>
      </w:r>
      <w:proofErr w:type="spellEnd"/>
      <w:proofErr w:type="gramEnd"/>
      <w:r>
        <w:t>(</w:t>
      </w:r>
    </w:p>
    <w:p w14:paraId="0451DF69" w14:textId="77777777" w:rsidR="009931BD" w:rsidRDefault="009931BD" w:rsidP="009931BD">
      <w:pPr>
        <w:ind w:firstLine="440"/>
      </w:pPr>
      <w:r>
        <w:t xml:space="preserve">    sensors,</w:t>
      </w:r>
    </w:p>
    <w:p w14:paraId="53F45FF7" w14:textId="77777777" w:rsidR="009931BD" w:rsidRDefault="009931BD" w:rsidP="009931BD">
      <w:pPr>
        <w:ind w:firstLine="440"/>
      </w:pPr>
      <w:r>
        <w:t xml:space="preserve">    &amp;command,</w:t>
      </w:r>
    </w:p>
    <w:p w14:paraId="61125B21" w14:textId="77777777" w:rsidR="009931BD" w:rsidRDefault="009931BD" w:rsidP="009931BD">
      <w:pPr>
        <w:ind w:firstLine="440"/>
      </w:pPr>
      <w:r>
        <w:t xml:space="preserve">    </w:t>
      </w:r>
      <w:proofErr w:type="spellStart"/>
      <w:r>
        <w:t>body_active</w:t>
      </w:r>
      <w:proofErr w:type="spellEnd"/>
      <w:r>
        <w:t>,</w:t>
      </w:r>
    </w:p>
    <w:p w14:paraId="183EFE1F" w14:textId="77777777" w:rsidR="009931BD" w:rsidRDefault="009931BD" w:rsidP="009931BD">
      <w:pPr>
        <w:ind w:firstLine="440"/>
      </w:pPr>
      <w:r>
        <w:t xml:space="preserve">    period.as_secs_f64(),</w:t>
      </w:r>
    </w:p>
    <w:p w14:paraId="43A7ABC6" w14:textId="77777777" w:rsidR="009931BD" w:rsidRDefault="009931BD" w:rsidP="009931BD">
      <w:pPr>
        <w:ind w:firstLine="440"/>
      </w:pPr>
      <w:r>
        <w:t xml:space="preserve">    </w:t>
      </w:r>
      <w:proofErr w:type="spellStart"/>
      <w:r>
        <w:t>scale_mult</w:t>
      </w:r>
      <w:proofErr w:type="spellEnd"/>
      <w:r>
        <w:t>,</w:t>
      </w:r>
    </w:p>
    <w:p w14:paraId="4880B13E" w14:textId="1CD9F76A" w:rsidR="009931BD" w:rsidRDefault="009931BD" w:rsidP="009931BD">
      <w:pPr>
        <w:ind w:firstLine="440"/>
      </w:pPr>
      <w:r>
        <w:lastRenderedPageBreak/>
        <w:t>)</w:t>
      </w:r>
    </w:p>
    <w:p w14:paraId="3AC2387C" w14:textId="6D91DDE1" w:rsidR="009931BD" w:rsidRDefault="009931BD" w:rsidP="009931BD">
      <w:pPr>
        <w:ind w:firstLine="440"/>
      </w:pPr>
      <w:r>
        <w:rPr>
          <w:rFonts w:hint="eastAsia"/>
        </w:rPr>
        <w:t>也就是说：</w:t>
      </w:r>
      <w:r>
        <w:rPr>
          <w:rFonts w:hint="eastAsia"/>
        </w:rPr>
        <w:t xml:space="preserve">control loop </w:t>
      </w:r>
      <w:r>
        <w:rPr>
          <w:rFonts w:hint="eastAsia"/>
        </w:rPr>
        <w:t>本身不直接调用</w:t>
      </w:r>
      <w:r>
        <w:rPr>
          <w:rFonts w:hint="eastAsia"/>
        </w:rPr>
        <w:t xml:space="preserve"> ONNX</w:t>
      </w:r>
      <w:r>
        <w:rPr>
          <w:rFonts w:hint="eastAsia"/>
        </w:rPr>
        <w:t>。它把传感器、</w:t>
      </w:r>
      <w:r>
        <w:rPr>
          <w:rFonts w:hint="eastAsia"/>
        </w:rPr>
        <w:t xml:space="preserve">command </w:t>
      </w:r>
      <w:r>
        <w:rPr>
          <w:rFonts w:hint="eastAsia"/>
        </w:rPr>
        <w:t>等交给</w:t>
      </w:r>
      <w:r>
        <w:rPr>
          <w:rFonts w:hint="eastAsia"/>
        </w:rPr>
        <w:t xml:space="preserve"> Controller</w:t>
      </w:r>
      <w:r>
        <w:rPr>
          <w:rFonts w:hint="eastAsia"/>
        </w:rPr>
        <w:t>。而</w:t>
      </w:r>
      <w:r>
        <w:rPr>
          <w:rFonts w:hint="eastAsia"/>
        </w:rPr>
        <w:t xml:space="preserve"> Controller </w:t>
      </w:r>
      <w:r>
        <w:rPr>
          <w:rFonts w:hint="eastAsia"/>
        </w:rPr>
        <w:t>才是控制算法这一层。</w:t>
      </w:r>
      <w:r>
        <w:rPr>
          <w:rFonts w:hint="eastAsia"/>
        </w:rPr>
        <w:t xml:space="preserve">robotd/src/control.rs </w:t>
      </w:r>
      <w:r>
        <w:rPr>
          <w:rFonts w:hint="eastAsia"/>
        </w:rPr>
        <w:t>文件开头甚至直接写明：</w:t>
      </w:r>
      <w:r>
        <w:rPr>
          <w:rFonts w:hint="eastAsia"/>
        </w:rPr>
        <w:t>Controller</w:t>
      </w:r>
      <w:r>
        <w:rPr>
          <w:rFonts w:hint="eastAsia"/>
        </w:rPr>
        <w:t>位于</w:t>
      </w:r>
      <w:proofErr w:type="spellStart"/>
      <w:r>
        <w:rPr>
          <w:rFonts w:hint="eastAsia"/>
        </w:rPr>
        <w:t>RobotIo</w:t>
      </w:r>
      <w:proofErr w:type="spellEnd"/>
      <w:r>
        <w:rPr>
          <w:rFonts w:hint="eastAsia"/>
        </w:rPr>
        <w:t>::read</w:t>
      </w:r>
      <w:r>
        <w:rPr>
          <w:rFonts w:hint="eastAsia"/>
        </w:rPr>
        <w:t>和</w:t>
      </w:r>
      <w:r>
        <w:rPr>
          <w:rFonts w:hint="eastAsia"/>
        </w:rPr>
        <w:t>safety apply</w:t>
      </w:r>
      <w:r>
        <w:rPr>
          <w:rFonts w:hint="eastAsia"/>
        </w:rPr>
        <w:t>之间，只做计算，自己没有</w:t>
      </w:r>
      <w:r>
        <w:rPr>
          <w:rFonts w:hint="eastAsia"/>
        </w:rPr>
        <w:t>IO</w:t>
      </w:r>
      <w:r>
        <w:t xml:space="preserve"> </w:t>
      </w:r>
      <w:r>
        <w:rPr>
          <w:rFonts w:hint="eastAsia"/>
        </w:rPr>
        <w:t>handle</w:t>
      </w:r>
      <w:r>
        <w:rPr>
          <w:rFonts w:hint="eastAsia"/>
        </w:rPr>
        <w:t>，因此不能直接控制电机。</w:t>
      </w:r>
    </w:p>
    <w:p w14:paraId="388A2564" w14:textId="0E7A1078" w:rsidR="00534480" w:rsidRDefault="00534480" w:rsidP="00534480">
      <w:pPr>
        <w:ind w:firstLine="440"/>
      </w:pPr>
      <w:r>
        <w:rPr>
          <w:rFonts w:hint="eastAsia"/>
        </w:rPr>
        <w:t>所以模型实际上是：</w:t>
      </w:r>
    </w:p>
    <w:p w14:paraId="26C946A5" w14:textId="32AB6410" w:rsidR="00534480" w:rsidRDefault="00534480" w:rsidP="00534480">
      <w:pPr>
        <w:ind w:firstLine="440"/>
      </w:pPr>
      <w:r>
        <w:rPr>
          <w:rFonts w:hint="eastAsia"/>
        </w:rPr>
        <w:t xml:space="preserve">       </w:t>
      </w:r>
      <w:r>
        <w:t xml:space="preserve">     </w:t>
      </w:r>
      <w:r>
        <w:rPr>
          <w:rFonts w:hint="eastAsia"/>
        </w:rPr>
        <w:t xml:space="preserve">           </w:t>
      </w:r>
      <w:r>
        <w:rPr>
          <w:rFonts w:hint="eastAsia"/>
        </w:rPr>
        <w:t>┌─</w:t>
      </w:r>
      <w:r>
        <w:rPr>
          <w:rFonts w:hint="eastAsia"/>
        </w:rPr>
        <w:t xml:space="preserve"> </w:t>
      </w:r>
      <w:r>
        <w:rPr>
          <w:rFonts w:hint="eastAsia"/>
        </w:rPr>
        <w:t>──────┐</w:t>
      </w:r>
    </w:p>
    <w:p w14:paraId="12A7EF34" w14:textId="77777777" w:rsidR="00534480" w:rsidRDefault="00534480" w:rsidP="00534480">
      <w:pPr>
        <w:ind w:firstLine="440"/>
      </w:pPr>
      <w:r>
        <w:t xml:space="preserve">Observation </w:t>
      </w:r>
      <w:r>
        <w:rPr>
          <w:rFonts w:hint="eastAsia"/>
        </w:rPr>
        <w:t>─────</w:t>
      </w:r>
      <w:r>
        <w:rPr>
          <w:rFonts w:ascii="Arial" w:hAnsi="Arial" w:cs="Arial"/>
        </w:rPr>
        <w:t>►</w:t>
      </w:r>
      <w:r>
        <w:rPr>
          <w:rFonts w:hint="eastAsia"/>
        </w:rPr>
        <w:t>│</w:t>
      </w:r>
      <w:r>
        <w:t xml:space="preserve">               </w:t>
      </w:r>
      <w:r>
        <w:rPr>
          <w:rFonts w:hint="eastAsia"/>
        </w:rPr>
        <w:t>│</w:t>
      </w:r>
    </w:p>
    <w:p w14:paraId="4F904766" w14:textId="38A22CFC" w:rsidR="00534480" w:rsidRDefault="00534480" w:rsidP="00534480">
      <w:pPr>
        <w:ind w:firstLine="440"/>
      </w:pPr>
      <w:r>
        <w:t xml:space="preserve">                       </w:t>
      </w:r>
      <w:r>
        <w:rPr>
          <w:rFonts w:hint="eastAsia"/>
        </w:rPr>
        <w:t>│</w:t>
      </w:r>
      <w:r>
        <w:t xml:space="preserve">   ONNX Policy  </w:t>
      </w:r>
      <w:r>
        <w:rPr>
          <w:rFonts w:hint="eastAsia"/>
        </w:rPr>
        <w:t>│──────</w:t>
      </w:r>
      <w:r>
        <w:rPr>
          <w:rFonts w:ascii="Arial" w:hAnsi="Arial" w:cs="Arial"/>
        </w:rPr>
        <w:t>►</w:t>
      </w:r>
      <w:r>
        <w:t xml:space="preserve"> actions</w:t>
      </w:r>
    </w:p>
    <w:p w14:paraId="6D100605" w14:textId="1FFF2463" w:rsidR="00534480" w:rsidRDefault="00534480" w:rsidP="00534480">
      <w:pPr>
        <w:ind w:firstLine="440"/>
      </w:pPr>
      <w:proofErr w:type="spellStart"/>
      <w:r>
        <w:t>h_in</w:t>
      </w:r>
      <w:proofErr w:type="spellEnd"/>
      <w:r>
        <w:t xml:space="preserve"> </w:t>
      </w:r>
      <w:r>
        <w:rPr>
          <w:rFonts w:hint="eastAsia"/>
        </w:rPr>
        <w:t>────────</w:t>
      </w:r>
      <w:r>
        <w:rPr>
          <w:rFonts w:ascii="Arial" w:hAnsi="Arial" w:cs="Arial"/>
        </w:rPr>
        <w:t>►</w:t>
      </w:r>
      <w:r>
        <w:rPr>
          <w:rFonts w:hint="eastAsia"/>
        </w:rPr>
        <w:t>│</w:t>
      </w:r>
      <w:r>
        <w:t xml:space="preserve">                </w:t>
      </w:r>
      <w:r>
        <w:rPr>
          <w:rFonts w:hint="eastAsia"/>
        </w:rPr>
        <w:t>│</w:t>
      </w:r>
    </w:p>
    <w:p w14:paraId="1AC3D239" w14:textId="4C71310A" w:rsidR="00534480" w:rsidRDefault="00534480" w:rsidP="00534480">
      <w:pPr>
        <w:ind w:firstLine="440"/>
      </w:pPr>
      <w:r>
        <w:t xml:space="preserve">                       </w:t>
      </w:r>
      <w:r>
        <w:rPr>
          <w:rFonts w:hint="eastAsia"/>
        </w:rPr>
        <w:t>│</w:t>
      </w:r>
      <w:r>
        <w:t xml:space="preserve">               </w:t>
      </w:r>
      <w:r>
        <w:rPr>
          <w:rFonts w:hint="eastAsia"/>
        </w:rPr>
        <w:t>│──────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h_out</w:t>
      </w:r>
      <w:proofErr w:type="spellEnd"/>
    </w:p>
    <w:p w14:paraId="65649777" w14:textId="742A90BA" w:rsidR="00534480" w:rsidRDefault="00534480" w:rsidP="00534480">
      <w:pPr>
        <w:ind w:firstLine="440"/>
      </w:pPr>
      <w:proofErr w:type="spellStart"/>
      <w:r>
        <w:t>c_in</w:t>
      </w:r>
      <w:proofErr w:type="spellEnd"/>
      <w:r>
        <w:t xml:space="preserve"> </w:t>
      </w:r>
      <w:r>
        <w:rPr>
          <w:rFonts w:hint="eastAsia"/>
        </w:rPr>
        <w:t>────────</w:t>
      </w:r>
      <w:r>
        <w:rPr>
          <w:rFonts w:ascii="Arial" w:hAnsi="Arial" w:cs="Arial"/>
        </w:rPr>
        <w:t>►</w:t>
      </w:r>
      <w:r>
        <w:rPr>
          <w:rFonts w:hint="eastAsia"/>
        </w:rPr>
        <w:t>│</w:t>
      </w:r>
      <w:r>
        <w:t xml:space="preserve">                </w:t>
      </w:r>
      <w:r>
        <w:rPr>
          <w:rFonts w:hint="eastAsia"/>
        </w:rPr>
        <w:t>│──────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c_out</w:t>
      </w:r>
      <w:proofErr w:type="spellEnd"/>
    </w:p>
    <w:p w14:paraId="0FF9F70E" w14:textId="3C66265D" w:rsidR="00534480" w:rsidRDefault="00534480" w:rsidP="00534480">
      <w:pPr>
        <w:ind w:firstLine="440"/>
      </w:pPr>
      <w:r>
        <w:rPr>
          <w:rFonts w:hint="eastAsia"/>
        </w:rPr>
        <w:t xml:space="preserve">      </w:t>
      </w:r>
      <w:r>
        <w:t xml:space="preserve">    </w:t>
      </w:r>
      <w:r>
        <w:rPr>
          <w:rFonts w:hint="eastAsia"/>
        </w:rPr>
        <w:t xml:space="preserve">            </w:t>
      </w:r>
      <w:r>
        <w:rPr>
          <w:rFonts w:hint="eastAsia"/>
        </w:rPr>
        <w:t>└────────┘</w:t>
      </w:r>
    </w:p>
    <w:p w14:paraId="35DA85A4" w14:textId="02ED89D5" w:rsidR="002D7080" w:rsidRPr="00EA3F67" w:rsidRDefault="002D7080" w:rsidP="00534480">
      <w:pPr>
        <w:ind w:firstLine="440"/>
      </w:pPr>
      <w:r w:rsidRPr="002D7080">
        <w:rPr>
          <w:rFonts w:hint="eastAsia"/>
        </w:rPr>
        <w:t xml:space="preserve">Policy </w:t>
      </w:r>
      <w:r w:rsidRPr="002D7080">
        <w:rPr>
          <w:rFonts w:hint="eastAsia"/>
        </w:rPr>
        <w:t>并不是直接学习“绝对关节角度”，而是学习相对于默认</w:t>
      </w:r>
      <w:r w:rsidRPr="002D7080">
        <w:rPr>
          <w:rFonts w:hint="eastAsia"/>
        </w:rPr>
        <w:t xml:space="preserve">/home pose </w:t>
      </w:r>
      <w:r w:rsidRPr="002D7080">
        <w:rPr>
          <w:rFonts w:hint="eastAsia"/>
        </w:rPr>
        <w:t>的动作偏移。</w:t>
      </w:r>
    </w:p>
    <w:p w14:paraId="1B28F6A1" w14:textId="518289B1" w:rsidR="009917D7" w:rsidRDefault="0070674D" w:rsidP="00AC4B7B">
      <w:pPr>
        <w:pStyle w:val="6"/>
      </w:pPr>
      <w:r w:rsidRPr="0070674D">
        <w:rPr>
          <w:rFonts w:hint="eastAsia"/>
        </w:rPr>
        <w:t xml:space="preserve">Controller </w:t>
      </w:r>
      <w:r w:rsidRPr="0070674D">
        <w:rPr>
          <w:rFonts w:hint="eastAsia"/>
        </w:rPr>
        <w:t>第</w:t>
      </w:r>
      <w:r w:rsidRPr="0070674D">
        <w:rPr>
          <w:rFonts w:hint="eastAsia"/>
        </w:rPr>
        <w:t xml:space="preserve"> 1 </w:t>
      </w:r>
      <w:r w:rsidRPr="0070674D">
        <w:rPr>
          <w:rFonts w:hint="eastAsia"/>
        </w:rPr>
        <w:t>块：选择哪个</w:t>
      </w:r>
      <w:r w:rsidRPr="0070674D">
        <w:rPr>
          <w:rFonts w:hint="eastAsia"/>
        </w:rPr>
        <w:t xml:space="preserve"> Network</w:t>
      </w:r>
    </w:p>
    <w:p w14:paraId="17E92478" w14:textId="7DD4A71F" w:rsidR="0070674D" w:rsidRDefault="0070674D" w:rsidP="00AC4B7B">
      <w:pPr>
        <w:pStyle w:val="6"/>
      </w:pPr>
      <w:r w:rsidRPr="0070674D">
        <w:rPr>
          <w:rFonts w:hint="eastAsia"/>
        </w:rPr>
        <w:t xml:space="preserve">Controller </w:t>
      </w:r>
      <w:r w:rsidRPr="0070674D">
        <w:rPr>
          <w:rFonts w:hint="eastAsia"/>
        </w:rPr>
        <w:t>第</w:t>
      </w:r>
      <w:r w:rsidRPr="0070674D">
        <w:rPr>
          <w:rFonts w:hint="eastAsia"/>
        </w:rPr>
        <w:t xml:space="preserve"> 2 </w:t>
      </w:r>
      <w:r w:rsidRPr="0070674D">
        <w:rPr>
          <w:rFonts w:hint="eastAsia"/>
        </w:rPr>
        <w:t>块：构造</w:t>
      </w:r>
      <w:r w:rsidRPr="0070674D">
        <w:rPr>
          <w:rFonts w:hint="eastAsia"/>
        </w:rPr>
        <w:t xml:space="preserve"> Observation</w:t>
      </w:r>
    </w:p>
    <w:p w14:paraId="621C5149" w14:textId="646A5BEA" w:rsidR="0070674D" w:rsidRDefault="0070674D" w:rsidP="00AC4B7B">
      <w:pPr>
        <w:pStyle w:val="6"/>
      </w:pPr>
      <w:r w:rsidRPr="0070674D">
        <w:rPr>
          <w:rFonts w:hint="eastAsia"/>
        </w:rPr>
        <w:t xml:space="preserve">Controller </w:t>
      </w:r>
      <w:r w:rsidRPr="0070674D">
        <w:rPr>
          <w:rFonts w:hint="eastAsia"/>
        </w:rPr>
        <w:t>第</w:t>
      </w:r>
      <w:r w:rsidRPr="0070674D">
        <w:rPr>
          <w:rFonts w:hint="eastAsia"/>
        </w:rPr>
        <w:t xml:space="preserve"> 3 </w:t>
      </w:r>
      <w:r w:rsidRPr="0070674D">
        <w:rPr>
          <w:rFonts w:hint="eastAsia"/>
        </w:rPr>
        <w:t>块：</w:t>
      </w:r>
      <w:r w:rsidRPr="0070674D">
        <w:rPr>
          <w:rFonts w:hint="eastAsia"/>
        </w:rPr>
        <w:t xml:space="preserve">Action </w:t>
      </w:r>
      <w:r w:rsidRPr="0070674D">
        <w:rPr>
          <w:rFonts w:hint="eastAsia"/>
        </w:rPr>
        <w:t>→</w:t>
      </w:r>
      <w:r w:rsidRPr="0070674D">
        <w:rPr>
          <w:rFonts w:hint="eastAsia"/>
        </w:rPr>
        <w:t xml:space="preserve"> Joint Target</w:t>
      </w:r>
    </w:p>
    <w:p w14:paraId="5F550682" w14:textId="00A8E711" w:rsidR="0070674D" w:rsidRDefault="005555E2" w:rsidP="00AC4B7B">
      <w:pPr>
        <w:pStyle w:val="6"/>
      </w:pPr>
      <w:r w:rsidRPr="005555E2">
        <w:rPr>
          <w:rFonts w:hint="eastAsia"/>
        </w:rPr>
        <w:t xml:space="preserve">Controller </w:t>
      </w:r>
      <w:r w:rsidRPr="005555E2">
        <w:rPr>
          <w:rFonts w:hint="eastAsia"/>
        </w:rPr>
        <w:t>第</w:t>
      </w:r>
      <w:r w:rsidRPr="005555E2">
        <w:rPr>
          <w:rFonts w:hint="eastAsia"/>
        </w:rPr>
        <w:t xml:space="preserve"> 4 </w:t>
      </w:r>
      <w:r w:rsidRPr="005555E2">
        <w:rPr>
          <w:rFonts w:hint="eastAsia"/>
        </w:rPr>
        <w:t>块：</w:t>
      </w:r>
      <w:r w:rsidRPr="005555E2">
        <w:rPr>
          <w:rFonts w:hint="eastAsia"/>
        </w:rPr>
        <w:t>Low-pass</w:t>
      </w:r>
    </w:p>
    <w:p w14:paraId="6AB51FDC" w14:textId="5475E7E6" w:rsidR="005555E2" w:rsidRDefault="005555E2" w:rsidP="00AC4B7B">
      <w:pPr>
        <w:pStyle w:val="6"/>
      </w:pPr>
      <w:r w:rsidRPr="005555E2">
        <w:rPr>
          <w:rFonts w:hint="eastAsia"/>
        </w:rPr>
        <w:t xml:space="preserve">Controller </w:t>
      </w:r>
      <w:r w:rsidRPr="005555E2">
        <w:rPr>
          <w:rFonts w:hint="eastAsia"/>
        </w:rPr>
        <w:t>第</w:t>
      </w:r>
      <w:r w:rsidRPr="005555E2">
        <w:rPr>
          <w:rFonts w:hint="eastAsia"/>
        </w:rPr>
        <w:t xml:space="preserve"> 5 </w:t>
      </w:r>
      <w:r w:rsidRPr="005555E2">
        <w:rPr>
          <w:rFonts w:hint="eastAsia"/>
        </w:rPr>
        <w:t>块：更新自己的状态</w:t>
      </w:r>
    </w:p>
    <w:p w14:paraId="4A4E54AC" w14:textId="2B46DBEA" w:rsidR="005555E2" w:rsidRDefault="00AA2921" w:rsidP="00AA2921">
      <w:pPr>
        <w:pStyle w:val="5"/>
      </w:pPr>
      <w:bookmarkStart w:id="61" w:name="_Toc240359354"/>
      <w:r w:rsidRPr="00AA2921">
        <w:rPr>
          <w:rFonts w:hint="eastAsia"/>
        </w:rPr>
        <w:t xml:space="preserve">Tick </w:t>
      </w:r>
      <w:r w:rsidRPr="00AA2921">
        <w:rPr>
          <w:rFonts w:hint="eastAsia"/>
        </w:rPr>
        <w:t>第</w:t>
      </w:r>
      <w:r w:rsidRPr="00AA2921">
        <w:rPr>
          <w:rFonts w:hint="eastAsia"/>
        </w:rPr>
        <w:t xml:space="preserve"> 18 </w:t>
      </w:r>
      <w:r w:rsidRPr="00AA2921">
        <w:rPr>
          <w:rFonts w:hint="eastAsia"/>
        </w:rPr>
        <w:t>块：</w:t>
      </w:r>
      <w:r w:rsidRPr="00AA2921">
        <w:rPr>
          <w:rFonts w:hint="eastAsia"/>
        </w:rPr>
        <w:t>Theremin / Chorale / Mouth</w:t>
      </w:r>
      <w:bookmarkEnd w:id="61"/>
    </w:p>
    <w:p w14:paraId="586F6CBC" w14:textId="0B14C6A5" w:rsidR="00AA2921" w:rsidRDefault="008A2291" w:rsidP="008A2291">
      <w:pPr>
        <w:pStyle w:val="5"/>
      </w:pPr>
      <w:bookmarkStart w:id="62" w:name="_Toc240359355"/>
      <w:r w:rsidRPr="008A2291">
        <w:rPr>
          <w:rFonts w:hint="eastAsia"/>
        </w:rPr>
        <w:t xml:space="preserve">Tick </w:t>
      </w:r>
      <w:r w:rsidRPr="008A2291">
        <w:rPr>
          <w:rFonts w:hint="eastAsia"/>
        </w:rPr>
        <w:t>第</w:t>
      </w:r>
      <w:r w:rsidRPr="008A2291">
        <w:rPr>
          <w:rFonts w:hint="eastAsia"/>
        </w:rPr>
        <w:t xml:space="preserve"> 19 </w:t>
      </w:r>
      <w:r w:rsidRPr="008A2291">
        <w:rPr>
          <w:rFonts w:hint="eastAsia"/>
        </w:rPr>
        <w:t>块：最终进入</w:t>
      </w:r>
      <w:r w:rsidRPr="008A2291">
        <w:rPr>
          <w:rFonts w:hint="eastAsia"/>
        </w:rPr>
        <w:t xml:space="preserve"> Safety</w:t>
      </w:r>
      <w:bookmarkEnd w:id="62"/>
    </w:p>
    <w:p w14:paraId="3D81A029" w14:textId="77777777" w:rsidR="000251A9" w:rsidRDefault="000251A9" w:rsidP="000251A9">
      <w:pPr>
        <w:ind w:firstLine="440"/>
      </w:pPr>
      <w:r>
        <w:t>Policy</w:t>
      </w:r>
    </w:p>
    <w:p w14:paraId="30EA106C" w14:textId="77777777" w:rsidR="000251A9" w:rsidRDefault="000251A9" w:rsidP="000251A9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1E84DCAC" w14:textId="77777777" w:rsidR="000251A9" w:rsidRDefault="000251A9" w:rsidP="000251A9">
      <w:pPr>
        <w:ind w:firstLine="440"/>
      </w:pPr>
      <w:r>
        <w:t>targets</w:t>
      </w:r>
    </w:p>
    <w:p w14:paraId="6A12795D" w14:textId="77777777" w:rsidR="000251A9" w:rsidRDefault="000251A9" w:rsidP="000251A9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61C6DE8B" w14:textId="77777777" w:rsidR="000251A9" w:rsidRDefault="000251A9" w:rsidP="000251A9">
      <w:pPr>
        <w:ind w:firstLine="440"/>
      </w:pPr>
      <w:r>
        <w:rPr>
          <w:rFonts w:hint="eastAsia"/>
        </w:rPr>
        <w:t>表达层修改</w:t>
      </w:r>
    </w:p>
    <w:p w14:paraId="25545AB5" w14:textId="77777777" w:rsidR="000251A9" w:rsidRDefault="000251A9" w:rsidP="000251A9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30288DEC" w14:textId="77777777" w:rsidR="000251A9" w:rsidRDefault="000251A9" w:rsidP="000251A9">
      <w:pPr>
        <w:ind w:firstLine="440"/>
      </w:pPr>
      <w:proofErr w:type="spellStart"/>
      <w:r>
        <w:t>Safety.apply</w:t>
      </w:r>
      <w:proofErr w:type="spellEnd"/>
      <w:r>
        <w:t>()</w:t>
      </w:r>
    </w:p>
    <w:p w14:paraId="1ED96B1B" w14:textId="77777777" w:rsidR="000251A9" w:rsidRDefault="000251A9" w:rsidP="000251A9">
      <w:pPr>
        <w:ind w:firstLine="440"/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↓</w:t>
      </w:r>
    </w:p>
    <w:p w14:paraId="37155C9E" w14:textId="4FFC94B8" w:rsidR="000251A9" w:rsidRDefault="000251A9" w:rsidP="000251A9">
      <w:pPr>
        <w:ind w:firstLine="440"/>
      </w:pPr>
      <w:proofErr w:type="spellStart"/>
      <w:r>
        <w:t>RobotIo</w:t>
      </w:r>
      <w:proofErr w:type="spellEnd"/>
    </w:p>
    <w:p w14:paraId="18FF5E6A" w14:textId="77777777" w:rsidR="000251A9" w:rsidRDefault="000251A9" w:rsidP="000251A9">
      <w:pPr>
        <w:ind w:firstLine="440"/>
      </w:pPr>
      <w:r>
        <w:rPr>
          <w:rFonts w:hint="eastAsia"/>
        </w:rPr>
        <w:t>“写电机”是在</w:t>
      </w:r>
      <w:proofErr w:type="spellStart"/>
      <w:r>
        <w:t>Controller.</w:t>
      </w:r>
      <w:proofErr w:type="gramStart"/>
      <w:r>
        <w:t>step</w:t>
      </w:r>
      <w:proofErr w:type="spellEnd"/>
      <w:r>
        <w:t>(</w:t>
      </w:r>
      <w:proofErr w:type="gramEnd"/>
      <w:r>
        <w:t>)</w:t>
      </w:r>
    </w:p>
    <w:p w14:paraId="17D5BFBC" w14:textId="77777777" w:rsidR="000251A9" w:rsidRDefault="000251A9" w:rsidP="000251A9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7E293DC0" w14:textId="77777777" w:rsidR="000251A9" w:rsidRDefault="000251A9" w:rsidP="000251A9">
      <w:pPr>
        <w:ind w:firstLine="440"/>
      </w:pPr>
      <w:r>
        <w:rPr>
          <w:rFonts w:hint="eastAsia"/>
        </w:rPr>
        <w:t>生成</w:t>
      </w:r>
      <w:r>
        <w:rPr>
          <w:rFonts w:hint="eastAsia"/>
        </w:rPr>
        <w:t xml:space="preserve"> joint targets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这还没有写电机</w:t>
      </w:r>
    </w:p>
    <w:p w14:paraId="0F32E045" w14:textId="77777777" w:rsidR="000251A9" w:rsidRDefault="000251A9" w:rsidP="000251A9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2DD271BD" w14:textId="77777777" w:rsidR="000251A9" w:rsidRDefault="000251A9" w:rsidP="000251A9">
      <w:pPr>
        <w:ind w:firstLine="440"/>
      </w:pPr>
      <w:proofErr w:type="spellStart"/>
      <w:r>
        <w:t>Safety.apply</w:t>
      </w:r>
      <w:proofErr w:type="spellEnd"/>
      <w:r>
        <w:t>()</w:t>
      </w:r>
    </w:p>
    <w:p w14:paraId="7D621BC0" w14:textId="77777777" w:rsidR="000251A9" w:rsidRDefault="000251A9" w:rsidP="000251A9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37CF8884" w14:textId="77777777" w:rsidR="000251A9" w:rsidRDefault="000251A9" w:rsidP="000251A9">
      <w:pPr>
        <w:ind w:firstLine="440"/>
      </w:pPr>
      <w:proofErr w:type="spellStart"/>
      <w:r>
        <w:rPr>
          <w:rFonts w:hint="eastAsia"/>
        </w:rPr>
        <w:t>RobotIo.write</w:t>
      </w:r>
      <w:proofErr w:type="spellEnd"/>
      <w:r>
        <w:rPr>
          <w:rFonts w:hint="eastAsia"/>
        </w:rPr>
        <w:t xml:space="preserve">()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这里才真正写电机</w:t>
      </w:r>
    </w:p>
    <w:p w14:paraId="2FB4FBDB" w14:textId="77777777" w:rsidR="000251A9" w:rsidRDefault="000251A9" w:rsidP="000251A9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27E22D76" w14:textId="19802C9A" w:rsidR="000251A9" w:rsidRDefault="000251A9" w:rsidP="000251A9">
      <w:pPr>
        <w:ind w:firstLine="440"/>
      </w:pPr>
      <w:proofErr w:type="spellStart"/>
      <w:r>
        <w:t>Dynamixel</w:t>
      </w:r>
      <w:proofErr w:type="spellEnd"/>
    </w:p>
    <w:p w14:paraId="653BBED9" w14:textId="4AD1B24D" w:rsidR="000251A9" w:rsidRPr="000251A9" w:rsidRDefault="000251A9" w:rsidP="000251A9">
      <w:pPr>
        <w:ind w:firstLine="440"/>
      </w:pPr>
      <w:r w:rsidRPr="000251A9">
        <w:rPr>
          <w:rFonts w:hint="eastAsia"/>
        </w:rPr>
        <w:t>由</w:t>
      </w:r>
      <w:r w:rsidRPr="000251A9">
        <w:rPr>
          <w:rFonts w:hint="eastAsia"/>
        </w:rPr>
        <w:t xml:space="preserve"> </w:t>
      </w:r>
      <w:proofErr w:type="spellStart"/>
      <w:r w:rsidRPr="000251A9">
        <w:rPr>
          <w:rFonts w:hint="eastAsia"/>
        </w:rPr>
        <w:t>RobotIo</w:t>
      </w:r>
      <w:proofErr w:type="spellEnd"/>
      <w:r w:rsidRPr="000251A9">
        <w:rPr>
          <w:rFonts w:hint="eastAsia"/>
        </w:rPr>
        <w:t xml:space="preserve"> </w:t>
      </w:r>
      <w:r w:rsidRPr="000251A9">
        <w:rPr>
          <w:rFonts w:hint="eastAsia"/>
        </w:rPr>
        <w:t>执行实际的</w:t>
      </w:r>
      <w:r w:rsidRPr="000251A9">
        <w:rPr>
          <w:rFonts w:hint="eastAsia"/>
        </w:rPr>
        <w:t xml:space="preserve"> </w:t>
      </w:r>
      <w:proofErr w:type="spellStart"/>
      <w:r w:rsidRPr="000251A9">
        <w:rPr>
          <w:rFonts w:hint="eastAsia"/>
        </w:rPr>
        <w:t>Dynamixel</w:t>
      </w:r>
      <w:proofErr w:type="spellEnd"/>
      <w:r w:rsidRPr="000251A9">
        <w:rPr>
          <w:rFonts w:hint="eastAsia"/>
        </w:rPr>
        <w:t xml:space="preserve"> </w:t>
      </w:r>
      <w:r w:rsidRPr="000251A9">
        <w:rPr>
          <w:rFonts w:hint="eastAsia"/>
        </w:rPr>
        <w:t>写操作。</w:t>
      </w:r>
      <w:r>
        <w:rPr>
          <w:rFonts w:hint="eastAsia"/>
        </w:rPr>
        <w:t>因为是串口电机，因此实际是</w:t>
      </w:r>
      <w:r w:rsidR="000930B5">
        <w:rPr>
          <w:rFonts w:hint="eastAsia"/>
        </w:rPr>
        <w:t>调用</w:t>
      </w:r>
      <w:proofErr w:type="spellStart"/>
      <w:r w:rsidR="000930B5">
        <w:rPr>
          <w:rFonts w:hint="eastAsia"/>
        </w:rPr>
        <w:t>Dynamixel</w:t>
      </w:r>
      <w:proofErr w:type="spellEnd"/>
      <w:r w:rsidR="000930B5">
        <w:rPr>
          <w:rFonts w:hint="eastAsia"/>
        </w:rPr>
        <w:t>的</w:t>
      </w:r>
      <w:r>
        <w:rPr>
          <w:rFonts w:hint="eastAsia"/>
        </w:rPr>
        <w:t>串口输出。</w:t>
      </w:r>
    </w:p>
    <w:p w14:paraId="35A856E3" w14:textId="512D76E1" w:rsidR="008A2291" w:rsidRDefault="001C7C3C" w:rsidP="001C7C3C">
      <w:pPr>
        <w:pStyle w:val="5"/>
      </w:pPr>
      <w:bookmarkStart w:id="63" w:name="_Toc240359356"/>
      <w:r w:rsidRPr="001C7C3C">
        <w:rPr>
          <w:rFonts w:hint="eastAsia"/>
        </w:rPr>
        <w:t xml:space="preserve">Tick </w:t>
      </w:r>
      <w:r w:rsidRPr="001C7C3C">
        <w:rPr>
          <w:rFonts w:hint="eastAsia"/>
        </w:rPr>
        <w:t>第</w:t>
      </w:r>
      <w:r w:rsidRPr="001C7C3C">
        <w:rPr>
          <w:rFonts w:hint="eastAsia"/>
        </w:rPr>
        <w:t xml:space="preserve"> 20 </w:t>
      </w:r>
      <w:r w:rsidRPr="001C7C3C">
        <w:rPr>
          <w:rFonts w:hint="eastAsia"/>
        </w:rPr>
        <w:t>块：发布</w:t>
      </w:r>
      <w:r w:rsidRPr="001C7C3C">
        <w:rPr>
          <w:rFonts w:hint="eastAsia"/>
        </w:rPr>
        <w:t xml:space="preserve"> </w:t>
      </w:r>
      <w:proofErr w:type="spellStart"/>
      <w:r w:rsidRPr="001C7C3C">
        <w:rPr>
          <w:rFonts w:hint="eastAsia"/>
        </w:rPr>
        <w:t>RobotState</w:t>
      </w:r>
      <w:bookmarkEnd w:id="63"/>
      <w:proofErr w:type="spellEnd"/>
    </w:p>
    <w:p w14:paraId="583666F6" w14:textId="18F1E793" w:rsidR="001C7C3C" w:rsidRDefault="00196063" w:rsidP="00196063">
      <w:pPr>
        <w:pStyle w:val="5"/>
      </w:pPr>
      <w:bookmarkStart w:id="64" w:name="_Toc240359357"/>
      <w:r w:rsidRPr="00196063">
        <w:rPr>
          <w:rFonts w:hint="eastAsia"/>
        </w:rPr>
        <w:t xml:space="preserve">Tick </w:t>
      </w:r>
      <w:r w:rsidRPr="00196063">
        <w:rPr>
          <w:rFonts w:hint="eastAsia"/>
        </w:rPr>
        <w:t>第</w:t>
      </w:r>
      <w:r w:rsidRPr="00196063">
        <w:rPr>
          <w:rFonts w:hint="eastAsia"/>
        </w:rPr>
        <w:t xml:space="preserve"> 21 </w:t>
      </w:r>
      <w:r w:rsidRPr="00196063">
        <w:rPr>
          <w:rFonts w:hint="eastAsia"/>
        </w:rPr>
        <w:t>块：记录</w:t>
      </w:r>
      <w:r w:rsidRPr="00196063">
        <w:rPr>
          <w:rFonts w:hint="eastAsia"/>
        </w:rPr>
        <w:t xml:space="preserve"> loop health</w:t>
      </w:r>
      <w:bookmarkEnd w:id="64"/>
    </w:p>
    <w:p w14:paraId="134DBE75" w14:textId="77777777" w:rsidR="00196063" w:rsidRPr="00196063" w:rsidRDefault="00196063" w:rsidP="00196063">
      <w:pPr>
        <w:ind w:firstLine="440"/>
      </w:pPr>
    </w:p>
    <w:p w14:paraId="2798593D" w14:textId="4B91DD13" w:rsidR="005D1F8D" w:rsidRDefault="009D1256" w:rsidP="009D1256">
      <w:pPr>
        <w:pStyle w:val="4"/>
      </w:pPr>
      <w:bookmarkStart w:id="65" w:name="_Toc240359358"/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>的一些主要设计要点</w:t>
      </w:r>
      <w:bookmarkEnd w:id="65"/>
    </w:p>
    <w:p w14:paraId="3F0B61D5" w14:textId="370E390D" w:rsidR="009D1256" w:rsidRDefault="00B35329" w:rsidP="002765A4">
      <w:pPr>
        <w:pStyle w:val="a"/>
        <w:numPr>
          <w:ilvl w:val="0"/>
          <w:numId w:val="44"/>
        </w:numPr>
      </w:pPr>
      <w:r w:rsidRPr="00B35329">
        <w:rPr>
          <w:rFonts w:hint="eastAsia"/>
        </w:rPr>
        <w:t>启动后不会自动让机器人站起来</w:t>
      </w:r>
      <w:r>
        <w:rPr>
          <w:rFonts w:hint="eastAsia"/>
        </w:rPr>
        <w:t>。启动后，</w:t>
      </w:r>
      <w:r>
        <w:rPr>
          <w:rFonts w:hint="eastAsia"/>
        </w:rPr>
        <w:t>Duck</w:t>
      </w:r>
      <w:r>
        <w:rPr>
          <w:rFonts w:hint="eastAsia"/>
        </w:rPr>
        <w:t>处于瘫软状态，为进入</w:t>
      </w:r>
      <w:r>
        <w:rPr>
          <w:rFonts w:hint="eastAsia"/>
        </w:rPr>
        <w:t>update</w:t>
      </w:r>
      <w:r>
        <w:rPr>
          <w:rFonts w:hint="eastAsia"/>
        </w:rPr>
        <w:t>准备。</w:t>
      </w:r>
    </w:p>
    <w:p w14:paraId="34043777" w14:textId="351E467F" w:rsidR="00D675C7" w:rsidRDefault="002765A4" w:rsidP="00D61F9F">
      <w:pPr>
        <w:pStyle w:val="a"/>
        <w:widowControl w:val="0"/>
        <w:numPr>
          <w:ilvl w:val="0"/>
          <w:numId w:val="44"/>
        </w:numPr>
        <w:ind w:left="862"/>
      </w:pPr>
      <w:r w:rsidRPr="002765A4">
        <w:rPr>
          <w:rFonts w:hint="eastAsia"/>
        </w:rPr>
        <w:t>外部控制不是直接控制电机</w:t>
      </w:r>
      <w:r>
        <w:rPr>
          <w:rFonts w:hint="eastAsia"/>
        </w:rPr>
        <w:t>。</w:t>
      </w:r>
      <w:r w:rsidR="00D675C7">
        <w:rPr>
          <w:rFonts w:hint="eastAsia"/>
        </w:rPr>
        <w:t>比如键盘不是直接发指令给电机，而是：</w:t>
      </w:r>
      <w:r w:rsidR="00D675C7">
        <w:br/>
        <w:t>gamepad</w:t>
      </w:r>
      <w:r w:rsidR="00D675C7">
        <w:br/>
      </w:r>
      <w:r w:rsidR="00D675C7">
        <w:rPr>
          <w:rFonts w:hint="eastAsia"/>
        </w:rPr>
        <w:t xml:space="preserve"> </w:t>
      </w:r>
      <w:r w:rsidR="00D675C7">
        <w:rPr>
          <w:rFonts w:hint="eastAsia"/>
        </w:rPr>
        <w:t>↓</w:t>
      </w:r>
      <w:r w:rsidR="00D675C7">
        <w:br/>
      </w:r>
      <w:proofErr w:type="spellStart"/>
      <w:r w:rsidR="00D675C7">
        <w:t>robot.move</w:t>
      </w:r>
      <w:proofErr w:type="spellEnd"/>
      <w:r w:rsidR="00D675C7">
        <w:br/>
      </w:r>
      <w:r w:rsidR="00D675C7">
        <w:rPr>
          <w:rFonts w:hint="eastAsia"/>
        </w:rPr>
        <w:t xml:space="preserve"> </w:t>
      </w:r>
      <w:r w:rsidR="00D675C7">
        <w:rPr>
          <w:rFonts w:hint="eastAsia"/>
        </w:rPr>
        <w:t>↓</w:t>
      </w:r>
      <w:r w:rsidR="00D675C7">
        <w:br/>
        <w:t>IPC</w:t>
      </w:r>
      <w:r w:rsidR="00D675C7">
        <w:br/>
      </w:r>
      <w:r w:rsidR="00D675C7">
        <w:rPr>
          <w:rFonts w:hint="eastAsia"/>
        </w:rPr>
        <w:t xml:space="preserve"> </w:t>
      </w:r>
      <w:r w:rsidR="00D675C7">
        <w:rPr>
          <w:rFonts w:hint="eastAsia"/>
        </w:rPr>
        <w:t>↓</w:t>
      </w:r>
      <w:r w:rsidR="00D675C7">
        <w:br/>
        <w:t>Intents</w:t>
      </w:r>
      <w:r w:rsidR="00D675C7">
        <w:br/>
      </w:r>
      <w:r w:rsidR="00D675C7">
        <w:rPr>
          <w:rFonts w:hint="eastAsia"/>
        </w:rPr>
        <w:t xml:space="preserve"> </w:t>
      </w:r>
      <w:r w:rsidR="00D675C7">
        <w:rPr>
          <w:rFonts w:hint="eastAsia"/>
        </w:rPr>
        <w:t>↓</w:t>
      </w:r>
      <w:r w:rsidR="00D675C7">
        <w:br/>
        <w:t>control loop</w:t>
      </w:r>
      <w:r w:rsidR="006E5CB9">
        <w:br/>
      </w:r>
      <w:r w:rsidR="006E5CB9">
        <w:rPr>
          <w:rFonts w:hint="eastAsia"/>
        </w:rPr>
        <w:t>即键盘发出机器人移动命令，通过</w:t>
      </w:r>
      <w:r w:rsidR="006E5CB9">
        <w:rPr>
          <w:rFonts w:hint="eastAsia"/>
        </w:rPr>
        <w:t>IPC</w:t>
      </w:r>
      <w:r w:rsidR="006E5CB9">
        <w:rPr>
          <w:rFonts w:hint="eastAsia"/>
        </w:rPr>
        <w:t>（进程间通信）作为</w:t>
      </w:r>
      <w:r w:rsidR="006E5CB9">
        <w:rPr>
          <w:rFonts w:hint="eastAsia"/>
        </w:rPr>
        <w:t>intents</w:t>
      </w:r>
      <w:r w:rsidR="006E5CB9">
        <w:rPr>
          <w:rFonts w:hint="eastAsia"/>
        </w:rPr>
        <w:t>给控制循环（前面讲的控制线程），由控制线程控制电机。</w:t>
      </w:r>
    </w:p>
    <w:p w14:paraId="144EF71B" w14:textId="140FA45F" w:rsidR="006E5A18" w:rsidRDefault="00C06037" w:rsidP="007E75CC">
      <w:pPr>
        <w:pStyle w:val="a"/>
        <w:keepLines/>
        <w:widowControl w:val="0"/>
        <w:numPr>
          <w:ilvl w:val="0"/>
          <w:numId w:val="44"/>
        </w:numPr>
      </w:pPr>
      <w:r w:rsidRPr="00C06037">
        <w:rPr>
          <w:rFonts w:hint="eastAsia"/>
        </w:rPr>
        <w:lastRenderedPageBreak/>
        <w:t xml:space="preserve">Intents </w:t>
      </w:r>
      <w:r w:rsidRPr="00C06037">
        <w:rPr>
          <w:rFonts w:hint="eastAsia"/>
        </w:rPr>
        <w:t>是</w:t>
      </w:r>
      <w:r w:rsidRPr="00C06037">
        <w:rPr>
          <w:rFonts w:hint="eastAsia"/>
        </w:rPr>
        <w:t xml:space="preserve"> IPC </w:t>
      </w:r>
      <w:r w:rsidRPr="00C06037">
        <w:rPr>
          <w:rFonts w:hint="eastAsia"/>
        </w:rPr>
        <w:t>和</w:t>
      </w:r>
      <w:r w:rsidRPr="00C06037">
        <w:rPr>
          <w:rFonts w:hint="eastAsia"/>
        </w:rPr>
        <w:t xml:space="preserve"> control loop </w:t>
      </w:r>
      <w:r w:rsidRPr="00C06037">
        <w:rPr>
          <w:rFonts w:hint="eastAsia"/>
        </w:rPr>
        <w:t>之间的“缓冲层”</w:t>
      </w:r>
      <w:r>
        <w:br/>
      </w:r>
      <w:r w:rsidRPr="00C06037">
        <w:rPr>
          <w:rFonts w:hint="eastAsia"/>
        </w:rPr>
        <w:t xml:space="preserve">intents.rs </w:t>
      </w:r>
      <w:r w:rsidRPr="00C06037">
        <w:rPr>
          <w:rFonts w:hint="eastAsia"/>
        </w:rPr>
        <w:t>是非常重要的文件。</w:t>
      </w:r>
      <w:r w:rsidR="006E5A18">
        <w:rPr>
          <w:rFonts w:hint="eastAsia"/>
        </w:rPr>
        <w:t>里面不是</w:t>
      </w:r>
      <w:r w:rsidR="006E5A18">
        <w:rPr>
          <w:rFonts w:hint="eastAsia"/>
        </w:rPr>
        <w:t>mutex</w:t>
      </w:r>
      <w:r w:rsidR="00094995" w:rsidRPr="00BB33F8">
        <w:rPr>
          <w:vertAlign w:val="superscript"/>
        </w:rPr>
        <w:t>[</w:t>
      </w:r>
      <w:r w:rsidR="00D169B6">
        <w:rPr>
          <w:rStyle w:val="aff4"/>
        </w:rPr>
        <w:footnoteReference w:id="3"/>
      </w:r>
      <w:r w:rsidR="00094995" w:rsidRPr="00BB33F8">
        <w:rPr>
          <w:vertAlign w:val="superscript"/>
        </w:rPr>
        <w:t>]</w:t>
      </w:r>
      <w:r w:rsidR="006E5A18">
        <w:rPr>
          <w:rFonts w:hint="eastAsia"/>
        </w:rPr>
        <w:t>，而是多个独立的</w:t>
      </w:r>
      <w:r w:rsidR="006E5A18">
        <w:rPr>
          <w:rFonts w:hint="eastAsia"/>
        </w:rPr>
        <w:t>slot</w:t>
      </w:r>
      <w:r w:rsidR="005029A8" w:rsidRPr="00BB33F8">
        <w:rPr>
          <w:vertAlign w:val="superscript"/>
        </w:rPr>
        <w:t>[</w:t>
      </w:r>
      <w:r w:rsidR="002A3C3A">
        <w:rPr>
          <w:rStyle w:val="aff4"/>
        </w:rPr>
        <w:footnoteReference w:id="4"/>
      </w:r>
      <w:r w:rsidR="005029A8" w:rsidRPr="00BB33F8">
        <w:rPr>
          <w:vertAlign w:val="superscript"/>
        </w:rPr>
        <w:t>]</w:t>
      </w:r>
      <w:r w:rsidR="006E5A18">
        <w:rPr>
          <w:rFonts w:hint="eastAsia"/>
        </w:rPr>
        <w:t>。</w:t>
      </w:r>
      <w:r w:rsidR="00456585">
        <w:br/>
      </w:r>
      <w:r w:rsidR="00456585">
        <w:rPr>
          <w:rFonts w:hint="eastAsia"/>
        </w:rPr>
        <w:t>每一个</w:t>
      </w:r>
      <w:r w:rsidR="00456585">
        <w:rPr>
          <w:rFonts w:hint="eastAsia"/>
        </w:rPr>
        <w:t xml:space="preserve"> 50 Hz tick</w:t>
      </w:r>
      <w:r w:rsidR="00456585">
        <w:rPr>
          <w:rFonts w:hint="eastAsia"/>
        </w:rPr>
        <w:t>，</w:t>
      </w:r>
      <w:r w:rsidR="00456585">
        <w:rPr>
          <w:rFonts w:hint="eastAsia"/>
        </w:rPr>
        <w:t xml:space="preserve">control loop </w:t>
      </w:r>
      <w:r w:rsidR="00456585">
        <w:rPr>
          <w:rFonts w:hint="eastAsia"/>
        </w:rPr>
        <w:t>执行：</w:t>
      </w:r>
      <w:r w:rsidR="00456585">
        <w:br/>
        <w:t xml:space="preserve">let snapshot = </w:t>
      </w:r>
      <w:proofErr w:type="spellStart"/>
      <w:r w:rsidR="00456585">
        <w:t>intents.snapshot</w:t>
      </w:r>
      <w:proofErr w:type="spellEnd"/>
      <w:r w:rsidR="00456585">
        <w:t>();</w:t>
      </w:r>
      <w:r w:rsidR="00456585">
        <w:br/>
      </w:r>
      <w:r w:rsidR="00456585">
        <w:rPr>
          <w:rFonts w:hint="eastAsia"/>
        </w:rPr>
        <w:t>一次性得到这一</w:t>
      </w:r>
      <w:r w:rsidR="00456585">
        <w:rPr>
          <w:rFonts w:hint="eastAsia"/>
        </w:rPr>
        <w:t xml:space="preserve"> tick </w:t>
      </w:r>
      <w:r w:rsidR="00456585">
        <w:rPr>
          <w:rFonts w:hint="eastAsia"/>
        </w:rPr>
        <w:t>的输入。</w:t>
      </w:r>
      <w:r w:rsidR="00EF2B5B">
        <w:rPr>
          <w:rFonts w:hint="eastAsia"/>
        </w:rPr>
        <w:t>拿到</w:t>
      </w:r>
      <w:r w:rsidR="00EF2B5B">
        <w:rPr>
          <w:rFonts w:hint="eastAsia"/>
        </w:rPr>
        <w:t xml:space="preserve"> Intent </w:t>
      </w:r>
      <w:r w:rsidR="00EF2B5B">
        <w:rPr>
          <w:rFonts w:hint="eastAsia"/>
        </w:rPr>
        <w:t>后：</w:t>
      </w:r>
      <w:r w:rsidR="00EF2B5B">
        <w:br/>
        <w:t xml:space="preserve">let (gated, </w:t>
      </w:r>
      <w:proofErr w:type="spellStart"/>
      <w:r w:rsidR="00EF2B5B">
        <w:t>deadman</w:t>
      </w:r>
      <w:proofErr w:type="spellEnd"/>
      <w:r w:rsidR="00EF2B5B">
        <w:t>) =</w:t>
      </w:r>
      <w:r w:rsidR="00EF2B5B">
        <w:br/>
      </w:r>
      <w:proofErr w:type="spellStart"/>
      <w:r w:rsidR="00EF2B5B">
        <w:t>safety.gate</w:t>
      </w:r>
      <w:proofErr w:type="spellEnd"/>
      <w:r w:rsidR="00EF2B5B">
        <w:t>(</w:t>
      </w:r>
      <w:proofErr w:type="spellStart"/>
      <w:r w:rsidR="00EF2B5B">
        <w:t>snapshot.command</w:t>
      </w:r>
      <w:proofErr w:type="spellEnd"/>
      <w:r w:rsidR="00EF2B5B">
        <w:t xml:space="preserve">, </w:t>
      </w:r>
      <w:proofErr w:type="spellStart"/>
      <w:r w:rsidR="00EF2B5B">
        <w:t>snapshot.twist_age</w:t>
      </w:r>
      <w:proofErr w:type="spellEnd"/>
      <w:r w:rsidR="00EF2B5B">
        <w:t>);</w:t>
      </w:r>
      <w:r w:rsidR="00DA669F">
        <w:br/>
      </w:r>
      <w:r w:rsidR="0044784A">
        <w:t>Intent</w:t>
      </w:r>
      <w:r w:rsidR="0044784A">
        <w:br/>
      </w:r>
      <w:r w:rsidR="0044784A">
        <w:rPr>
          <w:rFonts w:hint="eastAsia"/>
        </w:rPr>
        <w:t xml:space="preserve">  </w:t>
      </w:r>
      <w:r w:rsidR="0044784A">
        <w:rPr>
          <w:rFonts w:hint="eastAsia"/>
        </w:rPr>
        <w:t>│</w:t>
      </w:r>
      <w:r w:rsidR="0044784A">
        <w:br/>
      </w:r>
      <w:r w:rsidR="0044784A">
        <w:rPr>
          <w:rFonts w:hint="eastAsia"/>
        </w:rPr>
        <w:t xml:space="preserve">  </w:t>
      </w:r>
      <w:r w:rsidR="0044784A">
        <w:rPr>
          <w:rFonts w:hint="eastAsia"/>
        </w:rPr>
        <w:t>▼</w:t>
      </w:r>
      <w:r w:rsidR="0044784A">
        <w:br/>
      </w:r>
      <w:proofErr w:type="spellStart"/>
      <w:r w:rsidR="0044784A">
        <w:t>Safety.gate</w:t>
      </w:r>
      <w:proofErr w:type="spellEnd"/>
      <w:r w:rsidR="0044784A">
        <w:t>()</w:t>
      </w:r>
      <w:r w:rsidR="0044784A">
        <w:br/>
      </w:r>
      <w:r w:rsidR="0044784A">
        <w:rPr>
          <w:rFonts w:hint="eastAsia"/>
        </w:rPr>
        <w:t xml:space="preserve">  </w:t>
      </w:r>
      <w:r w:rsidR="0044784A">
        <w:rPr>
          <w:rFonts w:hint="eastAsia"/>
        </w:rPr>
        <w:t>│</w:t>
      </w:r>
      <w:r w:rsidR="0044784A">
        <w:br/>
      </w:r>
      <w:r w:rsidR="0044784A">
        <w:rPr>
          <w:rFonts w:hint="eastAsia"/>
        </w:rPr>
        <w:t xml:space="preserve">  </w:t>
      </w:r>
      <w:r w:rsidR="0044784A">
        <w:rPr>
          <w:rFonts w:hint="eastAsia"/>
        </w:rPr>
        <w:t>├──</w:t>
      </w:r>
      <w:r w:rsidR="0044784A">
        <w:rPr>
          <w:rFonts w:hint="eastAsia"/>
        </w:rPr>
        <w:t xml:space="preserve"> twist </w:t>
      </w:r>
      <w:r w:rsidR="0044784A">
        <w:rPr>
          <w:rFonts w:hint="eastAsia"/>
        </w:rPr>
        <w:t>是否超时？</w:t>
      </w:r>
      <w:r w:rsidR="0044784A">
        <w:br/>
      </w:r>
      <w:r w:rsidR="0044784A">
        <w:rPr>
          <w:rFonts w:hint="eastAsia"/>
        </w:rPr>
        <w:t xml:space="preserve">  </w:t>
      </w:r>
      <w:r w:rsidR="0044784A">
        <w:rPr>
          <w:rFonts w:hint="eastAsia"/>
        </w:rPr>
        <w:t>├──</w:t>
      </w:r>
      <w:r w:rsidR="0044784A">
        <w:rPr>
          <w:rFonts w:hint="eastAsia"/>
        </w:rPr>
        <w:t xml:space="preserve"> </w:t>
      </w:r>
      <w:r w:rsidR="0044784A">
        <w:rPr>
          <w:rFonts w:hint="eastAsia"/>
        </w:rPr>
        <w:t>是否允许运动？</w:t>
      </w:r>
      <w:r w:rsidR="0044784A">
        <w:br/>
      </w:r>
      <w:r w:rsidR="0044784A">
        <w:rPr>
          <w:rFonts w:hint="eastAsia"/>
        </w:rPr>
        <w:t xml:space="preserve">  </w:t>
      </w:r>
      <w:r w:rsidR="0044784A">
        <w:rPr>
          <w:rFonts w:hint="eastAsia"/>
        </w:rPr>
        <w:t>└──</w:t>
      </w:r>
      <w:r w:rsidR="0044784A">
        <w:rPr>
          <w:rFonts w:hint="eastAsia"/>
        </w:rPr>
        <w:t xml:space="preserve"> </w:t>
      </w:r>
      <w:r w:rsidR="0044784A">
        <w:rPr>
          <w:rFonts w:hint="eastAsia"/>
        </w:rPr>
        <w:t>有哪些限制？</w:t>
      </w:r>
      <w:r w:rsidR="0054297C">
        <w:br/>
      </w:r>
      <w:r w:rsidR="0054297C">
        <w:rPr>
          <w:rFonts w:hint="eastAsia"/>
        </w:rPr>
        <w:t>如果</w:t>
      </w:r>
      <w:r w:rsidR="0054297C">
        <w:rPr>
          <w:rFonts w:hint="eastAsia"/>
        </w:rPr>
        <w:t xml:space="preserve"> gamepad </w:t>
      </w:r>
      <w:r w:rsidR="0054297C">
        <w:rPr>
          <w:rFonts w:hint="eastAsia"/>
        </w:rPr>
        <w:t>不再发送：</w:t>
      </w:r>
      <w:proofErr w:type="spellStart"/>
      <w:r w:rsidR="0054297C">
        <w:t>robot.move</w:t>
      </w:r>
      <w:proofErr w:type="spellEnd"/>
      <w:r w:rsidR="0054297C">
        <w:br/>
      </w:r>
      <w:r w:rsidR="0054297C">
        <w:rPr>
          <w:rFonts w:hint="eastAsia"/>
        </w:rPr>
        <w:t>最后：</w:t>
      </w:r>
      <w:r w:rsidR="0054297C">
        <w:br/>
      </w:r>
      <w:proofErr w:type="spellStart"/>
      <w:r w:rsidR="0054297C">
        <w:t>twist_age</w:t>
      </w:r>
      <w:proofErr w:type="spellEnd"/>
      <w:r w:rsidR="0054297C">
        <w:t xml:space="preserve"> &gt; </w:t>
      </w:r>
      <w:proofErr w:type="spellStart"/>
      <w:r w:rsidR="0054297C">
        <w:t>deadman</w:t>
      </w:r>
      <w:proofErr w:type="spellEnd"/>
      <w:r w:rsidR="0054297C">
        <w:t xml:space="preserve"> timeout</w:t>
      </w:r>
      <w:r w:rsidR="00BB33F8">
        <w:br/>
      </w:r>
      <w:r w:rsidR="0054297C">
        <w:rPr>
          <w:rFonts w:hint="eastAsia"/>
        </w:rPr>
        <w:t>就会被</w:t>
      </w:r>
      <w:r w:rsidR="0054297C">
        <w:rPr>
          <w:rFonts w:hint="eastAsia"/>
        </w:rPr>
        <w:t xml:space="preserve"> safety gate </w:t>
      </w:r>
      <w:r w:rsidR="0054297C">
        <w:rPr>
          <w:rFonts w:hint="eastAsia"/>
        </w:rPr>
        <w:t>截断。所以</w:t>
      </w:r>
      <w:r w:rsidR="0054297C">
        <w:rPr>
          <w:rFonts w:hint="eastAsia"/>
        </w:rPr>
        <w:t xml:space="preserve"> gamepad </w:t>
      </w:r>
      <w:r w:rsidR="0054297C">
        <w:rPr>
          <w:rFonts w:hint="eastAsia"/>
        </w:rPr>
        <w:t>断线不会导致：</w:t>
      </w:r>
      <w:r w:rsidR="00BB33F8">
        <w:br/>
      </w:r>
      <w:r w:rsidR="0054297C">
        <w:rPr>
          <w:rFonts w:hint="eastAsia"/>
        </w:rPr>
        <w:t>最后一次</w:t>
      </w:r>
      <w:r w:rsidR="0054297C">
        <w:rPr>
          <w:rFonts w:hint="eastAsia"/>
        </w:rPr>
        <w:t xml:space="preserve"> </w:t>
      </w:r>
      <w:proofErr w:type="spellStart"/>
      <w:r w:rsidR="0054297C">
        <w:rPr>
          <w:rFonts w:hint="eastAsia"/>
        </w:rPr>
        <w:t>vx</w:t>
      </w:r>
      <w:proofErr w:type="spellEnd"/>
      <w:r w:rsidR="0054297C">
        <w:rPr>
          <w:rFonts w:hint="eastAsia"/>
        </w:rPr>
        <w:t>=1.0</w:t>
      </w:r>
      <w:r w:rsidR="00BB33F8">
        <w:br/>
      </w:r>
      <w:r w:rsidR="0054297C">
        <w:rPr>
          <w:rFonts w:hint="eastAsia"/>
        </w:rPr>
        <w:t xml:space="preserve">       </w:t>
      </w:r>
      <w:r w:rsidR="0054297C">
        <w:rPr>
          <w:rFonts w:hint="eastAsia"/>
        </w:rPr>
        <w:t>↓</w:t>
      </w:r>
      <w:r w:rsidR="00BB33F8">
        <w:br/>
      </w:r>
      <w:r w:rsidR="0054297C">
        <w:rPr>
          <w:rFonts w:hint="eastAsia"/>
        </w:rPr>
        <w:t>机器人永远保持</w:t>
      </w:r>
      <w:r w:rsidR="0054297C">
        <w:rPr>
          <w:rFonts w:hint="eastAsia"/>
        </w:rPr>
        <w:t xml:space="preserve"> </w:t>
      </w:r>
      <w:proofErr w:type="spellStart"/>
      <w:r w:rsidR="0054297C">
        <w:rPr>
          <w:rFonts w:hint="eastAsia"/>
        </w:rPr>
        <w:t>vx</w:t>
      </w:r>
      <w:proofErr w:type="spellEnd"/>
      <w:r w:rsidR="0054297C">
        <w:rPr>
          <w:rFonts w:hint="eastAsia"/>
        </w:rPr>
        <w:t>=1.0</w:t>
      </w:r>
      <w:r w:rsidR="00BB33F8">
        <w:br/>
      </w:r>
      <w:r w:rsidR="0054297C">
        <w:rPr>
          <w:rFonts w:hint="eastAsia"/>
        </w:rPr>
        <w:t>而会进入</w:t>
      </w:r>
      <w:r w:rsidR="0054297C">
        <w:rPr>
          <w:rFonts w:hint="eastAsia"/>
        </w:rPr>
        <w:t xml:space="preserve"> </w:t>
      </w:r>
      <w:proofErr w:type="spellStart"/>
      <w:r w:rsidR="0054297C">
        <w:rPr>
          <w:rFonts w:hint="eastAsia"/>
        </w:rPr>
        <w:t>deadman</w:t>
      </w:r>
      <w:proofErr w:type="spellEnd"/>
      <w:r w:rsidR="0054297C">
        <w:rPr>
          <w:rFonts w:hint="eastAsia"/>
        </w:rPr>
        <w:t>。</w:t>
      </w:r>
    </w:p>
    <w:p w14:paraId="37218869" w14:textId="10E20255" w:rsidR="006F11AF" w:rsidRDefault="006F11AF" w:rsidP="00236E20">
      <w:pPr>
        <w:pStyle w:val="a"/>
        <w:keepLines/>
        <w:widowControl w:val="0"/>
        <w:numPr>
          <w:ilvl w:val="0"/>
          <w:numId w:val="44"/>
        </w:numPr>
      </w:pPr>
      <w:r>
        <w:rPr>
          <w:rFonts w:hint="eastAsia"/>
        </w:rPr>
        <w:lastRenderedPageBreak/>
        <w:t>真正的</w:t>
      </w:r>
      <w:r>
        <w:rPr>
          <w:rFonts w:hint="eastAsia"/>
        </w:rPr>
        <w:t xml:space="preserve"> 50 Hz tick</w:t>
      </w:r>
      <w:r>
        <w:rPr>
          <w:rFonts w:hint="eastAsia"/>
        </w:rPr>
        <w:t>这就是核心。</w:t>
      </w:r>
      <w:r>
        <w:br/>
      </w:r>
      <w:r>
        <w:rPr>
          <w:rFonts w:hint="eastAsia"/>
        </w:rPr>
        <w:t>每</w:t>
      </w:r>
      <w:r>
        <w:rPr>
          <w:rFonts w:hint="eastAsia"/>
        </w:rPr>
        <w:t xml:space="preserve"> 20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：</w:t>
      </w:r>
      <w:proofErr w:type="spellStart"/>
      <w:r>
        <w:t>ticker.tick</w:t>
      </w:r>
      <w:proofErr w:type="spellEnd"/>
      <w:r>
        <w:t>().await;</w:t>
      </w:r>
      <w:r>
        <w:br/>
      </w:r>
      <w:r>
        <w:rPr>
          <w:rFonts w:hint="eastAsia"/>
        </w:rPr>
        <w:t>并且：</w:t>
      </w:r>
      <w:proofErr w:type="spellStart"/>
      <w:r>
        <w:t>MissedTickBehavior</w:t>
      </w:r>
      <w:proofErr w:type="spellEnd"/>
      <w:r>
        <w:t>::Skip</w:t>
      </w:r>
      <w:r>
        <w:br/>
      </w:r>
      <w:r>
        <w:rPr>
          <w:rFonts w:hint="eastAsia"/>
        </w:rPr>
        <w:t>不是</w:t>
      </w:r>
      <w:r>
        <w:rPr>
          <w:rFonts w:hint="eastAsia"/>
        </w:rPr>
        <w:t xml:space="preserve"> Burst</w:t>
      </w:r>
      <w:r>
        <w:rPr>
          <w:rFonts w:hint="eastAsia"/>
        </w:rPr>
        <w:t>，也不是</w:t>
      </w:r>
      <w:r>
        <w:rPr>
          <w:rFonts w:hint="eastAsia"/>
        </w:rPr>
        <w:t xml:space="preserve"> Delay</w:t>
      </w:r>
      <w:r>
        <w:rPr>
          <w:rFonts w:hint="eastAsia"/>
        </w:rPr>
        <w:t>。因此如果某一次执行太慢：</w:t>
      </w:r>
      <w:r>
        <w:br/>
        <w:t>tick 1</w:t>
      </w:r>
      <w:r>
        <w:br/>
        <w:t>tick 2</w:t>
      </w:r>
      <w:r>
        <w:br/>
      </w:r>
      <w:r>
        <w:rPr>
          <w:rFonts w:hint="eastAsia"/>
        </w:rPr>
        <w:t xml:space="preserve">tick 3  </w:t>
      </w:r>
      <w:r>
        <w:rPr>
          <w:rFonts w:hint="eastAsia"/>
        </w:rPr>
        <w:t>←</w:t>
      </w:r>
      <w:r>
        <w:rPr>
          <w:rFonts w:hint="eastAsia"/>
        </w:rPr>
        <w:t xml:space="preserve"> missed</w:t>
      </w:r>
      <w:r>
        <w:br/>
        <w:t>tick 4</w:t>
      </w:r>
      <w:r>
        <w:br/>
      </w:r>
      <w:r>
        <w:rPr>
          <w:rFonts w:hint="eastAsia"/>
        </w:rPr>
        <w:t>不会：</w:t>
      </w:r>
      <w:r w:rsidR="00A420D4">
        <w:br/>
      </w:r>
      <w:r>
        <w:t>tick 3</w:t>
      </w:r>
      <w:r w:rsidR="00A420D4">
        <w:br/>
      </w:r>
      <w:r>
        <w:t>tick 3</w:t>
      </w:r>
      <w:r w:rsidR="00A420D4">
        <w:br/>
      </w:r>
      <w:r>
        <w:t>tick 3</w:t>
      </w:r>
      <w:r w:rsidR="00A420D4">
        <w:br/>
      </w:r>
      <w:r>
        <w:rPr>
          <w:rFonts w:hint="eastAsia"/>
        </w:rPr>
        <w:t>补回来。</w:t>
      </w:r>
      <w:r w:rsidR="00A420D4">
        <w:br/>
      </w:r>
      <w:r>
        <w:rPr>
          <w:rFonts w:hint="eastAsia"/>
        </w:rPr>
        <w:t>也不会因为一次延迟导致整个周期永久漂移。</w:t>
      </w:r>
    </w:p>
    <w:p w14:paraId="49803645" w14:textId="341296DC" w:rsidR="00EC64BC" w:rsidRDefault="00EC64BC" w:rsidP="00EC64BC">
      <w:pPr>
        <w:pStyle w:val="2"/>
      </w:pPr>
      <w:bookmarkStart w:id="66" w:name="_Toc240359359"/>
      <w:proofErr w:type="spellStart"/>
      <w:r w:rsidRPr="00EC64BC">
        <w:rPr>
          <w:rFonts w:hint="eastAsia"/>
        </w:rPr>
        <w:t>robotd</w:t>
      </w:r>
      <w:proofErr w:type="spellEnd"/>
      <w:r w:rsidRPr="00EC64BC">
        <w:rPr>
          <w:rFonts w:hint="eastAsia"/>
        </w:rPr>
        <w:t>中关于</w:t>
      </w:r>
      <w:r w:rsidRPr="00EC64BC">
        <w:rPr>
          <w:rFonts w:hint="eastAsia"/>
        </w:rPr>
        <w:t>ONNX</w:t>
      </w:r>
      <w:r w:rsidRPr="00EC64BC">
        <w:rPr>
          <w:rFonts w:hint="eastAsia"/>
        </w:rPr>
        <w:t>的模型声明、例化、调用</w:t>
      </w:r>
      <w:bookmarkEnd w:id="66"/>
    </w:p>
    <w:p w14:paraId="48324B1D" w14:textId="628CD710" w:rsidR="00EC64BC" w:rsidRDefault="002B55FB" w:rsidP="002407D7">
      <w:pPr>
        <w:ind w:firstLine="440"/>
      </w:pPr>
      <w:proofErr w:type="spellStart"/>
      <w:r w:rsidRPr="002B55FB">
        <w:rPr>
          <w:rFonts w:hint="eastAsia"/>
        </w:rPr>
        <w:t>MicroDuck</w:t>
      </w:r>
      <w:proofErr w:type="spellEnd"/>
      <w:r w:rsidRPr="002B55FB">
        <w:rPr>
          <w:rFonts w:hint="eastAsia"/>
        </w:rPr>
        <w:t>并不是</w:t>
      </w:r>
      <w:proofErr w:type="spellStart"/>
      <w:r w:rsidRPr="002B55FB">
        <w:rPr>
          <w:rFonts w:hint="eastAsia"/>
        </w:rPr>
        <w:t>robotd</w:t>
      </w:r>
      <w:proofErr w:type="spellEnd"/>
      <w:r w:rsidRPr="002B55FB">
        <w:rPr>
          <w:rFonts w:hint="eastAsia"/>
        </w:rPr>
        <w:t>自己直接管理</w:t>
      </w:r>
      <w:r w:rsidRPr="002B55FB">
        <w:rPr>
          <w:rFonts w:hint="eastAsia"/>
        </w:rPr>
        <w:t>ONNX Runtime</w:t>
      </w:r>
      <w:r w:rsidRPr="002B55FB">
        <w:rPr>
          <w:rFonts w:hint="eastAsia"/>
        </w:rPr>
        <w:t>的全部细节。真正的</w:t>
      </w:r>
      <w:r w:rsidRPr="002B55FB">
        <w:rPr>
          <w:rFonts w:hint="eastAsia"/>
        </w:rPr>
        <w:t>ONNX</w:t>
      </w:r>
      <w:r w:rsidRPr="002B55FB">
        <w:rPr>
          <w:rFonts w:hint="eastAsia"/>
        </w:rPr>
        <w:t>模型加载、</w:t>
      </w:r>
      <w:r w:rsidRPr="002B55FB">
        <w:rPr>
          <w:rFonts w:hint="eastAsia"/>
        </w:rPr>
        <w:t>session</w:t>
      </w:r>
      <w:r w:rsidRPr="002B55FB">
        <w:rPr>
          <w:rFonts w:hint="eastAsia"/>
        </w:rPr>
        <w:t>创建、</w:t>
      </w:r>
      <w:r w:rsidRPr="002B55FB">
        <w:rPr>
          <w:rFonts w:hint="eastAsia"/>
        </w:rPr>
        <w:t>shape</w:t>
      </w:r>
      <w:r w:rsidRPr="002B55FB">
        <w:rPr>
          <w:rFonts w:hint="eastAsia"/>
        </w:rPr>
        <w:t>校验、</w:t>
      </w:r>
      <w:r w:rsidRPr="002B55FB">
        <w:rPr>
          <w:rFonts w:hint="eastAsia"/>
        </w:rPr>
        <w:t>inference</w:t>
      </w:r>
      <w:r w:rsidRPr="002B55FB">
        <w:rPr>
          <w:rFonts w:hint="eastAsia"/>
        </w:rPr>
        <w:t>都已经抽到了</w:t>
      </w:r>
      <w:r w:rsidRPr="002B55FB">
        <w:rPr>
          <w:rFonts w:hint="eastAsia"/>
        </w:rPr>
        <w:t>duck-control::policy</w:t>
      </w:r>
      <w:r w:rsidR="002407D7">
        <w:rPr>
          <w:rFonts w:hint="eastAsia"/>
        </w:rPr>
        <w:t>，即在</w:t>
      </w:r>
      <w:r w:rsidR="002407D7">
        <w:rPr>
          <w:rFonts w:hint="eastAsia"/>
        </w:rPr>
        <w:t>control</w:t>
      </w:r>
      <w:r w:rsidR="002407D7">
        <w:rPr>
          <w:rFonts w:hint="eastAsia"/>
        </w:rPr>
        <w:t>循环中</w:t>
      </w:r>
      <w:r w:rsidRPr="002B55FB">
        <w:rPr>
          <w:rFonts w:hint="eastAsia"/>
        </w:rPr>
        <w:t>；</w:t>
      </w:r>
      <w:proofErr w:type="spellStart"/>
      <w:r w:rsidRPr="002B55FB">
        <w:rPr>
          <w:rFonts w:hint="eastAsia"/>
        </w:rPr>
        <w:t>robotd</w:t>
      </w:r>
      <w:proofErr w:type="spellEnd"/>
      <w:r w:rsidRPr="002B55FB">
        <w:rPr>
          <w:rFonts w:hint="eastAsia"/>
        </w:rPr>
        <w:t>负责参数解析、策略选择和</w:t>
      </w:r>
      <w:r w:rsidRPr="002B55FB">
        <w:rPr>
          <w:rFonts w:hint="eastAsia"/>
        </w:rPr>
        <w:t>50 Hz</w:t>
      </w:r>
      <w:r w:rsidRPr="002B55FB">
        <w:rPr>
          <w:rFonts w:hint="eastAsia"/>
        </w:rPr>
        <w:t>控制循环。</w:t>
      </w:r>
    </w:p>
    <w:p w14:paraId="62177AC3" w14:textId="1680D648" w:rsidR="002B55FB" w:rsidRDefault="0024662E" w:rsidP="00F231EE">
      <w:pPr>
        <w:ind w:firstLine="440"/>
      </w:pPr>
      <w:r w:rsidRPr="0024662E">
        <w:rPr>
          <w:rFonts w:hint="eastAsia"/>
        </w:rPr>
        <w:t>最核心的文件：</w:t>
      </w:r>
      <w:r w:rsidRPr="0024662E">
        <w:rPr>
          <w:rFonts w:hint="eastAsia"/>
        </w:rPr>
        <w:t>duck-control/src/policy.rs</w:t>
      </w:r>
      <w:r>
        <w:rPr>
          <w:rFonts w:hint="eastAsia"/>
        </w:rPr>
        <w:t>。</w:t>
      </w:r>
    </w:p>
    <w:p w14:paraId="38AAC279" w14:textId="1E7E1636" w:rsidR="00E66536" w:rsidRDefault="00E66536" w:rsidP="00D07540">
      <w:pPr>
        <w:pStyle w:val="3"/>
      </w:pPr>
      <w:bookmarkStart w:id="67" w:name="_Toc240359360"/>
      <w:r>
        <w:rPr>
          <w:rFonts w:hint="eastAsia"/>
        </w:rPr>
        <w:t>定义：定义一个</w:t>
      </w:r>
      <w:r>
        <w:rPr>
          <w:rFonts w:hint="eastAsia"/>
        </w:rPr>
        <w:t xml:space="preserve"> ONNX </w:t>
      </w:r>
      <w:r>
        <w:rPr>
          <w:rFonts w:hint="eastAsia"/>
        </w:rPr>
        <w:t>模型对象</w:t>
      </w:r>
      <w:bookmarkEnd w:id="67"/>
    </w:p>
    <w:p w14:paraId="04D96547" w14:textId="10A9B8B5" w:rsidR="00E66536" w:rsidRDefault="00E66536" w:rsidP="00E66536">
      <w:pPr>
        <w:ind w:firstLine="440"/>
      </w:pPr>
      <w:r>
        <w:rPr>
          <w:rFonts w:hint="eastAsia"/>
        </w:rPr>
        <w:t>文件：</w:t>
      </w:r>
      <w:r>
        <w:t>`duck-control/</w:t>
      </w:r>
      <w:proofErr w:type="spellStart"/>
      <w:r>
        <w:t>src</w:t>
      </w:r>
      <w:proofErr w:type="spellEnd"/>
      <w:r>
        <w:t>/policy.rs`</w:t>
      </w:r>
      <w:r w:rsidR="00D07540">
        <w:rPr>
          <w:rFonts w:hint="eastAsia"/>
        </w:rPr>
        <w:t>。</w:t>
      </w:r>
      <w:r>
        <w:rPr>
          <w:rFonts w:hint="eastAsia"/>
        </w:rPr>
        <w:t>定义阶段只是声明“我有一个</w:t>
      </w:r>
      <w:r>
        <w:rPr>
          <w:rFonts w:hint="eastAsia"/>
        </w:rPr>
        <w:t>ONNX</w:t>
      </w:r>
      <w:r>
        <w:rPr>
          <w:rFonts w:hint="eastAsia"/>
        </w:rPr>
        <w:t>模型对象”。还没有加载</w:t>
      </w:r>
      <w:r>
        <w:rPr>
          <w:rFonts w:hint="eastAsia"/>
        </w:rPr>
        <w:t xml:space="preserve"> `.</w:t>
      </w:r>
      <w:proofErr w:type="spellStart"/>
      <w:r>
        <w:rPr>
          <w:rFonts w:hint="eastAsia"/>
        </w:rPr>
        <w:t>onnx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文件，也还不能执行。</w:t>
      </w:r>
    </w:p>
    <w:p w14:paraId="230EF829" w14:textId="13E24D06" w:rsidR="00E66536" w:rsidRDefault="00E66536" w:rsidP="00D07540">
      <w:pPr>
        <w:pStyle w:val="3"/>
      </w:pPr>
      <w:bookmarkStart w:id="68" w:name="_Toc240359361"/>
      <w:r>
        <w:rPr>
          <w:rFonts w:hint="eastAsia"/>
        </w:rPr>
        <w:t>创建：把</w:t>
      </w:r>
      <w:r>
        <w:rPr>
          <w:rFonts w:hint="eastAsia"/>
        </w:rPr>
        <w:t xml:space="preserve"> `.</w:t>
      </w:r>
      <w:proofErr w:type="spellStart"/>
      <w:r>
        <w:rPr>
          <w:rFonts w:hint="eastAsia"/>
        </w:rPr>
        <w:t>onnx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文件加载成</w:t>
      </w:r>
      <w:r>
        <w:rPr>
          <w:rFonts w:hint="eastAsia"/>
        </w:rPr>
        <w:t xml:space="preserve"> `Session`</w:t>
      </w:r>
      <w:bookmarkEnd w:id="68"/>
    </w:p>
    <w:p w14:paraId="562BDF4A" w14:textId="529F5BE3" w:rsidR="00E66536" w:rsidRDefault="00E66536" w:rsidP="00E66536">
      <w:pPr>
        <w:ind w:firstLine="440"/>
      </w:pPr>
      <w:r>
        <w:rPr>
          <w:rFonts w:hint="eastAsia"/>
        </w:rPr>
        <w:t>还是在：</w:t>
      </w:r>
      <w:r>
        <w:t>`duck-control/</w:t>
      </w:r>
      <w:proofErr w:type="spellStart"/>
      <w:r>
        <w:t>src</w:t>
      </w:r>
      <w:proofErr w:type="spellEnd"/>
      <w:r>
        <w:t>/policy.rs`</w:t>
      </w:r>
      <w:r w:rsidR="00D34CDF">
        <w:rPr>
          <w:rFonts w:hint="eastAsia"/>
        </w:rPr>
        <w:t>，</w:t>
      </w:r>
      <w:r>
        <w:rPr>
          <w:rFonts w:hint="eastAsia"/>
        </w:rPr>
        <w:t>创建发生在</w:t>
      </w:r>
      <w:r>
        <w:rPr>
          <w:rFonts w:hint="eastAsia"/>
        </w:rPr>
        <w:t xml:space="preserve"> `Network::open()` </w:t>
      </w:r>
      <w:r>
        <w:rPr>
          <w:rFonts w:hint="eastAsia"/>
        </w:rPr>
        <w:t>里面。</w:t>
      </w:r>
    </w:p>
    <w:p w14:paraId="7E55D994" w14:textId="142C17A3" w:rsidR="00E66536" w:rsidRDefault="00E66536" w:rsidP="00D34CDF">
      <w:pPr>
        <w:pStyle w:val="3"/>
      </w:pPr>
      <w:bookmarkStart w:id="69" w:name="_Toc240359362"/>
      <w:r>
        <w:rPr>
          <w:rFonts w:hint="eastAsia"/>
        </w:rPr>
        <w:lastRenderedPageBreak/>
        <w:t>`</w:t>
      </w:r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创建它</w:t>
      </w:r>
      <w:bookmarkEnd w:id="69"/>
    </w:p>
    <w:p w14:paraId="1CD8DD91" w14:textId="27A9C9E5" w:rsidR="00E66536" w:rsidRDefault="00E66536" w:rsidP="00E66536">
      <w:pPr>
        <w:ind w:firstLine="440"/>
      </w:pPr>
      <w:r>
        <w:rPr>
          <w:rFonts w:hint="eastAsia"/>
        </w:rPr>
        <w:t xml:space="preserve">`Policy::load()` </w:t>
      </w:r>
      <w:r>
        <w:rPr>
          <w:rFonts w:hint="eastAsia"/>
        </w:rPr>
        <w:t>内部：</w:t>
      </w:r>
    </w:p>
    <w:p w14:paraId="46B8BAAC" w14:textId="77777777" w:rsidR="00E66536" w:rsidRDefault="00E66536" w:rsidP="00E66536">
      <w:pPr>
        <w:ind w:firstLine="440"/>
      </w:pPr>
      <w:proofErr w:type="gramStart"/>
      <w:r>
        <w:t>Policy::</w:t>
      </w:r>
      <w:proofErr w:type="gramEnd"/>
      <w:r>
        <w:t>load()</w:t>
      </w:r>
    </w:p>
    <w:p w14:paraId="37DE3EC3" w14:textId="77777777"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641A965B" w14:textId="77777777"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Network:</w:t>
      </w:r>
      <w:proofErr w:type="gramStart"/>
      <w:r>
        <w:rPr>
          <w:rFonts w:hint="eastAsia"/>
        </w:rPr>
        <w:t>:open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walk.onnx</w:t>
      </w:r>
      <w:proofErr w:type="spellEnd"/>
      <w:r>
        <w:rPr>
          <w:rFonts w:hint="eastAsia"/>
        </w:rPr>
        <w:t>)</w:t>
      </w:r>
    </w:p>
    <w:p w14:paraId="6B0700E4" w14:textId="77777777"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Network:</w:t>
      </w:r>
      <w:proofErr w:type="gramStart"/>
      <w:r>
        <w:rPr>
          <w:rFonts w:hint="eastAsia"/>
        </w:rPr>
        <w:t>:open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stand.onnx</w:t>
      </w:r>
      <w:proofErr w:type="spellEnd"/>
      <w:r>
        <w:rPr>
          <w:rFonts w:hint="eastAsia"/>
        </w:rPr>
        <w:t>)</w:t>
      </w:r>
    </w:p>
    <w:p w14:paraId="06BA10E2" w14:textId="77777777"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Network:</w:t>
      </w:r>
      <w:proofErr w:type="gramStart"/>
      <w:r>
        <w:rPr>
          <w:rFonts w:hint="eastAsia"/>
        </w:rPr>
        <w:t>:open</w:t>
      </w:r>
      <w:proofErr w:type="gramEnd"/>
      <w:r>
        <w:rPr>
          <w:rFonts w:hint="eastAsia"/>
        </w:rPr>
        <w:t>(...)</w:t>
      </w:r>
    </w:p>
    <w:p w14:paraId="2B2670DD" w14:textId="77777777"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...</w:t>
      </w:r>
    </w:p>
    <w:p w14:paraId="4B943F7C" w14:textId="77777777" w:rsidR="00E66536" w:rsidRDefault="00E66536" w:rsidP="00E66536">
      <w:pPr>
        <w:ind w:firstLine="440"/>
      </w:pPr>
      <w:proofErr w:type="spellStart"/>
      <w:r>
        <w:t>robotd</w:t>
      </w:r>
      <w:proofErr w:type="spellEnd"/>
    </w:p>
    <w:p w14:paraId="11545E1A" w14:textId="77777777"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6CAACE0E" w14:textId="77777777"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Policy:</w:t>
      </w:r>
      <w:proofErr w:type="gramStart"/>
      <w:r>
        <w:rPr>
          <w:rFonts w:hint="eastAsia"/>
        </w:rPr>
        <w:t>:load</w:t>
      </w:r>
      <w:proofErr w:type="gramEnd"/>
      <w:r>
        <w:rPr>
          <w:rFonts w:hint="eastAsia"/>
        </w:rPr>
        <w:t>()</w:t>
      </w:r>
    </w:p>
    <w:p w14:paraId="6FAFDB48" w14:textId="77777777"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▼</w:t>
      </w:r>
    </w:p>
    <w:p w14:paraId="487C3E16" w14:textId="77777777" w:rsidR="00E66536" w:rsidRDefault="00E66536" w:rsidP="00E66536">
      <w:pPr>
        <w:ind w:firstLine="440"/>
      </w:pPr>
      <w:r>
        <w:t>Policy</w:t>
      </w:r>
    </w:p>
    <w:p w14:paraId="61669F3E" w14:textId="77777777"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38F7F1C7" w14:textId="77777777"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Network</w:t>
      </w:r>
    </w:p>
    <w:p w14:paraId="1B033A7C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65E75CB2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ort:</w:t>
      </w:r>
      <w:proofErr w:type="gramStart"/>
      <w:r>
        <w:rPr>
          <w:rFonts w:hint="eastAsia"/>
        </w:rPr>
        <w:t>:Session</w:t>
      </w:r>
      <w:proofErr w:type="gramEnd"/>
    </w:p>
    <w:p w14:paraId="4B9F458A" w14:textId="551902FF" w:rsidR="00E66536" w:rsidRDefault="00E66536" w:rsidP="00E66536">
      <w:pPr>
        <w:ind w:firstLine="440"/>
      </w:pPr>
      <w:r>
        <w:rPr>
          <w:rFonts w:hint="eastAsia"/>
        </w:rPr>
        <w:t>对于</w:t>
      </w:r>
      <w:r>
        <w:rPr>
          <w:rFonts w:hint="eastAsia"/>
        </w:rPr>
        <w:t xml:space="preserve"> walking</w:t>
      </w:r>
      <w:r>
        <w:rPr>
          <w:rFonts w:hint="eastAsia"/>
        </w:rPr>
        <w:t>：</w:t>
      </w:r>
    </w:p>
    <w:p w14:paraId="60882437" w14:textId="77777777" w:rsidR="00E66536" w:rsidRDefault="00E66536" w:rsidP="00E66536">
      <w:pPr>
        <w:ind w:firstLine="440"/>
      </w:pPr>
      <w:proofErr w:type="spellStart"/>
      <w:r>
        <w:t>alpha_</w:t>
      </w:r>
      <w:proofErr w:type="gramStart"/>
      <w:r>
        <w:t>walking.onnx</w:t>
      </w:r>
      <w:proofErr w:type="spellEnd"/>
      <w:proofErr w:type="gramEnd"/>
    </w:p>
    <w:p w14:paraId="61E239E7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3ED450A6" w14:textId="77777777" w:rsidR="00E66536" w:rsidRDefault="00E66536" w:rsidP="00E66536">
      <w:pPr>
        <w:ind w:firstLine="440"/>
      </w:pPr>
      <w:r>
        <w:t>Network</w:t>
      </w:r>
    </w:p>
    <w:p w14:paraId="7226C233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578C50EB" w14:textId="03A1AB7B" w:rsidR="00E66536" w:rsidRDefault="00E66536" w:rsidP="00E66536">
      <w:pPr>
        <w:ind w:firstLine="440"/>
      </w:pPr>
      <w:r>
        <w:t>Session</w:t>
      </w:r>
    </w:p>
    <w:p w14:paraId="3D09196B" w14:textId="202D503A" w:rsidR="00E66536" w:rsidRDefault="00E66536" w:rsidP="00D34CDF">
      <w:pPr>
        <w:pStyle w:val="3"/>
      </w:pPr>
      <w:bookmarkStart w:id="70" w:name="_Toc240359363"/>
      <w:r>
        <w:rPr>
          <w:rFonts w:hint="eastAsia"/>
        </w:rPr>
        <w:t>执行：调用</w:t>
      </w:r>
      <w:r>
        <w:rPr>
          <w:rFonts w:hint="eastAsia"/>
        </w:rPr>
        <w:t xml:space="preserve"> ONNX</w:t>
      </w:r>
      <w:bookmarkEnd w:id="70"/>
    </w:p>
    <w:p w14:paraId="39CE7C91" w14:textId="1230DA6F" w:rsidR="00E66536" w:rsidRDefault="00E66536" w:rsidP="00E66536">
      <w:pPr>
        <w:ind w:firstLine="440"/>
      </w:pPr>
      <w:r>
        <w:rPr>
          <w:rFonts w:hint="eastAsia"/>
        </w:rPr>
        <w:t>真正执行发生在：</w:t>
      </w:r>
    </w:p>
    <w:p w14:paraId="725C2DB9" w14:textId="3335EFBE" w:rsidR="00E66536" w:rsidRDefault="00E66536" w:rsidP="00E66536">
      <w:pPr>
        <w:ind w:firstLine="440"/>
      </w:pPr>
      <w:r>
        <w:t>`duck-control/</w:t>
      </w:r>
      <w:proofErr w:type="spellStart"/>
      <w:r>
        <w:t>src</w:t>
      </w:r>
      <w:proofErr w:type="spellEnd"/>
      <w:r>
        <w:t>/policy.rs`</w:t>
      </w:r>
    </w:p>
    <w:p w14:paraId="6F9150E8" w14:textId="1E564C51" w:rsidR="00E66536" w:rsidRDefault="00E66536" w:rsidP="00E66536">
      <w:pPr>
        <w:ind w:firstLine="440"/>
      </w:pPr>
      <w:r>
        <w:rPr>
          <w:rFonts w:hint="eastAsia"/>
        </w:rPr>
        <w:t>`Network::run()`</w:t>
      </w:r>
      <w:r>
        <w:rPr>
          <w:rFonts w:hint="eastAsia"/>
        </w:rPr>
        <w:t>。</w:t>
      </w:r>
    </w:p>
    <w:p w14:paraId="2018F47E" w14:textId="27B945FA" w:rsidR="00E66536" w:rsidRDefault="00E66536" w:rsidP="00E66536">
      <w:pPr>
        <w:ind w:firstLine="440"/>
      </w:pPr>
      <w:r>
        <w:rPr>
          <w:rFonts w:hint="eastAsia"/>
        </w:rPr>
        <w:t>核心可以简化成：</w:t>
      </w:r>
    </w:p>
    <w:p w14:paraId="555A1087" w14:textId="77777777" w:rsidR="00E66536" w:rsidRDefault="00E66536" w:rsidP="00E66536">
      <w:pPr>
        <w:ind w:firstLine="440"/>
      </w:pPr>
      <w:r>
        <w:lastRenderedPageBreak/>
        <w:t xml:space="preserve">let outputs = </w:t>
      </w:r>
      <w:proofErr w:type="spellStart"/>
      <w:proofErr w:type="gramStart"/>
      <w:r>
        <w:t>self.session.run</w:t>
      </w:r>
      <w:proofErr w:type="spellEnd"/>
      <w:r>
        <w:t>(</w:t>
      </w:r>
      <w:proofErr w:type="gramEnd"/>
      <w:r>
        <w:t>inputs)?;</w:t>
      </w:r>
    </w:p>
    <w:p w14:paraId="50E6019E" w14:textId="68BE2CA0" w:rsidR="00E66536" w:rsidRDefault="00E66536" w:rsidP="00E66536">
      <w:pPr>
        <w:ind w:firstLine="440"/>
      </w:pPr>
      <w:r>
        <w:rPr>
          <w:rFonts w:hint="eastAsia"/>
        </w:rPr>
        <w:t>这就是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关键的一句。</w:t>
      </w:r>
    </w:p>
    <w:p w14:paraId="770BFA92" w14:textId="02505019" w:rsidR="00E66536" w:rsidRDefault="00E66536" w:rsidP="00E66536">
      <w:pPr>
        <w:ind w:firstLine="440"/>
      </w:pPr>
      <w:r>
        <w:rPr>
          <w:rFonts w:hint="eastAsia"/>
        </w:rPr>
        <w:t>也就是说：</w:t>
      </w:r>
    </w:p>
    <w:p w14:paraId="219898DE" w14:textId="77777777" w:rsidR="00E66536" w:rsidRDefault="00E66536" w:rsidP="00E66536">
      <w:pPr>
        <w:ind w:firstLine="440"/>
      </w:pPr>
      <w:r>
        <w:t>```text</w:t>
      </w:r>
    </w:p>
    <w:p w14:paraId="762D50CA" w14:textId="77777777" w:rsidR="00E66536" w:rsidRDefault="00E66536" w:rsidP="00E66536">
      <w:pPr>
        <w:ind w:firstLine="440"/>
      </w:pPr>
      <w:r>
        <w:t>observation</w:t>
      </w:r>
    </w:p>
    <w:p w14:paraId="438154E9" w14:textId="77777777"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53A34E7A" w14:textId="77777777"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3B068460" w14:textId="77777777" w:rsidR="00E66536" w:rsidRDefault="00E66536" w:rsidP="00E66536">
      <w:pPr>
        <w:ind w:firstLine="440"/>
      </w:pPr>
      <w:r>
        <w:t>ONNX input tensor</w:t>
      </w:r>
    </w:p>
    <w:p w14:paraId="0411197E" w14:textId="77777777"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1F0B963F" w14:textId="77777777"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1A8FAD74" w14:textId="77777777" w:rsidR="00E66536" w:rsidRDefault="00E66536" w:rsidP="00E66536">
      <w:pPr>
        <w:ind w:firstLine="440"/>
      </w:pPr>
      <w:proofErr w:type="spellStart"/>
      <w:r>
        <w:t>self.session.run</w:t>
      </w:r>
      <w:proofErr w:type="spellEnd"/>
      <w:r>
        <w:t>(...)</w:t>
      </w:r>
    </w:p>
    <w:p w14:paraId="14FE0852" w14:textId="77777777"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7091E8B5" w14:textId="77777777"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28996D6D" w14:textId="77777777" w:rsidR="00E66536" w:rsidRDefault="00E66536" w:rsidP="00E66536">
      <w:pPr>
        <w:ind w:firstLine="440"/>
      </w:pPr>
      <w:r>
        <w:t>ONNX Runtime</w:t>
      </w:r>
    </w:p>
    <w:p w14:paraId="2107CA3D" w14:textId="77777777"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42E63F41" w14:textId="77777777"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47B3292C" w14:textId="4DCB8605" w:rsidR="00E66536" w:rsidRDefault="00E66536" w:rsidP="00E66536">
      <w:pPr>
        <w:ind w:firstLine="440"/>
      </w:pPr>
      <w:r>
        <w:t xml:space="preserve">[1, </w:t>
      </w:r>
      <w:proofErr w:type="gramStart"/>
      <w:r>
        <w:t>14]`</w:t>
      </w:r>
      <w:proofErr w:type="gramEnd"/>
      <w:r>
        <w:t>``</w:t>
      </w:r>
    </w:p>
    <w:p w14:paraId="5B5F7402" w14:textId="5EA558C5" w:rsidR="00E66536" w:rsidRDefault="00E66536" w:rsidP="00BD6F42">
      <w:pPr>
        <w:pStyle w:val="3"/>
      </w:pPr>
      <w:bookmarkStart w:id="71" w:name="_Toc240359364"/>
      <w:r>
        <w:rPr>
          <w:rFonts w:hint="eastAsia"/>
        </w:rPr>
        <w:t>`</w:t>
      </w:r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是怎么调用它的？</w:t>
      </w:r>
      <w:bookmarkEnd w:id="71"/>
    </w:p>
    <w:p w14:paraId="4B3C3989" w14:textId="7A6E2123" w:rsidR="00E66536" w:rsidRDefault="00E66536" w:rsidP="00E66536">
      <w:pPr>
        <w:ind w:firstLine="440"/>
      </w:pPr>
      <w:r>
        <w:rPr>
          <w:rFonts w:hint="eastAsia"/>
        </w:rPr>
        <w:t>在控制循环中，</w:t>
      </w:r>
      <w:r>
        <w:rPr>
          <w:rFonts w:hint="eastAsia"/>
        </w:rPr>
        <w:t>`</w:t>
      </w:r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最终会走到：</w:t>
      </w:r>
    </w:p>
    <w:p w14:paraId="7CF66E96" w14:textId="77777777" w:rsidR="00E66536" w:rsidRDefault="00E66536" w:rsidP="00E66536">
      <w:pPr>
        <w:ind w:firstLine="440"/>
      </w:pPr>
      <w:proofErr w:type="spellStart"/>
      <w:proofErr w:type="gramStart"/>
      <w:r>
        <w:t>self.policy</w:t>
      </w:r>
      <w:proofErr w:type="gramEnd"/>
      <w:r>
        <w:t>.infer</w:t>
      </w:r>
      <w:proofErr w:type="spellEnd"/>
      <w:r>
        <w:t>(&amp;observation, net)</w:t>
      </w:r>
    </w:p>
    <w:p w14:paraId="36F8DB1B" w14:textId="77777777" w:rsidR="00E66536" w:rsidRDefault="00E66536" w:rsidP="00E66536">
      <w:pPr>
        <w:ind w:firstLine="440"/>
      </w:pPr>
      <w:r>
        <w:rPr>
          <w:rFonts w:hint="eastAsia"/>
        </w:rPr>
        <w:t>然后：</w:t>
      </w:r>
    </w:p>
    <w:p w14:paraId="310127DF" w14:textId="77777777" w:rsidR="00E66536" w:rsidRDefault="00E66536" w:rsidP="00E66536">
      <w:pPr>
        <w:ind w:firstLine="440"/>
      </w:pPr>
      <w:proofErr w:type="gramStart"/>
      <w:r>
        <w:t>Controller::</w:t>
      </w:r>
      <w:proofErr w:type="gramEnd"/>
      <w:r>
        <w:t>step()</w:t>
      </w:r>
    </w:p>
    <w:p w14:paraId="14636B95" w14:textId="77777777"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4522F73D" w14:textId="77777777"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6973BD45" w14:textId="77777777" w:rsidR="00E66536" w:rsidRDefault="00E66536" w:rsidP="00E66536">
      <w:pPr>
        <w:ind w:firstLine="440"/>
      </w:pPr>
      <w:proofErr w:type="gramStart"/>
      <w:r>
        <w:t>Policy::</w:t>
      </w:r>
      <w:proofErr w:type="gramEnd"/>
      <w:r>
        <w:t>infer()</w:t>
      </w:r>
    </w:p>
    <w:p w14:paraId="1830DF4E" w14:textId="77777777"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25F361A5" w14:textId="77777777"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04F5B429" w14:textId="77777777" w:rsidR="00E66536" w:rsidRDefault="00E66536" w:rsidP="00E66536">
      <w:pPr>
        <w:ind w:firstLine="440"/>
      </w:pPr>
      <w:proofErr w:type="gramStart"/>
      <w:r>
        <w:t>Network::</w:t>
      </w:r>
      <w:proofErr w:type="gramEnd"/>
      <w:r>
        <w:t>run()</w:t>
      </w:r>
    </w:p>
    <w:p w14:paraId="610D4BBB" w14:textId="77777777" w:rsidR="00E66536" w:rsidRDefault="00E66536" w:rsidP="00E66536">
      <w:pPr>
        <w:ind w:firstLine="440"/>
      </w:pPr>
      <w:r>
        <w:rPr>
          <w:rFonts w:hint="eastAsia"/>
        </w:rPr>
        <w:lastRenderedPageBreak/>
        <w:t xml:space="preserve">       </w:t>
      </w:r>
      <w:r>
        <w:rPr>
          <w:rFonts w:hint="eastAsia"/>
        </w:rPr>
        <w:t>│</w:t>
      </w:r>
    </w:p>
    <w:p w14:paraId="561F1FAC" w14:textId="77777777"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030EE20E" w14:textId="77777777" w:rsidR="00E66536" w:rsidRDefault="00E66536" w:rsidP="00E66536">
      <w:pPr>
        <w:ind w:firstLine="440"/>
      </w:pPr>
      <w:proofErr w:type="spellStart"/>
      <w:proofErr w:type="gramStart"/>
      <w:r>
        <w:t>session.run</w:t>
      </w:r>
      <w:proofErr w:type="spellEnd"/>
      <w:r>
        <w:t>(</w:t>
      </w:r>
      <w:proofErr w:type="gramEnd"/>
      <w:r>
        <w:t>)</w:t>
      </w:r>
    </w:p>
    <w:p w14:paraId="6D02DB05" w14:textId="77777777"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219947E8" w14:textId="77777777"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106847DB" w14:textId="77777777" w:rsidR="00E66536" w:rsidRDefault="00E66536" w:rsidP="00E66536">
      <w:pPr>
        <w:ind w:firstLine="440"/>
      </w:pPr>
      <w:r>
        <w:t>ONNX</w:t>
      </w:r>
    </w:p>
    <w:p w14:paraId="0B99555C" w14:textId="77777777"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146C51C3" w14:textId="77777777"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1A89672E" w14:textId="77777777" w:rsidR="00E66536" w:rsidRDefault="00E66536" w:rsidP="00E66536">
      <w:pPr>
        <w:ind w:firstLine="440"/>
      </w:pPr>
      <w:r>
        <w:t>14 actions</w:t>
      </w:r>
    </w:p>
    <w:p w14:paraId="748C37B1" w14:textId="77777777" w:rsidR="00E66536" w:rsidRDefault="00E66536" w:rsidP="00E66536">
      <w:pPr>
        <w:ind w:firstLine="440"/>
      </w:pPr>
      <w:r>
        <w:rPr>
          <w:rFonts w:hint="eastAsia"/>
        </w:rPr>
        <w:t>所以你只需要记住这条调用链：</w:t>
      </w:r>
    </w:p>
    <w:p w14:paraId="2F2BB77E" w14:textId="77777777" w:rsidR="00E66536" w:rsidRDefault="00E66536" w:rsidP="00E66536">
      <w:pPr>
        <w:ind w:firstLine="440"/>
      </w:pPr>
      <w:proofErr w:type="spellStart"/>
      <w:r>
        <w:t>robotd</w:t>
      </w:r>
      <w:proofErr w:type="spellEnd"/>
    </w:p>
    <w:p w14:paraId="3B2B30EB" w14:textId="77777777"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0300808A" w14:textId="77777777"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▼</w:t>
      </w:r>
    </w:p>
    <w:p w14:paraId="454FE774" w14:textId="77777777" w:rsidR="00E66536" w:rsidRDefault="00E66536" w:rsidP="00E66536">
      <w:pPr>
        <w:ind w:firstLine="440"/>
      </w:pPr>
      <w:proofErr w:type="gramStart"/>
      <w:r>
        <w:t>Policy::</w:t>
      </w:r>
      <w:proofErr w:type="gramEnd"/>
      <w:r>
        <w:t>infer()</w:t>
      </w:r>
    </w:p>
    <w:p w14:paraId="256F2543" w14:textId="77777777"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33F536D5" w14:textId="77777777"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▼</w:t>
      </w:r>
    </w:p>
    <w:p w14:paraId="61456BC2" w14:textId="77777777" w:rsidR="00E66536" w:rsidRDefault="00E66536" w:rsidP="00E66536">
      <w:pPr>
        <w:ind w:firstLine="440"/>
      </w:pPr>
      <w:proofErr w:type="gramStart"/>
      <w:r>
        <w:t>Network::</w:t>
      </w:r>
      <w:proofErr w:type="gramEnd"/>
      <w:r>
        <w:t>run()</w:t>
      </w:r>
    </w:p>
    <w:p w14:paraId="3F43DE46" w14:textId="77777777"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29B2F361" w14:textId="77777777"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▼</w:t>
      </w:r>
    </w:p>
    <w:p w14:paraId="512FA2CF" w14:textId="77777777" w:rsidR="00E66536" w:rsidRDefault="00E66536" w:rsidP="00E66536">
      <w:pPr>
        <w:ind w:firstLine="440"/>
      </w:pPr>
      <w:proofErr w:type="gramStart"/>
      <w:r>
        <w:t>Session::</w:t>
      </w:r>
      <w:proofErr w:type="gramEnd"/>
      <w:r>
        <w:t>run()</w:t>
      </w:r>
    </w:p>
    <w:p w14:paraId="2B85BF7C" w14:textId="77777777"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450FBB2F" w14:textId="77777777"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▼</w:t>
      </w:r>
    </w:p>
    <w:p w14:paraId="078CCA54" w14:textId="77777777" w:rsidR="00E66536" w:rsidRDefault="00E66536" w:rsidP="00E66536">
      <w:pPr>
        <w:ind w:firstLine="440"/>
      </w:pPr>
      <w:proofErr w:type="spellStart"/>
      <w:r>
        <w:t>alpha_</w:t>
      </w:r>
      <w:proofErr w:type="gramStart"/>
      <w:r>
        <w:t>walking.onnx</w:t>
      </w:r>
      <w:proofErr w:type="spellEnd"/>
      <w:proofErr w:type="gramEnd"/>
    </w:p>
    <w:p w14:paraId="064688B1" w14:textId="2C07C214" w:rsidR="00E66536" w:rsidRDefault="00E66536" w:rsidP="00E75560">
      <w:pPr>
        <w:pStyle w:val="3"/>
      </w:pPr>
      <w:bookmarkStart w:id="72" w:name="_Toc240359365"/>
      <w:r>
        <w:rPr>
          <w:rFonts w:hint="eastAsia"/>
        </w:rPr>
        <w:t>三个动作总结</w:t>
      </w:r>
      <w:bookmarkEnd w:id="72"/>
    </w:p>
    <w:p w14:paraId="4352B956" w14:textId="15F9D409" w:rsidR="00E66536" w:rsidRDefault="00E66536" w:rsidP="00E66536">
      <w:pPr>
        <w:ind w:firstLine="44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定义</w:t>
      </w:r>
    </w:p>
    <w:p w14:paraId="38FD5873" w14:textId="77777777" w:rsidR="00E66536" w:rsidRDefault="00E66536" w:rsidP="00E66536">
      <w:pPr>
        <w:ind w:firstLine="440"/>
      </w:pPr>
      <w:r>
        <w:rPr>
          <w:rFonts w:hint="eastAsia"/>
        </w:rPr>
        <w:t>告诉</w:t>
      </w:r>
      <w:r>
        <w:rPr>
          <w:rFonts w:hint="eastAsia"/>
        </w:rPr>
        <w:t xml:space="preserve"> Rust</w:t>
      </w:r>
      <w:r>
        <w:rPr>
          <w:rFonts w:hint="eastAsia"/>
        </w:rPr>
        <w:t>：</w:t>
      </w:r>
    </w:p>
    <w:p w14:paraId="6F85CDCA" w14:textId="77777777" w:rsidR="00E66536" w:rsidRDefault="00E66536" w:rsidP="00E66536">
      <w:pPr>
        <w:ind w:firstLine="440"/>
      </w:pPr>
      <w:r>
        <w:t>struct Network {</w:t>
      </w:r>
    </w:p>
    <w:p w14:paraId="7B34B631" w14:textId="77777777" w:rsidR="00E66536" w:rsidRDefault="00E66536" w:rsidP="00E66536">
      <w:pPr>
        <w:ind w:firstLine="440"/>
      </w:pPr>
      <w:r>
        <w:t xml:space="preserve">    session: Session,</w:t>
      </w:r>
    </w:p>
    <w:p w14:paraId="303E60BA" w14:textId="77777777" w:rsidR="00E66536" w:rsidRDefault="00E66536" w:rsidP="00E66536">
      <w:pPr>
        <w:ind w:firstLine="440"/>
      </w:pPr>
      <w:r>
        <w:lastRenderedPageBreak/>
        <w:t>}</w:t>
      </w:r>
    </w:p>
    <w:p w14:paraId="10B48DE0" w14:textId="140622C4" w:rsidR="00E66536" w:rsidRDefault="00E66536" w:rsidP="00E66536">
      <w:pPr>
        <w:ind w:firstLine="440"/>
      </w:pPr>
      <w:r>
        <w:rPr>
          <w:rFonts w:hint="eastAsia"/>
        </w:rPr>
        <w:t>意思：一个</w:t>
      </w:r>
      <w:r>
        <w:rPr>
          <w:rFonts w:hint="eastAsia"/>
        </w:rPr>
        <w:t xml:space="preserve"> Network </w:t>
      </w:r>
      <w:r>
        <w:rPr>
          <w:rFonts w:hint="eastAsia"/>
        </w:rPr>
        <w:t>里面有一个</w:t>
      </w:r>
      <w:r>
        <w:rPr>
          <w:rFonts w:hint="eastAsia"/>
        </w:rPr>
        <w:t xml:space="preserve"> ONNX Runtime Session</w:t>
      </w:r>
      <w:r>
        <w:rPr>
          <w:rFonts w:hint="eastAsia"/>
        </w:rPr>
        <w:t>。</w:t>
      </w:r>
    </w:p>
    <w:p w14:paraId="6F0279E3" w14:textId="20EB04DE" w:rsidR="00E66536" w:rsidRDefault="00E66536" w:rsidP="00E66536">
      <w:pPr>
        <w:ind w:firstLine="44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</w:p>
    <w:p w14:paraId="34A1C8A7" w14:textId="77777777" w:rsidR="00E66536" w:rsidRDefault="00E66536" w:rsidP="00E66536">
      <w:pPr>
        <w:ind w:firstLine="440"/>
      </w:pPr>
      <w:r>
        <w:t xml:space="preserve">let session = </w:t>
      </w:r>
      <w:proofErr w:type="gramStart"/>
      <w:r>
        <w:t>Session::</w:t>
      </w:r>
      <w:proofErr w:type="gramEnd"/>
      <w:r>
        <w:t>builder()</w:t>
      </w:r>
    </w:p>
    <w:p w14:paraId="3D9B8C41" w14:textId="77777777" w:rsidR="00E66536" w:rsidRDefault="00E66536" w:rsidP="00E66536">
      <w:pPr>
        <w:ind w:firstLine="440"/>
      </w:pPr>
      <w:r>
        <w:t xml:space="preserve">    </w:t>
      </w:r>
      <w:proofErr w:type="gramStart"/>
      <w:r>
        <w:t>.</w:t>
      </w:r>
      <w:proofErr w:type="spellStart"/>
      <w:r>
        <w:t>commit</w:t>
      </w:r>
      <w:proofErr w:type="gramEnd"/>
      <w:r>
        <w:t>_from_file</w:t>
      </w:r>
      <w:proofErr w:type="spellEnd"/>
      <w:r>
        <w:t>(path)?;</w:t>
      </w:r>
    </w:p>
    <w:p w14:paraId="0CF39E6C" w14:textId="63042722" w:rsidR="00E66536" w:rsidRDefault="00E66536" w:rsidP="00E66536">
      <w:pPr>
        <w:ind w:firstLine="440"/>
      </w:pPr>
      <w:r>
        <w:rPr>
          <w:rFonts w:hint="eastAsia"/>
        </w:rPr>
        <w:t>意思：把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alpha_walking.onnx</w:t>
      </w:r>
      <w:proofErr w:type="spellEnd"/>
      <w:r>
        <w:rPr>
          <w:rFonts w:hint="eastAsia"/>
        </w:rPr>
        <w:t xml:space="preserve">` </w:t>
      </w:r>
      <w:proofErr w:type="gramStart"/>
      <w:r>
        <w:rPr>
          <w:rFonts w:hint="eastAsia"/>
        </w:rPr>
        <w:t>加载进</w:t>
      </w:r>
      <w:proofErr w:type="gramEnd"/>
      <w:r>
        <w:rPr>
          <w:rFonts w:hint="eastAsia"/>
        </w:rPr>
        <w:t xml:space="preserve"> ONNX Runtime</w:t>
      </w:r>
      <w:r>
        <w:rPr>
          <w:rFonts w:hint="eastAsia"/>
        </w:rPr>
        <w:t>，创建</w:t>
      </w:r>
      <w:r>
        <w:rPr>
          <w:rFonts w:hint="eastAsia"/>
        </w:rPr>
        <w:t xml:space="preserve"> `Session`</w:t>
      </w:r>
      <w:r>
        <w:rPr>
          <w:rFonts w:hint="eastAsia"/>
        </w:rPr>
        <w:t>。</w:t>
      </w:r>
    </w:p>
    <w:p w14:paraId="5EEDA1BC" w14:textId="4C4F21B5" w:rsidR="00E66536" w:rsidRDefault="00E66536" w:rsidP="00E66536">
      <w:pPr>
        <w:ind w:firstLine="44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执行</w:t>
      </w:r>
    </w:p>
    <w:p w14:paraId="4F2AA274" w14:textId="77777777" w:rsidR="00E66536" w:rsidRDefault="00E66536" w:rsidP="00E66536">
      <w:pPr>
        <w:ind w:firstLine="440"/>
      </w:pPr>
      <w:r>
        <w:t xml:space="preserve">let outputs = </w:t>
      </w:r>
      <w:proofErr w:type="spellStart"/>
      <w:proofErr w:type="gramStart"/>
      <w:r>
        <w:t>self.session.run</w:t>
      </w:r>
      <w:proofErr w:type="spellEnd"/>
      <w:r>
        <w:t>(</w:t>
      </w:r>
      <w:proofErr w:type="gramEnd"/>
      <w:r>
        <w:t>inputs)?;</w:t>
      </w:r>
    </w:p>
    <w:p w14:paraId="7321AC47" w14:textId="1CCDB5CB" w:rsidR="00E66536" w:rsidRDefault="00E66536" w:rsidP="00E66536">
      <w:pPr>
        <w:ind w:firstLine="440"/>
      </w:pPr>
      <w:r>
        <w:rPr>
          <w:rFonts w:hint="eastAsia"/>
        </w:rPr>
        <w:t>意思：把</w:t>
      </w:r>
      <w:r>
        <w:rPr>
          <w:rFonts w:hint="eastAsia"/>
        </w:rPr>
        <w:t xml:space="preserve"> 61 </w:t>
      </w:r>
      <w:r>
        <w:rPr>
          <w:rFonts w:hint="eastAsia"/>
        </w:rPr>
        <w:t>维</w:t>
      </w:r>
      <w:r>
        <w:rPr>
          <w:rFonts w:hint="eastAsia"/>
        </w:rPr>
        <w:t xml:space="preserve"> observation </w:t>
      </w:r>
      <w:r>
        <w:rPr>
          <w:rFonts w:hint="eastAsia"/>
        </w:rPr>
        <w:t>喂给</w:t>
      </w:r>
      <w:r>
        <w:rPr>
          <w:rFonts w:hint="eastAsia"/>
        </w:rPr>
        <w:t xml:space="preserve"> ONNX</w:t>
      </w:r>
      <w:r>
        <w:rPr>
          <w:rFonts w:hint="eastAsia"/>
        </w:rPr>
        <w:t>，执行神经网络，得到</w:t>
      </w:r>
      <w:r>
        <w:rPr>
          <w:rFonts w:hint="eastAsia"/>
        </w:rPr>
        <w:t xml:space="preserve"> 14 </w:t>
      </w:r>
      <w:r>
        <w:rPr>
          <w:rFonts w:hint="eastAsia"/>
        </w:rPr>
        <w:t>维</w:t>
      </w:r>
      <w:r>
        <w:rPr>
          <w:rFonts w:hint="eastAsia"/>
        </w:rPr>
        <w:t xml:space="preserve"> action</w:t>
      </w:r>
      <w:r>
        <w:rPr>
          <w:rFonts w:hint="eastAsia"/>
        </w:rPr>
        <w:t>。</w:t>
      </w:r>
    </w:p>
    <w:p w14:paraId="3A65C9EA" w14:textId="3FA36731" w:rsidR="00E66536" w:rsidRDefault="00E66536" w:rsidP="00E66536">
      <w:pPr>
        <w:ind w:firstLine="440"/>
      </w:pPr>
      <w:r>
        <w:rPr>
          <w:rFonts w:hint="eastAsia"/>
        </w:rPr>
        <w:t>最简单的一张图</w:t>
      </w:r>
    </w:p>
    <w:p w14:paraId="61C0FC26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     </w:t>
      </w:r>
      <w:r>
        <w:rPr>
          <w:rFonts w:hint="eastAsia"/>
        </w:rPr>
        <w:t>定义</w:t>
      </w:r>
    </w:p>
    <w:p w14:paraId="4396225C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71B0F41E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▼</w:t>
      </w:r>
    </w:p>
    <w:p w14:paraId="2C9214CA" w14:textId="77777777" w:rsidR="00E66536" w:rsidRDefault="00E66536" w:rsidP="00E66536">
      <w:pPr>
        <w:ind w:firstLine="440"/>
      </w:pPr>
      <w:r>
        <w:t xml:space="preserve">     Network </w:t>
      </w:r>
      <w:proofErr w:type="gramStart"/>
      <w:r>
        <w:t>{ Session</w:t>
      </w:r>
      <w:proofErr w:type="gramEnd"/>
      <w:r>
        <w:t xml:space="preserve"> }</w:t>
      </w:r>
    </w:p>
    <w:p w14:paraId="24594D2C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10F26488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     </w:t>
      </w:r>
      <w:r>
        <w:rPr>
          <w:rFonts w:hint="eastAsia"/>
        </w:rPr>
        <w:t>创建</w:t>
      </w:r>
    </w:p>
    <w:p w14:paraId="3E077D30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405A74BA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▼</w:t>
      </w:r>
    </w:p>
    <w:p w14:paraId="693CD8B0" w14:textId="77777777" w:rsidR="00E66536" w:rsidRDefault="00E66536" w:rsidP="00E66536">
      <w:pPr>
        <w:ind w:firstLine="440"/>
      </w:pPr>
      <w:r>
        <w:t xml:space="preserve">   </w:t>
      </w:r>
      <w:proofErr w:type="spellStart"/>
      <w:r>
        <w:t>alpha_</w:t>
      </w:r>
      <w:proofErr w:type="gramStart"/>
      <w:r>
        <w:t>walking.onnx</w:t>
      </w:r>
      <w:proofErr w:type="spellEnd"/>
      <w:proofErr w:type="gramEnd"/>
    </w:p>
    <w:p w14:paraId="5E51BEF6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0117DA35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▼</w:t>
      </w:r>
    </w:p>
    <w:p w14:paraId="0B1AD9E1" w14:textId="77777777" w:rsidR="00E66536" w:rsidRDefault="00E66536" w:rsidP="00E66536">
      <w:pPr>
        <w:ind w:firstLine="440"/>
      </w:pPr>
      <w:r>
        <w:t xml:space="preserve">        </w:t>
      </w:r>
      <w:proofErr w:type="gramStart"/>
      <w:r>
        <w:t>ort::</w:t>
      </w:r>
      <w:proofErr w:type="gramEnd"/>
      <w:r>
        <w:t>Session</w:t>
      </w:r>
    </w:p>
    <w:p w14:paraId="2025502D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51D4E9EB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     </w:t>
      </w:r>
      <w:r>
        <w:rPr>
          <w:rFonts w:hint="eastAsia"/>
        </w:rPr>
        <w:t>执行</w:t>
      </w:r>
    </w:p>
    <w:p w14:paraId="701EAE0A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6407B562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▼</w:t>
      </w:r>
    </w:p>
    <w:p w14:paraId="16C66545" w14:textId="77777777" w:rsidR="00E66536" w:rsidRDefault="00E66536" w:rsidP="00E66536">
      <w:pPr>
        <w:ind w:firstLine="440"/>
      </w:pPr>
      <w:r>
        <w:t xml:space="preserve">       </w:t>
      </w:r>
      <w:proofErr w:type="gramStart"/>
      <w:r>
        <w:t>Session::</w:t>
      </w:r>
      <w:proofErr w:type="gramEnd"/>
      <w:r>
        <w:t>run()</w:t>
      </w:r>
    </w:p>
    <w:p w14:paraId="5427B46C" w14:textId="77777777"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12418175" w14:textId="77777777" w:rsidR="00E66536" w:rsidRDefault="00E66536" w:rsidP="00E66536">
      <w:pPr>
        <w:ind w:firstLine="440"/>
      </w:pPr>
      <w:r>
        <w:rPr>
          <w:rFonts w:hint="eastAsia"/>
        </w:rPr>
        <w:lastRenderedPageBreak/>
        <w:t xml:space="preserve">              </w:t>
      </w:r>
      <w:r>
        <w:rPr>
          <w:rFonts w:hint="eastAsia"/>
        </w:rPr>
        <w:t>▼</w:t>
      </w:r>
    </w:p>
    <w:p w14:paraId="76102065" w14:textId="77777777" w:rsidR="00E66536" w:rsidRDefault="00E66536" w:rsidP="00E66536">
      <w:pPr>
        <w:ind w:firstLine="440"/>
      </w:pPr>
      <w:r>
        <w:rPr>
          <w:rFonts w:hint="eastAsia"/>
        </w:rPr>
        <w:t xml:space="preserve">       [1, 61] </w:t>
      </w:r>
      <w:r>
        <w:rPr>
          <w:rFonts w:hint="eastAsia"/>
        </w:rPr>
        <w:t>→</w:t>
      </w:r>
      <w:r>
        <w:rPr>
          <w:rFonts w:hint="eastAsia"/>
        </w:rPr>
        <w:t xml:space="preserve"> [1, 14]</w:t>
      </w:r>
    </w:p>
    <w:p w14:paraId="20DF640A" w14:textId="32E7A3CF" w:rsidR="00E66536" w:rsidRDefault="00E66536" w:rsidP="00E66536">
      <w:pPr>
        <w:ind w:firstLine="440"/>
      </w:pPr>
      <w:r>
        <w:rPr>
          <w:rFonts w:hint="eastAsia"/>
        </w:rPr>
        <w:t>定义</w:t>
      </w:r>
      <w:r>
        <w:rPr>
          <w:rFonts w:hint="eastAsia"/>
        </w:rPr>
        <w:t xml:space="preserve"> </w:t>
      </w:r>
      <w:r>
        <w:rPr>
          <w:rFonts w:hint="eastAsia"/>
        </w:rPr>
        <w:t>声明对象长什么样。</w:t>
      </w:r>
    </w:p>
    <w:p w14:paraId="350D9951" w14:textId="14D2B4DE" w:rsidR="00E66536" w:rsidRDefault="00E66536" w:rsidP="00E66536">
      <w:pPr>
        <w:ind w:firstLine="440"/>
      </w:pPr>
      <w:r>
        <w:rPr>
          <w:rFonts w:hint="eastAsia"/>
        </w:rPr>
        <w:t>创建</w:t>
      </w:r>
      <w:r>
        <w:rPr>
          <w:rFonts w:hint="eastAsia"/>
        </w:rPr>
        <w:t xml:space="preserve"> = </w:t>
      </w:r>
      <w:r>
        <w:rPr>
          <w:rFonts w:hint="eastAsia"/>
        </w:rPr>
        <w:t>加载</w:t>
      </w:r>
      <w:r>
        <w:rPr>
          <w:rFonts w:hint="eastAsia"/>
        </w:rPr>
        <w:t xml:space="preserve"> ONNX </w:t>
      </w:r>
      <w:r>
        <w:rPr>
          <w:rFonts w:hint="eastAsia"/>
        </w:rPr>
        <w:t>文件，得到</w:t>
      </w:r>
      <w:r>
        <w:rPr>
          <w:rFonts w:hint="eastAsia"/>
        </w:rPr>
        <w:t xml:space="preserve"> `Session`</w:t>
      </w:r>
      <w:r>
        <w:rPr>
          <w:rFonts w:hint="eastAsia"/>
        </w:rPr>
        <w:t>。</w:t>
      </w:r>
      <w:r>
        <w:rPr>
          <w:rFonts w:hint="eastAsia"/>
        </w:rPr>
        <w:t>**</w:t>
      </w:r>
    </w:p>
    <w:p w14:paraId="00EDD14B" w14:textId="15C4873C" w:rsidR="00E66536" w:rsidRDefault="00E66536" w:rsidP="00E66536">
      <w:pPr>
        <w:ind w:firstLine="440"/>
      </w:pPr>
      <w:r>
        <w:rPr>
          <w:rFonts w:hint="eastAsia"/>
        </w:rPr>
        <w:t>执行</w:t>
      </w:r>
      <w:r>
        <w:rPr>
          <w:rFonts w:hint="eastAsia"/>
        </w:rPr>
        <w:t xml:space="preserve"> = `Session::run()`</w:t>
      </w:r>
      <w:r>
        <w:rPr>
          <w:rFonts w:hint="eastAsia"/>
        </w:rPr>
        <w:t>，输入</w:t>
      </w:r>
      <w:r>
        <w:rPr>
          <w:rFonts w:hint="eastAsia"/>
        </w:rPr>
        <w:t xml:space="preserve"> observation</w:t>
      </w:r>
      <w:r>
        <w:rPr>
          <w:rFonts w:hint="eastAsia"/>
        </w:rPr>
        <w:t>，输出</w:t>
      </w:r>
      <w:r>
        <w:rPr>
          <w:rFonts w:hint="eastAsia"/>
        </w:rPr>
        <w:t xml:space="preserve"> action</w:t>
      </w:r>
      <w:r>
        <w:rPr>
          <w:rFonts w:hint="eastAsia"/>
        </w:rPr>
        <w:t>。</w:t>
      </w:r>
      <w:r>
        <w:rPr>
          <w:rFonts w:hint="eastAsia"/>
        </w:rPr>
        <w:t>**</w:t>
      </w:r>
    </w:p>
    <w:p w14:paraId="70461750" w14:textId="67A437C5" w:rsidR="00E66536" w:rsidRDefault="00E66536" w:rsidP="00E66536">
      <w:pPr>
        <w:ind w:firstLine="440"/>
      </w:pPr>
      <w:r>
        <w:rPr>
          <w:rFonts w:hint="eastAsia"/>
        </w:rPr>
        <w:t>这三个层次分清楚后，再看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的其它代码就不会乱了。</w:t>
      </w:r>
    </w:p>
    <w:p w14:paraId="721063CC" w14:textId="659711D4" w:rsidR="00A719AF" w:rsidRDefault="00A719AF" w:rsidP="00A719AF">
      <w:pPr>
        <w:pStyle w:val="2"/>
      </w:pPr>
      <w:bookmarkStart w:id="73" w:name="_Ref240357740"/>
      <w:bookmarkStart w:id="74" w:name="_Toc240359366"/>
      <w:r>
        <w:rPr>
          <w:rFonts w:hint="eastAsia"/>
        </w:rPr>
        <w:t>从</w:t>
      </w:r>
      <w:r>
        <w:rPr>
          <w:rFonts w:hint="eastAsia"/>
        </w:rPr>
        <w:t xml:space="preserve"> ONNX </w:t>
      </w:r>
      <w:r>
        <w:rPr>
          <w:rFonts w:hint="eastAsia"/>
        </w:rPr>
        <w:t>文件到程序输出：完整流程</w:t>
      </w:r>
      <w:bookmarkEnd w:id="73"/>
      <w:bookmarkEnd w:id="74"/>
    </w:p>
    <w:p w14:paraId="6F93D897" w14:textId="2633790E" w:rsidR="00AB37AF" w:rsidRPr="00AB37AF" w:rsidRDefault="00AB37AF" w:rsidP="00AB37AF">
      <w:pPr>
        <w:ind w:firstLine="440"/>
      </w:pPr>
      <w:r>
        <w:rPr>
          <w:rFonts w:hint="eastAsia"/>
        </w:rPr>
        <w:t>这段讲述一般的</w:t>
      </w:r>
      <w:r>
        <w:rPr>
          <w:rFonts w:hint="eastAsia"/>
        </w:rPr>
        <w:t>ONNX</w:t>
      </w:r>
      <w:r w:rsidR="000642D9">
        <w:rPr>
          <w:rFonts w:hint="eastAsia"/>
        </w:rPr>
        <w:t>概念和</w:t>
      </w:r>
      <w:r>
        <w:rPr>
          <w:rFonts w:hint="eastAsia"/>
        </w:rPr>
        <w:t>工作流程。</w:t>
      </w:r>
    </w:p>
    <w:p w14:paraId="76B2F20D" w14:textId="1653195C" w:rsidR="00A719AF" w:rsidRDefault="00A719AF" w:rsidP="00351E43">
      <w:pPr>
        <w:pStyle w:val="3"/>
      </w:pPr>
      <w:bookmarkStart w:id="75" w:name="_Toc240359367"/>
      <w:r>
        <w:rPr>
          <w:rFonts w:hint="eastAsia"/>
        </w:rPr>
        <w:t>先理解：</w:t>
      </w:r>
      <w:r>
        <w:rPr>
          <w:rFonts w:hint="eastAsia"/>
        </w:rPr>
        <w:t xml:space="preserve">ONNX </w:t>
      </w:r>
      <w:r>
        <w:rPr>
          <w:rFonts w:hint="eastAsia"/>
        </w:rPr>
        <w:t>文件本身是什么</w:t>
      </w:r>
      <w:bookmarkEnd w:id="75"/>
    </w:p>
    <w:p w14:paraId="4852F3F2" w14:textId="2024AD0F" w:rsidR="00A719AF" w:rsidRDefault="00A719AF" w:rsidP="00A719AF">
      <w:pPr>
        <w:ind w:firstLine="440"/>
      </w:pPr>
      <w:r>
        <w:rPr>
          <w:rFonts w:hint="eastAsia"/>
        </w:rPr>
        <w:t>ONNX</w:t>
      </w:r>
      <w:r>
        <w:rPr>
          <w:rFonts w:hint="eastAsia"/>
        </w:rPr>
        <w:t>（</w:t>
      </w:r>
      <w:r>
        <w:rPr>
          <w:rFonts w:hint="eastAsia"/>
        </w:rPr>
        <w:t>Open Neural Network Exchange</w:t>
      </w:r>
      <w:r>
        <w:rPr>
          <w:rFonts w:hint="eastAsia"/>
        </w:rPr>
        <w:t>）文件本质上是一个</w:t>
      </w:r>
      <w:r w:rsidR="0046129F">
        <w:rPr>
          <w:rFonts w:hint="eastAsia"/>
        </w:rPr>
        <w:t>“</w:t>
      </w:r>
      <w:r>
        <w:rPr>
          <w:rFonts w:hint="eastAsia"/>
        </w:rPr>
        <w:t>静态计算图描述</w:t>
      </w:r>
      <w:r w:rsidR="0046129F">
        <w:rPr>
          <w:rFonts w:hint="eastAsia"/>
        </w:rPr>
        <w:t>”</w:t>
      </w:r>
      <w:r>
        <w:rPr>
          <w:rFonts w:hint="eastAsia"/>
        </w:rPr>
        <w:t>——它只描述</w:t>
      </w:r>
      <w:r>
        <w:rPr>
          <w:rFonts w:hint="eastAsia"/>
        </w:rPr>
        <w:t>"</w:t>
      </w:r>
      <w:r>
        <w:rPr>
          <w:rFonts w:hint="eastAsia"/>
        </w:rPr>
        <w:t>数据怎么流动、经过哪些算子</w:t>
      </w:r>
      <w:r>
        <w:rPr>
          <w:rFonts w:hint="eastAsia"/>
        </w:rPr>
        <w:t>"</w:t>
      </w:r>
      <w:r>
        <w:rPr>
          <w:rFonts w:hint="eastAsia"/>
        </w:rPr>
        <w:t>，不包含执行引擎</w:t>
      </w:r>
      <w:r w:rsidR="0046129F">
        <w:rPr>
          <w:rFonts w:hint="eastAsia"/>
        </w:rPr>
        <w:t>本身</w:t>
      </w:r>
      <w:r>
        <w:rPr>
          <w:rFonts w:hint="eastAsia"/>
        </w:rPr>
        <w:t>。所以一个</w:t>
      </w:r>
      <w:r w:rsidR="0046129F">
        <w:rPr>
          <w:rFonts w:hint="eastAsia"/>
        </w:rPr>
        <w:t>“</w:t>
      </w:r>
      <w:r>
        <w:rPr>
          <w:rFonts w:hint="eastAsia"/>
        </w:rPr>
        <w:t>.</w:t>
      </w:r>
      <w:proofErr w:type="spellStart"/>
      <w:r>
        <w:rPr>
          <w:rFonts w:hint="eastAsia"/>
        </w:rPr>
        <w:t>onnx</w:t>
      </w:r>
      <w:proofErr w:type="spellEnd"/>
      <w:r w:rsidR="0046129F">
        <w:rPr>
          <w:rFonts w:hint="eastAsia"/>
        </w:rPr>
        <w:t>”</w:t>
      </w:r>
      <w:r>
        <w:rPr>
          <w:rFonts w:hint="eastAsia"/>
        </w:rPr>
        <w:t>文件在程序里是</w:t>
      </w:r>
      <w:r w:rsidR="0046129F">
        <w:rPr>
          <w:rFonts w:hint="eastAsia"/>
        </w:rPr>
        <w:t>“</w:t>
      </w:r>
      <w:r>
        <w:rPr>
          <w:rFonts w:hint="eastAsia"/>
        </w:rPr>
        <w:t>跑不起来的</w:t>
      </w:r>
      <w:r w:rsidR="0046129F">
        <w:rPr>
          <w:rFonts w:hint="eastAsia"/>
        </w:rPr>
        <w:t>”</w:t>
      </w:r>
      <w:r>
        <w:rPr>
          <w:rFonts w:hint="eastAsia"/>
        </w:rPr>
        <w:t>，</w:t>
      </w:r>
      <w:r w:rsidR="0046129F">
        <w:rPr>
          <w:rFonts w:hint="eastAsia"/>
        </w:rPr>
        <w:t>而</w:t>
      </w:r>
      <w:r>
        <w:rPr>
          <w:rFonts w:hint="eastAsia"/>
        </w:rPr>
        <w:t>必须：</w:t>
      </w:r>
    </w:p>
    <w:p w14:paraId="316571A4" w14:textId="77777777" w:rsidR="00A719AF" w:rsidRDefault="00A719AF" w:rsidP="00A719AF">
      <w:pPr>
        <w:ind w:firstLine="440"/>
      </w:pPr>
      <w:r>
        <w:rPr>
          <w:rFonts w:hint="eastAsia"/>
        </w:rPr>
        <w:t xml:space="preserve">ONNX </w:t>
      </w:r>
      <w:r>
        <w:rPr>
          <w:rFonts w:hint="eastAsia"/>
        </w:rPr>
        <w:t>模型文件</w:t>
      </w: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 </w:t>
      </w:r>
      <w:r>
        <w:rPr>
          <w:rFonts w:hint="eastAsia"/>
        </w:rPr>
        <w:t>推理引擎（</w:t>
      </w:r>
      <w:r>
        <w:rPr>
          <w:rFonts w:hint="eastAsia"/>
        </w:rPr>
        <w:t>Runtime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 </w:t>
      </w:r>
      <w:r>
        <w:rPr>
          <w:rFonts w:hint="eastAsia"/>
        </w:rPr>
        <w:t>你的程序拿到输出</w:t>
      </w:r>
    </w:p>
    <w:p w14:paraId="5237DE3F" w14:textId="36D1198A" w:rsidR="00A719AF" w:rsidRDefault="00A719AF" w:rsidP="00A719AF">
      <w:pPr>
        <w:ind w:firstLine="440"/>
      </w:pPr>
      <w:r>
        <w:rPr>
          <w:rFonts w:hint="eastAsia"/>
        </w:rPr>
        <w:t>这正是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架构里分层的原因：策略训练在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microduck_rl</w:t>
      </w:r>
      <w:proofErr w:type="spellEnd"/>
      <w:r>
        <w:rPr>
          <w:rFonts w:hint="eastAsia"/>
        </w:rPr>
        <w:t>`</w:t>
      </w:r>
      <w:r>
        <w:rPr>
          <w:rFonts w:hint="eastAsia"/>
        </w:rPr>
        <w:t>（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+ PPO</w:t>
      </w:r>
      <w:r>
        <w:rPr>
          <w:rFonts w:hint="eastAsia"/>
        </w:rPr>
        <w:t>）里完成</w:t>
      </w:r>
      <w:r w:rsidR="0046129F">
        <w:rPr>
          <w:rFonts w:hint="eastAsia"/>
        </w:rPr>
        <w:t>（后面的章节讲述）</w:t>
      </w:r>
      <w:r>
        <w:rPr>
          <w:rFonts w:hint="eastAsia"/>
        </w:rPr>
        <w:t>，导出成</w:t>
      </w:r>
      <w:r>
        <w:rPr>
          <w:rFonts w:hint="eastAsia"/>
        </w:rPr>
        <w:t>ONNX</w:t>
      </w:r>
      <w:r>
        <w:rPr>
          <w:rFonts w:hint="eastAsia"/>
        </w:rPr>
        <w:t>后，</w:t>
      </w:r>
      <w:proofErr w:type="spellStart"/>
      <w:r w:rsidR="00687CA4">
        <w:rPr>
          <w:rFonts w:hint="eastAsia"/>
        </w:rPr>
        <w:t>MicroDuck</w:t>
      </w:r>
      <w:proofErr w:type="spellEnd"/>
      <w:r w:rsidR="00687CA4">
        <w:rPr>
          <w:rFonts w:hint="eastAsia"/>
        </w:rPr>
        <w:t>机器人</w:t>
      </w:r>
      <w:r>
        <w:rPr>
          <w:rFonts w:hint="eastAsia"/>
        </w:rPr>
        <w:t>上的</w:t>
      </w:r>
      <w:r>
        <w:rPr>
          <w:rFonts w:hint="eastAsia"/>
        </w:rPr>
        <w:t>`</w:t>
      </w:r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>`</w:t>
      </w:r>
      <w:r>
        <w:rPr>
          <w:rFonts w:hint="eastAsia"/>
        </w:rPr>
        <w:t>守护进程用</w:t>
      </w:r>
      <w:r>
        <w:rPr>
          <w:rFonts w:hint="eastAsia"/>
        </w:rPr>
        <w:t>ONNX Runtime</w:t>
      </w:r>
      <w:r>
        <w:rPr>
          <w:rFonts w:hint="eastAsia"/>
        </w:rPr>
        <w:t>加载它以</w:t>
      </w:r>
      <w:r>
        <w:rPr>
          <w:rFonts w:hint="eastAsia"/>
        </w:rPr>
        <w:t>50Hz</w:t>
      </w:r>
      <w:r>
        <w:rPr>
          <w:rFonts w:hint="eastAsia"/>
        </w:rPr>
        <w:t>实时推理——训练框架和推理引擎完全解耦。</w:t>
      </w:r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>控制循环就是</w:t>
      </w:r>
      <w:r>
        <w:rPr>
          <w:rFonts w:hint="eastAsia"/>
        </w:rPr>
        <w:t>`</w:t>
      </w:r>
      <w:r>
        <w:rPr>
          <w:rFonts w:hint="eastAsia"/>
        </w:rPr>
        <w:t>状态→观测→神经网络</w:t>
      </w:r>
      <w:r>
        <w:rPr>
          <w:rFonts w:hint="eastAsia"/>
        </w:rPr>
        <w:t>(ONNX)</w:t>
      </w:r>
      <w:r>
        <w:rPr>
          <w:rFonts w:hint="eastAsia"/>
        </w:rPr>
        <w:t>→动作→物理→新状态</w:t>
      </w:r>
      <w:r>
        <w:rPr>
          <w:rFonts w:hint="eastAsia"/>
        </w:rPr>
        <w:t>`</w:t>
      </w:r>
      <w:r>
        <w:rPr>
          <w:rFonts w:hint="eastAsia"/>
        </w:rPr>
        <w:t>的闭环。</w:t>
      </w:r>
    </w:p>
    <w:p w14:paraId="27D22B72" w14:textId="307B7D87" w:rsidR="00A719AF" w:rsidRDefault="00A719AF" w:rsidP="00C752F6">
      <w:pPr>
        <w:pStyle w:val="3"/>
      </w:pPr>
      <w:bookmarkStart w:id="76" w:name="_Toc240359368"/>
      <w:r>
        <w:rPr>
          <w:rFonts w:hint="eastAsia"/>
        </w:rPr>
        <w:t>完整过程（四步）</w:t>
      </w:r>
      <w:bookmarkEnd w:id="76"/>
    </w:p>
    <w:p w14:paraId="690DC6F7" w14:textId="6C2A1EA0" w:rsidR="00A719AF" w:rsidRDefault="00A719AF" w:rsidP="00A719AF">
      <w:pPr>
        <w:ind w:firstLine="440"/>
      </w:pPr>
      <w:r>
        <w:rPr>
          <w:rFonts w:hint="eastAsia"/>
        </w:rPr>
        <w:t>第</w:t>
      </w:r>
      <w:r w:rsidR="00C752F6">
        <w:t>1</w:t>
      </w:r>
      <w:r>
        <w:rPr>
          <w:rFonts w:hint="eastAsia"/>
        </w:rPr>
        <w:t>步：确认</w:t>
      </w:r>
      <w:r>
        <w:rPr>
          <w:rFonts w:hint="eastAsia"/>
        </w:rPr>
        <w:t>"</w:t>
      </w:r>
      <w:r>
        <w:rPr>
          <w:rFonts w:hint="eastAsia"/>
        </w:rPr>
        <w:t>模型契约</w:t>
      </w:r>
      <w:r>
        <w:rPr>
          <w:rFonts w:hint="eastAsia"/>
        </w:rPr>
        <w:t>"</w:t>
      </w:r>
      <w:r>
        <w:rPr>
          <w:rFonts w:hint="eastAsia"/>
        </w:rPr>
        <w:t>（最容易被忽略的一步）</w:t>
      </w:r>
    </w:p>
    <w:p w14:paraId="08A2A8F9" w14:textId="1A08A96E" w:rsidR="00A719AF" w:rsidRDefault="00A719AF" w:rsidP="00A719AF">
      <w:pPr>
        <w:ind w:firstLine="440"/>
      </w:pPr>
      <w:r>
        <w:rPr>
          <w:rFonts w:hint="eastAsia"/>
        </w:rPr>
        <w:t>拿到</w:t>
      </w:r>
      <w:r>
        <w:rPr>
          <w:rFonts w:hint="eastAsia"/>
        </w:rPr>
        <w:t>ONNX</w:t>
      </w:r>
      <w:r>
        <w:rPr>
          <w:rFonts w:hint="eastAsia"/>
        </w:rPr>
        <w:t>文件第一件事不是写代码，而是搞清楚它的输入输出契约——形状、数据类型、语义。以</w:t>
      </w:r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>的行走策略为例：</w:t>
      </w:r>
    </w:p>
    <w:p w14:paraId="6338FD65" w14:textId="6F327B34" w:rsidR="00A719AF" w:rsidRDefault="00A719AF" w:rsidP="00A719AF">
      <w:pPr>
        <w:ind w:firstLine="440"/>
      </w:pPr>
      <w:r>
        <w:rPr>
          <w:rFonts w:hint="eastAsia"/>
        </w:rPr>
        <w:lastRenderedPageBreak/>
        <w:t>-</w:t>
      </w:r>
      <w:r>
        <w:rPr>
          <w:rFonts w:hint="eastAsia"/>
        </w:rPr>
        <w:t>输入：</w:t>
      </w:r>
      <w:r>
        <w:rPr>
          <w:rFonts w:hint="eastAsia"/>
        </w:rPr>
        <w:t>`</w:t>
      </w:r>
      <w:proofErr w:type="spellStart"/>
      <w:r>
        <w:rPr>
          <w:rFonts w:hint="eastAsia"/>
        </w:rPr>
        <w:t>obs`</w:t>
      </w:r>
      <w:proofErr w:type="spellEnd"/>
      <w:r w:rsidR="006554FA" w:rsidRPr="00193B6D">
        <w:rPr>
          <w:rFonts w:hint="eastAsia"/>
          <w:color w:val="FF0000"/>
          <w:vertAlign w:val="superscript"/>
        </w:rPr>
        <w:t>[</w:t>
      </w:r>
      <w:r w:rsidR="006554FA" w:rsidRPr="00193B6D">
        <w:rPr>
          <w:rStyle w:val="aff4"/>
          <w:color w:val="FF0000"/>
        </w:rPr>
        <w:footnoteReference w:id="5"/>
      </w:r>
      <w:r w:rsidR="006554FA" w:rsidRPr="00193B6D">
        <w:rPr>
          <w:color w:val="FF0000"/>
          <w:vertAlign w:val="superscript"/>
        </w:rPr>
        <w:t>]</w:t>
      </w:r>
      <w:r>
        <w:rPr>
          <w:rFonts w:hint="eastAsia"/>
        </w:rPr>
        <w:t>，</w:t>
      </w:r>
      <w:r>
        <w:rPr>
          <w:rFonts w:hint="eastAsia"/>
        </w:rPr>
        <w:t>float32</w:t>
      </w:r>
      <w:r>
        <w:rPr>
          <w:rFonts w:hint="eastAsia"/>
        </w:rPr>
        <w:t>，</w:t>
      </w:r>
      <w:r>
        <w:rPr>
          <w:rFonts w:hint="eastAsia"/>
        </w:rPr>
        <w:t>shape</w:t>
      </w:r>
      <w:r w:rsidR="002250AC" w:rsidRPr="00193B6D">
        <w:rPr>
          <w:rFonts w:hint="eastAsia"/>
          <w:color w:val="FF0000"/>
          <w:vertAlign w:val="superscript"/>
        </w:rPr>
        <w:t>[</w:t>
      </w:r>
      <w:r w:rsidR="000634A9">
        <w:rPr>
          <w:rStyle w:val="aff4"/>
        </w:rPr>
        <w:footnoteReference w:id="6"/>
      </w:r>
      <w:r w:rsidR="002250AC" w:rsidRPr="00193B6D">
        <w:rPr>
          <w:color w:val="FF0000"/>
          <w:vertAlign w:val="superscript"/>
        </w:rPr>
        <w:t>]</w:t>
      </w:r>
      <w:r>
        <w:rPr>
          <w:rFonts w:hint="eastAsia"/>
        </w:rPr>
        <w:t>`[1, 61]`</w:t>
      </w:r>
    </w:p>
    <w:p w14:paraId="1C5DFA96" w14:textId="7CCEAE10" w:rsidR="00A719AF" w:rsidRDefault="00A719AF" w:rsidP="00A719AF">
      <w:pPr>
        <w:ind w:firstLine="440"/>
      </w:pPr>
      <w:r>
        <w:rPr>
          <w:rFonts w:hint="eastAsia"/>
        </w:rPr>
        <w:t>-</w:t>
      </w:r>
      <w:r>
        <w:rPr>
          <w:rFonts w:hint="eastAsia"/>
        </w:rPr>
        <w:t>输出：</w:t>
      </w:r>
      <w:r>
        <w:rPr>
          <w:rFonts w:hint="eastAsia"/>
        </w:rPr>
        <w:t>`actions`</w:t>
      </w:r>
      <w:r>
        <w:rPr>
          <w:rFonts w:hint="eastAsia"/>
        </w:rPr>
        <w:t>，</w:t>
      </w:r>
      <w:r>
        <w:rPr>
          <w:rFonts w:hint="eastAsia"/>
        </w:rPr>
        <w:t>float32</w:t>
      </w:r>
      <w:r>
        <w:rPr>
          <w:rFonts w:hint="eastAsia"/>
        </w:rPr>
        <w:t>，</w:t>
      </w:r>
      <w:r>
        <w:rPr>
          <w:rFonts w:hint="eastAsia"/>
        </w:rPr>
        <w:t>shape `[1, 14]`</w:t>
      </w:r>
      <w:r>
        <w:rPr>
          <w:rFonts w:hint="eastAsia"/>
        </w:rPr>
        <w:t>（对应</w:t>
      </w:r>
      <w:r>
        <w:rPr>
          <w:rFonts w:hint="eastAsia"/>
        </w:rPr>
        <w:t xml:space="preserve"> 14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舵机的动作）</w:t>
      </w:r>
    </w:p>
    <w:p w14:paraId="5C631FBC" w14:textId="5F0CB04D" w:rsidR="00A719AF" w:rsidRDefault="00A719AF" w:rsidP="00A719AF">
      <w:pPr>
        <w:ind w:firstLine="440"/>
      </w:pPr>
      <w:r>
        <w:rPr>
          <w:rFonts w:hint="eastAsia"/>
        </w:rPr>
        <w:t>-</w:t>
      </w:r>
      <w:r>
        <w:rPr>
          <w:rFonts w:hint="eastAsia"/>
        </w:rPr>
        <w:t>控制频率：</w:t>
      </w:r>
      <w:r>
        <w:rPr>
          <w:rFonts w:hint="eastAsia"/>
        </w:rPr>
        <w:t>50 Hz</w:t>
      </w:r>
      <w:r>
        <w:rPr>
          <w:rFonts w:hint="eastAsia"/>
        </w:rPr>
        <w:t>（每</w:t>
      </w:r>
      <w:r>
        <w:rPr>
          <w:rFonts w:hint="eastAsia"/>
        </w:rPr>
        <w:t xml:space="preserve"> 20ms </w:t>
      </w:r>
      <w:r>
        <w:rPr>
          <w:rFonts w:hint="eastAsia"/>
        </w:rPr>
        <w:t>推理一次）</w:t>
      </w:r>
    </w:p>
    <w:p w14:paraId="61C567EE" w14:textId="3A0A3EF2" w:rsidR="00A719AF" w:rsidRDefault="00A719AF" w:rsidP="00A719AF">
      <w:pPr>
        <w:ind w:firstLine="440"/>
      </w:pPr>
      <w:r>
        <w:rPr>
          <w:rFonts w:hint="eastAsia"/>
        </w:rPr>
        <w:t>-</w:t>
      </w:r>
      <w:r>
        <w:rPr>
          <w:rFonts w:hint="eastAsia"/>
        </w:rPr>
        <w:t>重要细节：观测归一化器已经烘焙进了</w:t>
      </w:r>
      <w:r>
        <w:rPr>
          <w:rFonts w:hint="eastAsia"/>
        </w:rPr>
        <w:t>ONNX</w:t>
      </w:r>
      <w:r>
        <w:rPr>
          <w:rFonts w:hint="eastAsia"/>
        </w:rPr>
        <w:t>图内部，调用方不要再自己归一化</w:t>
      </w:r>
      <w:r w:rsidR="003A2DFE">
        <w:rPr>
          <w:rFonts w:hint="eastAsia"/>
        </w:rPr>
        <w:t>。</w:t>
      </w:r>
    </w:p>
    <w:p w14:paraId="0BE2D16C" w14:textId="77777777" w:rsidR="00A719AF" w:rsidRDefault="00A719AF" w:rsidP="00A719AF">
      <w:pPr>
        <w:ind w:firstLine="440"/>
      </w:pPr>
      <w:r>
        <w:rPr>
          <w:rFonts w:hint="eastAsia"/>
        </w:rPr>
        <w:t>查看方法（任选其一）：</w:t>
      </w:r>
    </w:p>
    <w:p w14:paraId="74EBDDED" w14:textId="77777777" w:rsidR="00A719AF" w:rsidRDefault="00A719AF" w:rsidP="00A719AF">
      <w:pPr>
        <w:ind w:firstLine="440"/>
      </w:pPr>
      <w:r>
        <w:t>```python</w:t>
      </w:r>
    </w:p>
    <w:p w14:paraId="17ADC8F5" w14:textId="77777777" w:rsidR="00A719AF" w:rsidRDefault="00A719AF" w:rsidP="00A719AF">
      <w:pPr>
        <w:ind w:firstLine="440"/>
      </w:pPr>
      <w:r>
        <w:t xml:space="preserve">import </w:t>
      </w:r>
      <w:proofErr w:type="spellStart"/>
      <w:r>
        <w:t>onnx</w:t>
      </w:r>
      <w:proofErr w:type="spellEnd"/>
    </w:p>
    <w:p w14:paraId="01031C39" w14:textId="77777777" w:rsidR="00A719AF" w:rsidRDefault="00A719AF" w:rsidP="00A719AF">
      <w:pPr>
        <w:ind w:firstLine="440"/>
      </w:pPr>
      <w:r>
        <w:t xml:space="preserve">model = </w:t>
      </w:r>
      <w:proofErr w:type="spellStart"/>
      <w:proofErr w:type="gramStart"/>
      <w:r>
        <w:t>onnx.load</w:t>
      </w:r>
      <w:proofErr w:type="spellEnd"/>
      <w:proofErr w:type="gramEnd"/>
      <w:r>
        <w:t>("</w:t>
      </w:r>
      <w:proofErr w:type="spellStart"/>
      <w:r>
        <w:t>policy.onnx</w:t>
      </w:r>
      <w:proofErr w:type="spellEnd"/>
      <w:r>
        <w:t>")</w:t>
      </w:r>
    </w:p>
    <w:p w14:paraId="6F5E798A" w14:textId="77777777" w:rsidR="00A719AF" w:rsidRDefault="00A719AF" w:rsidP="00A719AF">
      <w:pPr>
        <w:ind w:firstLine="440"/>
      </w:pPr>
      <w:r>
        <w:t>print(</w:t>
      </w:r>
      <w:proofErr w:type="spellStart"/>
      <w:proofErr w:type="gramStart"/>
      <w:r>
        <w:t>onnx.helper</w:t>
      </w:r>
      <w:proofErr w:type="gramEnd"/>
      <w:r>
        <w:t>.printable_graph</w:t>
      </w:r>
      <w:proofErr w:type="spellEnd"/>
      <w:r>
        <w:t>(</w:t>
      </w:r>
      <w:proofErr w:type="spellStart"/>
      <w:r>
        <w:t>model.graph</w:t>
      </w:r>
      <w:proofErr w:type="spellEnd"/>
      <w:r>
        <w:t>))</w:t>
      </w:r>
    </w:p>
    <w:p w14:paraId="1669A43D" w14:textId="77777777" w:rsidR="00A719AF" w:rsidRDefault="00A719AF" w:rsidP="00A719AF">
      <w:pPr>
        <w:ind w:firstLine="440"/>
      </w:pPr>
      <w:r>
        <w:t>```</w:t>
      </w:r>
    </w:p>
    <w:p w14:paraId="2490CC0B" w14:textId="460DC7A1" w:rsidR="00A719AF" w:rsidRDefault="00A719AF" w:rsidP="00A719AF">
      <w:pPr>
        <w:ind w:firstLine="440"/>
      </w:pPr>
      <w:r>
        <w:rPr>
          <w:rFonts w:hint="eastAsia"/>
        </w:rPr>
        <w:t>或在线工具</w:t>
      </w:r>
      <w:hyperlink r:id="rId25" w:history="1">
        <w:r w:rsidRPr="004D1CEF">
          <w:rPr>
            <w:rStyle w:val="afc"/>
            <w:rFonts w:hint="eastAsia"/>
          </w:rPr>
          <w:t>netron.app</w:t>
        </w:r>
      </w:hyperlink>
      <w:r>
        <w:rPr>
          <w:rFonts w:hint="eastAsia"/>
        </w:rPr>
        <w:t>可视化打开。</w:t>
      </w:r>
    </w:p>
    <w:p w14:paraId="61F07BC4" w14:textId="77777777" w:rsidR="00A719AF" w:rsidRDefault="00A719AF" w:rsidP="00A719AF">
      <w:pPr>
        <w:ind w:firstLine="440"/>
      </w:pPr>
    </w:p>
    <w:p w14:paraId="61C8E9C4" w14:textId="7DEF2909" w:rsidR="00A719AF" w:rsidRDefault="00A719AF" w:rsidP="00A719AF">
      <w:pPr>
        <w:ind w:firstLine="440"/>
      </w:pPr>
      <w:r>
        <w:rPr>
          <w:rFonts w:hint="eastAsia"/>
        </w:rPr>
        <w:t>第</w:t>
      </w:r>
      <w:r w:rsidR="00E5365E">
        <w:t>2</w:t>
      </w:r>
      <w:r>
        <w:rPr>
          <w:rFonts w:hint="eastAsia"/>
        </w:rPr>
        <w:t>步：安装推理引擎</w:t>
      </w:r>
    </w:p>
    <w:p w14:paraId="2F6B5FFF" w14:textId="7F4B280E" w:rsidR="00A719AF" w:rsidRDefault="00A719AF" w:rsidP="00A719AF">
      <w:pPr>
        <w:ind w:firstLine="440"/>
      </w:pPr>
      <w:r>
        <w:rPr>
          <w:rFonts w:hint="eastAsia"/>
        </w:rPr>
        <w:t>最常见的选择是</w:t>
      </w:r>
      <w:r>
        <w:rPr>
          <w:rFonts w:hint="eastAsia"/>
        </w:rPr>
        <w:t>ONNX Runtime</w:t>
      </w:r>
      <w:r>
        <w:rPr>
          <w:rFonts w:hint="eastAsia"/>
        </w:rPr>
        <w:t>（微软维护，支持</w:t>
      </w:r>
      <w:r>
        <w:rPr>
          <w:rFonts w:hint="eastAsia"/>
        </w:rPr>
        <w:t xml:space="preserve"> Python/C++/C#/Rust/Java</w:t>
      </w:r>
      <w:r>
        <w:rPr>
          <w:rFonts w:hint="eastAsia"/>
        </w:rPr>
        <w:t>，可在</w:t>
      </w:r>
      <w:r>
        <w:rPr>
          <w:rFonts w:hint="eastAsia"/>
        </w:rPr>
        <w:t xml:space="preserve"> CPU </w:t>
      </w:r>
      <w:r>
        <w:rPr>
          <w:rFonts w:hint="eastAsia"/>
        </w:rPr>
        <w:t>上零依赖运行；</w:t>
      </w:r>
      <w:r>
        <w:rPr>
          <w:rFonts w:hint="eastAsia"/>
        </w:rPr>
        <w:t xml:space="preserve">RK3566/RDK X5 </w:t>
      </w:r>
      <w:r>
        <w:rPr>
          <w:rFonts w:hint="eastAsia"/>
        </w:rPr>
        <w:t>这类</w:t>
      </w:r>
      <w:r>
        <w:rPr>
          <w:rFonts w:hint="eastAsia"/>
        </w:rPr>
        <w:t xml:space="preserve"> ARM64 </w:t>
      </w:r>
      <w:r>
        <w:rPr>
          <w:rFonts w:hint="eastAsia"/>
        </w:rPr>
        <w:t>板上也有对应预编译包：</w:t>
      </w:r>
    </w:p>
    <w:p w14:paraId="7209862A" w14:textId="77777777" w:rsidR="00A719AF" w:rsidRDefault="00A719AF" w:rsidP="00A719AF">
      <w:pPr>
        <w:ind w:firstLine="440"/>
      </w:pPr>
      <w:r>
        <w:t>```bash</w:t>
      </w:r>
    </w:p>
    <w:p w14:paraId="726CDE09" w14:textId="77777777" w:rsidR="00A719AF" w:rsidRDefault="00A719AF" w:rsidP="00A719AF">
      <w:pPr>
        <w:ind w:firstLine="440"/>
      </w:pPr>
      <w:r>
        <w:t xml:space="preserve">pip install </w:t>
      </w:r>
      <w:proofErr w:type="spellStart"/>
      <w:r>
        <w:t>onnxruntime</w:t>
      </w:r>
      <w:proofErr w:type="spellEnd"/>
    </w:p>
    <w:p w14:paraId="558EE4F2" w14:textId="77777777" w:rsidR="00A719AF" w:rsidRDefault="00A719AF" w:rsidP="00A719AF">
      <w:pPr>
        <w:ind w:firstLine="440"/>
      </w:pPr>
      <w:r>
        <w:rPr>
          <w:rFonts w:hint="eastAsia"/>
        </w:rPr>
        <w:lastRenderedPageBreak/>
        <w:t xml:space="preserve"># </w:t>
      </w:r>
      <w:r>
        <w:rPr>
          <w:rFonts w:hint="eastAsia"/>
        </w:rPr>
        <w:t>如果有</w:t>
      </w:r>
      <w:r>
        <w:rPr>
          <w:rFonts w:hint="eastAsia"/>
        </w:rPr>
        <w:t xml:space="preserve"> NVIDIA GPU</w:t>
      </w:r>
      <w:r>
        <w:rPr>
          <w:rFonts w:hint="eastAsia"/>
        </w:rPr>
        <w:t>：</w:t>
      </w:r>
      <w:r>
        <w:rPr>
          <w:rFonts w:hint="eastAsia"/>
        </w:rPr>
        <w:t xml:space="preserve">pip install </w:t>
      </w:r>
      <w:proofErr w:type="spellStart"/>
      <w:r>
        <w:rPr>
          <w:rFonts w:hint="eastAsia"/>
        </w:rPr>
        <w:t>onnxruntime-gpu</w:t>
      </w:r>
      <w:proofErr w:type="spellEnd"/>
    </w:p>
    <w:p w14:paraId="65F2047C" w14:textId="77777777" w:rsidR="00A719AF" w:rsidRDefault="00A719AF" w:rsidP="00A719AF">
      <w:pPr>
        <w:ind w:firstLine="440"/>
      </w:pPr>
      <w:r>
        <w:t>```</w:t>
      </w:r>
    </w:p>
    <w:p w14:paraId="55094313" w14:textId="77777777" w:rsidR="00A719AF" w:rsidRDefault="00A719AF" w:rsidP="00A719AF">
      <w:pPr>
        <w:ind w:firstLine="440"/>
      </w:pPr>
      <w:r>
        <w:rPr>
          <w:rFonts w:hint="eastAsia"/>
        </w:rPr>
        <w:t>备选引擎（按场景）：</w:t>
      </w:r>
      <w:proofErr w:type="spellStart"/>
      <w:r>
        <w:rPr>
          <w:rFonts w:hint="eastAsia"/>
        </w:rPr>
        <w:t>TensorRT</w:t>
      </w:r>
      <w:proofErr w:type="spellEnd"/>
      <w:r>
        <w:rPr>
          <w:rFonts w:hint="eastAsia"/>
        </w:rPr>
        <w:t>（</w:t>
      </w:r>
      <w:proofErr w:type="gramStart"/>
      <w:r>
        <w:rPr>
          <w:rFonts w:hint="eastAsia"/>
        </w:rPr>
        <w:t>英伟达</w:t>
      </w:r>
      <w:proofErr w:type="gramEnd"/>
      <w:r>
        <w:rPr>
          <w:rFonts w:hint="eastAsia"/>
        </w:rPr>
        <w:t>加速）、</w:t>
      </w:r>
      <w:r>
        <w:rPr>
          <w:rFonts w:hint="eastAsia"/>
        </w:rPr>
        <w:t>RKNN</w:t>
      </w:r>
      <w:r>
        <w:rPr>
          <w:rFonts w:hint="eastAsia"/>
        </w:rPr>
        <w:t>（</w:t>
      </w:r>
      <w:proofErr w:type="gramStart"/>
      <w:r>
        <w:rPr>
          <w:rFonts w:hint="eastAsia"/>
        </w:rPr>
        <w:t>瑞芯</w:t>
      </w:r>
      <w:proofErr w:type="gramEnd"/>
      <w:r>
        <w:rPr>
          <w:rFonts w:hint="eastAsia"/>
        </w:rPr>
        <w:t>微</w:t>
      </w:r>
      <w:r>
        <w:rPr>
          <w:rFonts w:hint="eastAsia"/>
        </w:rPr>
        <w:t xml:space="preserve"> NPU</w:t>
      </w:r>
      <w:r>
        <w:rPr>
          <w:rFonts w:hint="eastAsia"/>
        </w:rPr>
        <w:t>）、</w:t>
      </w:r>
      <w:r>
        <w:rPr>
          <w:rFonts w:hint="eastAsia"/>
        </w:rPr>
        <w:t>ONNX Runtime Web</w:t>
      </w:r>
      <w:r>
        <w:rPr>
          <w:rFonts w:hint="eastAsia"/>
        </w:rPr>
        <w:t>（浏览器，</w:t>
      </w:r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官方沙盒就</w:t>
      </w:r>
      <w:proofErr w:type="gramEnd"/>
      <w:r>
        <w:rPr>
          <w:rFonts w:hint="eastAsia"/>
        </w:rPr>
        <w:t>是这么做的）。</w:t>
      </w:r>
    </w:p>
    <w:p w14:paraId="5F5F0F0F" w14:textId="77777777" w:rsidR="00A719AF" w:rsidRDefault="00A719AF" w:rsidP="00A719AF">
      <w:pPr>
        <w:ind w:firstLine="440"/>
      </w:pPr>
    </w:p>
    <w:p w14:paraId="5CD1A683" w14:textId="3C6BDB9A" w:rsidR="00A719AF" w:rsidRDefault="00A719AF" w:rsidP="00A719AF">
      <w:pPr>
        <w:ind w:firstLine="440"/>
      </w:pPr>
      <w:r>
        <w:rPr>
          <w:rFonts w:hint="eastAsia"/>
        </w:rPr>
        <w:t>第</w:t>
      </w:r>
      <w:r w:rsidR="002979C6">
        <w:t>3</w:t>
      </w:r>
      <w:r>
        <w:rPr>
          <w:rFonts w:hint="eastAsia"/>
        </w:rPr>
        <w:t>步：加载模型，跑一次推理</w:t>
      </w:r>
    </w:p>
    <w:p w14:paraId="4C691AB5" w14:textId="6635B777" w:rsidR="00A719AF" w:rsidRDefault="00A719AF" w:rsidP="00A719AF">
      <w:pPr>
        <w:ind w:firstLine="440"/>
      </w:pPr>
      <w:r>
        <w:rPr>
          <w:rFonts w:hint="eastAsia"/>
        </w:rPr>
        <w:t xml:space="preserve">Python </w:t>
      </w:r>
      <w:r>
        <w:rPr>
          <w:rFonts w:hint="eastAsia"/>
        </w:rPr>
        <w:t>完整最小示例（对应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契约）：</w:t>
      </w:r>
    </w:p>
    <w:p w14:paraId="6502F021" w14:textId="77777777" w:rsidR="00A719AF" w:rsidRDefault="00A719AF" w:rsidP="00A719AF">
      <w:pPr>
        <w:ind w:firstLine="440"/>
      </w:pPr>
      <w:r>
        <w:t>```python</w:t>
      </w:r>
    </w:p>
    <w:p w14:paraId="3CC310CF" w14:textId="77777777" w:rsidR="00A719AF" w:rsidRDefault="00A719AF" w:rsidP="00A719AF">
      <w:pPr>
        <w:ind w:firstLine="44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268A17A" w14:textId="77777777" w:rsidR="00A719AF" w:rsidRDefault="00A719AF" w:rsidP="00A719AF">
      <w:pPr>
        <w:ind w:firstLine="440"/>
      </w:pPr>
      <w:r>
        <w:t xml:space="preserve">import </w:t>
      </w:r>
      <w:proofErr w:type="spellStart"/>
      <w:r>
        <w:t>onnxruntime</w:t>
      </w:r>
      <w:proofErr w:type="spellEnd"/>
      <w:r>
        <w:t xml:space="preserve"> as ort</w:t>
      </w:r>
    </w:p>
    <w:p w14:paraId="23079BB7" w14:textId="77777777" w:rsidR="00A719AF" w:rsidRDefault="00A719AF" w:rsidP="00A719AF">
      <w:pPr>
        <w:ind w:firstLine="440"/>
      </w:pPr>
    </w:p>
    <w:p w14:paraId="75ED7F83" w14:textId="0280245B" w:rsidR="00A719AF" w:rsidRDefault="00A719AF" w:rsidP="00A719AF">
      <w:pPr>
        <w:ind w:firstLine="440"/>
      </w:pPr>
      <w:r>
        <w:rPr>
          <w:rFonts w:hint="eastAsia"/>
        </w:rPr>
        <w:t>①创建推理会话（</w:t>
      </w:r>
      <w:r>
        <w:rPr>
          <w:rFonts w:hint="eastAsia"/>
        </w:rPr>
        <w:t xml:space="preserve">Session </w:t>
      </w:r>
      <w:r>
        <w:rPr>
          <w:rFonts w:hint="eastAsia"/>
        </w:rPr>
        <w:t>是资源句柄，</w:t>
      </w:r>
      <w:proofErr w:type="gramStart"/>
      <w:r>
        <w:rPr>
          <w:rFonts w:hint="eastAsia"/>
        </w:rPr>
        <w:t>只创建</w:t>
      </w:r>
      <w:proofErr w:type="gramEnd"/>
      <w:r>
        <w:rPr>
          <w:rFonts w:hint="eastAsia"/>
        </w:rPr>
        <w:t>一次，别放进循环里）</w:t>
      </w:r>
    </w:p>
    <w:p w14:paraId="3341C219" w14:textId="77777777" w:rsidR="00A719AF" w:rsidRDefault="00A719AF" w:rsidP="00A719AF">
      <w:pPr>
        <w:ind w:firstLine="440"/>
      </w:pPr>
      <w:proofErr w:type="spellStart"/>
      <w:r>
        <w:t>sess</w:t>
      </w:r>
      <w:proofErr w:type="spellEnd"/>
      <w:r>
        <w:t xml:space="preserve"> = </w:t>
      </w:r>
      <w:proofErr w:type="spellStart"/>
      <w:proofErr w:type="gramStart"/>
      <w:r>
        <w:t>ort.InferenceSession</w:t>
      </w:r>
      <w:proofErr w:type="spellEnd"/>
      <w:proofErr w:type="gramEnd"/>
      <w:r>
        <w:t>("</w:t>
      </w:r>
      <w:proofErr w:type="spellStart"/>
      <w:r>
        <w:t>policy.onnx</w:t>
      </w:r>
      <w:proofErr w:type="spellEnd"/>
      <w:r>
        <w:t>", providers=["</w:t>
      </w:r>
      <w:proofErr w:type="spellStart"/>
      <w:r>
        <w:t>CPUExecutionProvider</w:t>
      </w:r>
      <w:proofErr w:type="spellEnd"/>
      <w:r>
        <w:t>"])</w:t>
      </w:r>
    </w:p>
    <w:p w14:paraId="6B52EB11" w14:textId="2076B973" w:rsidR="00A719AF" w:rsidRDefault="00A719AF" w:rsidP="00A719AF">
      <w:pPr>
        <w:ind w:firstLine="44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确认输入输出（与模型契约核对）</w:t>
      </w:r>
    </w:p>
    <w:p w14:paraId="6710CE4E" w14:textId="77777777" w:rsidR="00A719AF" w:rsidRDefault="00A719AF" w:rsidP="00A719AF">
      <w:pPr>
        <w:ind w:firstLine="440"/>
      </w:pPr>
      <w:proofErr w:type="spellStart"/>
      <w:r>
        <w:t>inp</w:t>
      </w:r>
      <w:proofErr w:type="spellEnd"/>
      <w:r>
        <w:t xml:space="preserve"> = </w:t>
      </w:r>
      <w:proofErr w:type="spellStart"/>
      <w:r>
        <w:t>sess.get_</w:t>
      </w:r>
      <w:proofErr w:type="gramStart"/>
      <w:r>
        <w:t>inputs</w:t>
      </w:r>
      <w:proofErr w:type="spellEnd"/>
      <w:r>
        <w:t>(</w:t>
      </w:r>
      <w:proofErr w:type="gramEnd"/>
      <w:r>
        <w:t>)[0]</w:t>
      </w:r>
    </w:p>
    <w:p w14:paraId="0AC76C2B" w14:textId="77777777" w:rsidR="00A719AF" w:rsidRDefault="00A719AF" w:rsidP="00A719AF">
      <w:pPr>
        <w:ind w:firstLine="440"/>
      </w:pPr>
      <w:r>
        <w:rPr>
          <w:rFonts w:hint="eastAsia"/>
        </w:rPr>
        <w:t xml:space="preserve">print(inp.name, </w:t>
      </w:r>
      <w:proofErr w:type="spellStart"/>
      <w:r>
        <w:rPr>
          <w:rFonts w:hint="eastAsia"/>
        </w:rPr>
        <w:t>inp.shape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inp.type</w:t>
      </w:r>
      <w:proofErr w:type="spellEnd"/>
      <w:r>
        <w:rPr>
          <w:rFonts w:hint="eastAsia"/>
        </w:rPr>
        <w:t xml:space="preserve">)   # </w:t>
      </w:r>
      <w:r>
        <w:rPr>
          <w:rFonts w:hint="eastAsia"/>
        </w:rPr>
        <w:t>例如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 xml:space="preserve"> ['1', 61] tensor(float)</w:t>
      </w:r>
    </w:p>
    <w:p w14:paraId="0CF577B7" w14:textId="5F448847" w:rsidR="00A719AF" w:rsidRDefault="00A719AF" w:rsidP="00A719AF">
      <w:pPr>
        <w:ind w:firstLine="44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准备输入：严格按契约构造</w:t>
      </w:r>
      <w:r>
        <w:rPr>
          <w:rFonts w:hint="eastAsia"/>
        </w:rPr>
        <w:t xml:space="preserve"> float32 </w:t>
      </w:r>
      <w:r>
        <w:rPr>
          <w:rFonts w:hint="eastAsia"/>
        </w:rPr>
        <w:t>数组</w:t>
      </w:r>
    </w:p>
    <w:p w14:paraId="3FFE64EC" w14:textId="77777777" w:rsidR="00A719AF" w:rsidRDefault="00A719AF" w:rsidP="00A719AF">
      <w:pPr>
        <w:ind w:firstLine="440"/>
      </w:pP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np.zeros</w:t>
      </w:r>
      <w:proofErr w:type="spellEnd"/>
      <w:r>
        <w:rPr>
          <w:rFonts w:hint="eastAsia"/>
        </w:rPr>
        <w:t xml:space="preserve">((1, 61), </w:t>
      </w:r>
      <w:proofErr w:type="spellStart"/>
      <w:r>
        <w:rPr>
          <w:rFonts w:hint="eastAsia"/>
        </w:rPr>
        <w:t>dtype</w:t>
      </w:r>
      <w:proofErr w:type="spellEnd"/>
      <w:r>
        <w:rPr>
          <w:rFonts w:hint="eastAsia"/>
        </w:rPr>
        <w:t xml:space="preserve">=np.float32)   # </w:t>
      </w:r>
      <w:r>
        <w:rPr>
          <w:rFonts w:hint="eastAsia"/>
        </w:rPr>
        <w:t>实际应从</w:t>
      </w:r>
      <w:r>
        <w:rPr>
          <w:rFonts w:hint="eastAsia"/>
        </w:rPr>
        <w:t xml:space="preserve"> IMU/</w:t>
      </w:r>
      <w:r>
        <w:rPr>
          <w:rFonts w:hint="eastAsia"/>
        </w:rPr>
        <w:t>舵机读取观测</w:t>
      </w:r>
    </w:p>
    <w:p w14:paraId="4E10DBB2" w14:textId="0A238BE6" w:rsidR="00A719AF" w:rsidRDefault="00A719AF" w:rsidP="00A719AF">
      <w:pPr>
        <w:ind w:firstLine="440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>
          <w:rFonts w:hint="eastAsia"/>
        </w:rPr>
        <w:t>推理：传入</w:t>
      </w:r>
      <w:r>
        <w:rPr>
          <w:rFonts w:hint="eastAsia"/>
        </w:rPr>
        <w:t xml:space="preserve"> {</w:t>
      </w:r>
      <w:r>
        <w:rPr>
          <w:rFonts w:hint="eastAsia"/>
        </w:rPr>
        <w:t>输入名</w:t>
      </w:r>
      <w:r>
        <w:rPr>
          <w:rFonts w:hint="eastAsia"/>
        </w:rPr>
        <w:t xml:space="preserve">: </w:t>
      </w:r>
      <w:r>
        <w:rPr>
          <w:rFonts w:hint="eastAsia"/>
        </w:rPr>
        <w:t>数组</w:t>
      </w:r>
      <w:r>
        <w:rPr>
          <w:rFonts w:hint="eastAsia"/>
        </w:rPr>
        <w:t>}</w:t>
      </w:r>
      <w:r>
        <w:rPr>
          <w:rFonts w:hint="eastAsia"/>
        </w:rPr>
        <w:t>，拿到输出列表</w:t>
      </w:r>
    </w:p>
    <w:p w14:paraId="77C9155A" w14:textId="77777777" w:rsidR="00A719AF" w:rsidRDefault="00A719AF" w:rsidP="00A719AF">
      <w:pPr>
        <w:ind w:firstLine="440"/>
      </w:pPr>
      <w:r>
        <w:t xml:space="preserve">actions = </w:t>
      </w:r>
      <w:proofErr w:type="spellStart"/>
      <w:proofErr w:type="gramStart"/>
      <w:r>
        <w:t>sess.run</w:t>
      </w:r>
      <w:proofErr w:type="spellEnd"/>
      <w:r>
        <w:t>(</w:t>
      </w:r>
      <w:proofErr w:type="gramEnd"/>
      <w:r>
        <w:t xml:space="preserve">None, {inp.name: </w:t>
      </w:r>
      <w:proofErr w:type="spellStart"/>
      <w:r>
        <w:t>obs</w:t>
      </w:r>
      <w:proofErr w:type="spellEnd"/>
      <w:r>
        <w:t>})[0]</w:t>
      </w:r>
    </w:p>
    <w:p w14:paraId="784507CA" w14:textId="77777777" w:rsidR="00A719AF" w:rsidRDefault="00A719AF" w:rsidP="00A719AF">
      <w:pPr>
        <w:ind w:firstLine="440"/>
      </w:pPr>
      <w:r>
        <w:t>print(</w:t>
      </w:r>
      <w:proofErr w:type="spellStart"/>
      <w:proofErr w:type="gramStart"/>
      <w:r>
        <w:t>actions.shape</w:t>
      </w:r>
      <w:proofErr w:type="spellEnd"/>
      <w:proofErr w:type="gramEnd"/>
      <w:r>
        <w:t>)   # (1, 14)</w:t>
      </w:r>
    </w:p>
    <w:p w14:paraId="0B48D862" w14:textId="77777777" w:rsidR="00A719AF" w:rsidRDefault="00A719AF" w:rsidP="00A719AF">
      <w:pPr>
        <w:ind w:firstLine="440"/>
      </w:pPr>
      <w:r>
        <w:t>```</w:t>
      </w:r>
    </w:p>
    <w:p w14:paraId="4E86F525" w14:textId="40806129" w:rsidR="00A719AF" w:rsidRDefault="00A719AF" w:rsidP="00A719AF">
      <w:pPr>
        <w:ind w:firstLine="440"/>
      </w:pPr>
      <w:r>
        <w:rPr>
          <w:rFonts w:hint="eastAsia"/>
        </w:rPr>
        <w:t xml:space="preserve">C++ </w:t>
      </w:r>
      <w:r>
        <w:rPr>
          <w:rFonts w:hint="eastAsia"/>
        </w:rPr>
        <w:t>等价写法（真机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robotd</w:t>
      </w:r>
      <w:proofErr w:type="spellEnd"/>
      <w:r>
        <w:rPr>
          <w:rFonts w:hint="eastAsia"/>
        </w:rPr>
        <w:t>`</w:t>
      </w:r>
      <w:r>
        <w:rPr>
          <w:rFonts w:hint="eastAsia"/>
        </w:rPr>
        <w:t>的</w:t>
      </w:r>
      <w:r>
        <w:rPr>
          <w:rFonts w:hint="eastAsia"/>
        </w:rPr>
        <w:t>Rust</w:t>
      </w:r>
      <w:r>
        <w:rPr>
          <w:rFonts w:hint="eastAsia"/>
        </w:rPr>
        <w:t>逻辑本质相同）：</w:t>
      </w:r>
    </w:p>
    <w:p w14:paraId="4516C1BD" w14:textId="77777777" w:rsidR="00A719AF" w:rsidRDefault="00A719AF" w:rsidP="00A719AF">
      <w:pPr>
        <w:ind w:firstLine="440"/>
      </w:pPr>
      <w:r>
        <w:t>```</w:t>
      </w:r>
      <w:proofErr w:type="spellStart"/>
      <w:r>
        <w:t>cpp</w:t>
      </w:r>
      <w:proofErr w:type="spellEnd"/>
    </w:p>
    <w:p w14:paraId="15133D83" w14:textId="77777777" w:rsidR="00A719AF" w:rsidRDefault="00A719AF" w:rsidP="00A719AF">
      <w:pPr>
        <w:ind w:firstLine="440"/>
      </w:pPr>
      <w:r>
        <w:t>#include &lt;</w:t>
      </w:r>
      <w:proofErr w:type="spellStart"/>
      <w:r>
        <w:t>onnxruntime_cxx_api.h</w:t>
      </w:r>
      <w:proofErr w:type="spellEnd"/>
      <w:r>
        <w:t>&gt;</w:t>
      </w:r>
    </w:p>
    <w:p w14:paraId="1E2B99DE" w14:textId="77777777" w:rsidR="00A719AF" w:rsidRDefault="00A719AF" w:rsidP="00A719AF">
      <w:pPr>
        <w:ind w:firstLine="440"/>
      </w:pPr>
      <w:proofErr w:type="gramStart"/>
      <w:r>
        <w:t>Ort::</w:t>
      </w:r>
      <w:proofErr w:type="gramEnd"/>
      <w:r>
        <w:t>Env env(ORT_LOGGING_LEVEL_WARNING, "demo");</w:t>
      </w:r>
    </w:p>
    <w:p w14:paraId="09BA93DF" w14:textId="77777777" w:rsidR="00A719AF" w:rsidRDefault="00A719AF" w:rsidP="00A719AF">
      <w:pPr>
        <w:ind w:firstLine="440"/>
      </w:pPr>
      <w:proofErr w:type="gramStart"/>
      <w:r>
        <w:t>Ort::</w:t>
      </w:r>
      <w:proofErr w:type="gramEnd"/>
      <w:r>
        <w:t xml:space="preserve">Session session(env, </w:t>
      </w:r>
      <w:proofErr w:type="spellStart"/>
      <w:r>
        <w:t>L"policy.onnx</w:t>
      </w:r>
      <w:proofErr w:type="spellEnd"/>
      <w:r>
        <w:t>", Ort::</w:t>
      </w:r>
      <w:proofErr w:type="spellStart"/>
      <w:r>
        <w:t>SessionOptions</w:t>
      </w:r>
      <w:proofErr w:type="spellEnd"/>
      <w:r>
        <w:t>{});</w:t>
      </w:r>
    </w:p>
    <w:p w14:paraId="55C78AA8" w14:textId="77777777" w:rsidR="00A719AF" w:rsidRDefault="00A719AF" w:rsidP="00A719AF">
      <w:pPr>
        <w:ind w:firstLine="440"/>
      </w:pPr>
      <w:proofErr w:type="gramStart"/>
      <w:r>
        <w:t>std::</w:t>
      </w:r>
      <w:proofErr w:type="gramEnd"/>
      <w:r>
        <w:t>vector&lt;int64_t&gt; dims{1, 61};</w:t>
      </w:r>
    </w:p>
    <w:p w14:paraId="631F3528" w14:textId="77777777" w:rsidR="00A719AF" w:rsidRDefault="00A719AF" w:rsidP="00A719AF">
      <w:pPr>
        <w:ind w:firstLine="440"/>
      </w:pPr>
      <w:proofErr w:type="gramStart"/>
      <w:r>
        <w:t>std::</w:t>
      </w:r>
      <w:proofErr w:type="gramEnd"/>
      <w:r>
        <w:t xml:space="preserve">vector&lt;float&gt; </w:t>
      </w:r>
      <w:proofErr w:type="spellStart"/>
      <w:r>
        <w:t>obs</w:t>
      </w:r>
      <w:proofErr w:type="spellEnd"/>
      <w:r>
        <w:t>(61, 0.0f);</w:t>
      </w:r>
    </w:p>
    <w:p w14:paraId="3F472F79" w14:textId="77777777" w:rsidR="00A719AF" w:rsidRDefault="00A719AF" w:rsidP="00A719AF">
      <w:pPr>
        <w:ind w:firstLine="440"/>
      </w:pPr>
      <w:r>
        <w:lastRenderedPageBreak/>
        <w:t xml:space="preserve">auto mem = </w:t>
      </w:r>
      <w:proofErr w:type="gramStart"/>
      <w:r>
        <w:t>Ort::</w:t>
      </w:r>
      <w:proofErr w:type="spellStart"/>
      <w:proofErr w:type="gramEnd"/>
      <w:r>
        <w:t>MemoryInfo</w:t>
      </w:r>
      <w:proofErr w:type="spellEnd"/>
      <w:r>
        <w:t>::</w:t>
      </w:r>
      <w:proofErr w:type="spellStart"/>
      <w:r>
        <w:t>CreateCpu</w:t>
      </w:r>
      <w:proofErr w:type="spellEnd"/>
      <w:r>
        <w:t>(</w:t>
      </w:r>
      <w:proofErr w:type="spellStart"/>
      <w:r>
        <w:t>OrtArenaAllocator</w:t>
      </w:r>
      <w:proofErr w:type="spellEnd"/>
      <w:r>
        <w:t xml:space="preserve">, </w:t>
      </w:r>
      <w:proofErr w:type="spellStart"/>
      <w:r>
        <w:t>OrtMemTypeDefault</w:t>
      </w:r>
      <w:proofErr w:type="spellEnd"/>
      <w:r>
        <w:t>);</w:t>
      </w:r>
    </w:p>
    <w:p w14:paraId="28F51D09" w14:textId="77777777" w:rsidR="00A719AF" w:rsidRDefault="00A719AF" w:rsidP="00A719AF">
      <w:pPr>
        <w:ind w:firstLine="440"/>
      </w:pPr>
      <w:proofErr w:type="gramStart"/>
      <w:r>
        <w:t>Ort::</w:t>
      </w:r>
      <w:proofErr w:type="gramEnd"/>
      <w:r>
        <w:t>Value input = Ort::Value::</w:t>
      </w:r>
      <w:proofErr w:type="spellStart"/>
      <w:r>
        <w:t>CreateTensor</w:t>
      </w:r>
      <w:proofErr w:type="spellEnd"/>
      <w:r>
        <w:t xml:space="preserve">&lt;float&gt;(mem, </w:t>
      </w:r>
      <w:proofErr w:type="spellStart"/>
      <w:r>
        <w:t>obs.data</w:t>
      </w:r>
      <w:proofErr w:type="spellEnd"/>
      <w:r>
        <w:t xml:space="preserve">(), </w:t>
      </w:r>
      <w:proofErr w:type="spellStart"/>
      <w:r>
        <w:t>obs.size</w:t>
      </w:r>
      <w:proofErr w:type="spellEnd"/>
      <w:r>
        <w:t xml:space="preserve">(), </w:t>
      </w:r>
      <w:proofErr w:type="spellStart"/>
      <w:r>
        <w:t>dims.data</w:t>
      </w:r>
      <w:proofErr w:type="spellEnd"/>
      <w:r>
        <w:t xml:space="preserve">(), </w:t>
      </w:r>
      <w:proofErr w:type="spellStart"/>
      <w:r>
        <w:t>dims.size</w:t>
      </w:r>
      <w:proofErr w:type="spellEnd"/>
      <w:r>
        <w:t>());</w:t>
      </w:r>
    </w:p>
    <w:p w14:paraId="5E67A135" w14:textId="77777777" w:rsidR="00A719AF" w:rsidRDefault="00A719AF" w:rsidP="00A719AF">
      <w:pPr>
        <w:ind w:firstLine="440"/>
      </w:pPr>
      <w:r>
        <w:t xml:space="preserve">auto outputs = </w:t>
      </w:r>
      <w:proofErr w:type="spellStart"/>
      <w:proofErr w:type="gramStart"/>
      <w:r>
        <w:t>session.Run</w:t>
      </w:r>
      <w:proofErr w:type="spellEnd"/>
      <w:proofErr w:type="gramEnd"/>
      <w:r>
        <w:t>(Ort::</w:t>
      </w:r>
      <w:proofErr w:type="spellStart"/>
      <w:r>
        <w:t>RunOptions</w:t>
      </w:r>
      <w:proofErr w:type="spellEnd"/>
      <w:r>
        <w:t>{</w:t>
      </w:r>
      <w:proofErr w:type="spellStart"/>
      <w:r>
        <w:t>nullptr</w:t>
      </w:r>
      <w:proofErr w:type="spellEnd"/>
      <w:r>
        <w:t>},</w:t>
      </w:r>
    </w:p>
    <w:p w14:paraId="48A05E46" w14:textId="77777777" w:rsidR="00A719AF" w:rsidRDefault="00A719AF" w:rsidP="00A719AF">
      <w:pPr>
        <w:ind w:firstLine="440"/>
      </w:pPr>
      <w:r>
        <w:t xml:space="preserve">                           </w:t>
      </w:r>
      <w:proofErr w:type="spellStart"/>
      <w:proofErr w:type="gramStart"/>
      <w:r>
        <w:t>session.GetInputNames</w:t>
      </w:r>
      <w:proofErr w:type="spellEnd"/>
      <w:proofErr w:type="gramEnd"/>
      <w:r>
        <w:t>().data(), &amp;input, 1,</w:t>
      </w:r>
    </w:p>
    <w:p w14:paraId="4B4D6C1C" w14:textId="77777777" w:rsidR="00A719AF" w:rsidRDefault="00A719AF" w:rsidP="00A719AF">
      <w:pPr>
        <w:ind w:firstLine="440"/>
      </w:pPr>
      <w:r>
        <w:t xml:space="preserve">                           </w:t>
      </w:r>
      <w:proofErr w:type="spellStart"/>
      <w:proofErr w:type="gramStart"/>
      <w:r>
        <w:t>session.GetOutputNames</w:t>
      </w:r>
      <w:proofErr w:type="spellEnd"/>
      <w:proofErr w:type="gramEnd"/>
      <w:r>
        <w:t>().data(), 1);</w:t>
      </w:r>
    </w:p>
    <w:p w14:paraId="74394F5A" w14:textId="77777777" w:rsidR="00A719AF" w:rsidRDefault="00A719AF" w:rsidP="00A719AF">
      <w:pPr>
        <w:ind w:firstLine="440"/>
      </w:pPr>
      <w:r>
        <w:t>float* actions = outputs[0</w:t>
      </w:r>
      <w:proofErr w:type="gramStart"/>
      <w:r>
        <w:t>].</w:t>
      </w:r>
      <w:proofErr w:type="spellStart"/>
      <w:r>
        <w:t>GetTensorMutableData</w:t>
      </w:r>
      <w:proofErr w:type="spellEnd"/>
      <w:proofErr w:type="gramEnd"/>
      <w:r>
        <w:t>&lt;float&gt;();</w:t>
      </w:r>
    </w:p>
    <w:p w14:paraId="55A62016" w14:textId="77777777" w:rsidR="00A719AF" w:rsidRDefault="00A719AF" w:rsidP="00A719AF">
      <w:pPr>
        <w:ind w:firstLine="440"/>
      </w:pPr>
      <w:r>
        <w:t>```</w:t>
      </w:r>
    </w:p>
    <w:p w14:paraId="6129D783" w14:textId="77777777" w:rsidR="00A719AF" w:rsidRDefault="00A719AF" w:rsidP="00A719AF">
      <w:pPr>
        <w:ind w:firstLine="440"/>
      </w:pPr>
    </w:p>
    <w:p w14:paraId="1D3DAF88" w14:textId="2628CC90" w:rsidR="00A719AF" w:rsidRDefault="00A719AF" w:rsidP="00A719AF">
      <w:pPr>
        <w:ind w:firstLine="440"/>
      </w:pPr>
      <w:r>
        <w:rPr>
          <w:rFonts w:hint="eastAsia"/>
        </w:rPr>
        <w:t>Rust</w:t>
      </w:r>
      <w:r>
        <w:rPr>
          <w:rFonts w:hint="eastAsia"/>
        </w:rPr>
        <w:t>中可用</w:t>
      </w:r>
      <w:r>
        <w:rPr>
          <w:rFonts w:hint="eastAsia"/>
        </w:rPr>
        <w:t xml:space="preserve"> `ort` crate</w:t>
      </w:r>
      <w:r>
        <w:rPr>
          <w:rFonts w:hint="eastAsia"/>
        </w:rPr>
        <w:t>；这也是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官方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在用的技术路线。</w:t>
      </w:r>
    </w:p>
    <w:p w14:paraId="6283C04F" w14:textId="77777777" w:rsidR="00A719AF" w:rsidRDefault="00A719AF" w:rsidP="00A719AF">
      <w:pPr>
        <w:ind w:firstLine="440"/>
      </w:pPr>
    </w:p>
    <w:p w14:paraId="7375709C" w14:textId="784F04A0" w:rsidR="00A719AF" w:rsidRDefault="00A719AF" w:rsidP="00A719AF">
      <w:pPr>
        <w:ind w:firstLine="440"/>
      </w:pPr>
      <w:r>
        <w:rPr>
          <w:rFonts w:hint="eastAsia"/>
        </w:rPr>
        <w:t>第</w:t>
      </w:r>
      <w:r w:rsidR="001E293C">
        <w:t>4</w:t>
      </w:r>
      <w:r>
        <w:rPr>
          <w:rFonts w:hint="eastAsia"/>
        </w:rPr>
        <w:t>步：嵌入控制循环</w:t>
      </w:r>
    </w:p>
    <w:p w14:paraId="485C3531" w14:textId="77777777" w:rsidR="00A719AF" w:rsidRDefault="00A719AF" w:rsidP="00A719AF">
      <w:pPr>
        <w:ind w:firstLine="440"/>
      </w:pPr>
      <w:r>
        <w:rPr>
          <w:rFonts w:hint="eastAsia"/>
        </w:rPr>
        <w:t>单次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sess.run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拿到的是原始张量；在机器人程序里，你要把它放进实时循环：</w:t>
      </w:r>
    </w:p>
    <w:p w14:paraId="5EA6D67E" w14:textId="77777777" w:rsidR="00A719AF" w:rsidRDefault="00A719AF" w:rsidP="00A719AF">
      <w:pPr>
        <w:ind w:firstLine="440"/>
      </w:pPr>
      <w:r>
        <w:t>```python</w:t>
      </w:r>
    </w:p>
    <w:p w14:paraId="417F79C3" w14:textId="77777777" w:rsidR="00A719AF" w:rsidRDefault="00A719AF" w:rsidP="00A719AF">
      <w:pPr>
        <w:ind w:firstLine="440"/>
      </w:pPr>
      <w:r>
        <w:t>import time</w:t>
      </w:r>
    </w:p>
    <w:p w14:paraId="526F0D73" w14:textId="77777777" w:rsidR="00A719AF" w:rsidRDefault="00A719AF" w:rsidP="00A719AF">
      <w:pPr>
        <w:ind w:firstLine="440"/>
      </w:pPr>
      <w:r>
        <w:rPr>
          <w:rFonts w:hint="eastAsia"/>
        </w:rPr>
        <w:t xml:space="preserve">RATE_HZ = 50                      # </w:t>
      </w:r>
      <w:r>
        <w:rPr>
          <w:rFonts w:hint="eastAsia"/>
        </w:rPr>
        <w:t>与训练时的控制频率严格对齐！</w:t>
      </w:r>
    </w:p>
    <w:p w14:paraId="0963C5EE" w14:textId="77777777" w:rsidR="00A719AF" w:rsidRDefault="00A719AF" w:rsidP="00A719AF">
      <w:pPr>
        <w:ind w:firstLine="440"/>
      </w:pPr>
      <w:r>
        <w:t>dt = 1.0 / RATE_HZ</w:t>
      </w:r>
    </w:p>
    <w:p w14:paraId="53ACE412" w14:textId="77777777" w:rsidR="00A719AF" w:rsidRDefault="00A719AF" w:rsidP="00A719AF">
      <w:pPr>
        <w:ind w:firstLine="440"/>
      </w:pPr>
    </w:p>
    <w:p w14:paraId="2AB6719D" w14:textId="77777777" w:rsidR="00A719AF" w:rsidRDefault="00A719AF" w:rsidP="00A719AF">
      <w:pPr>
        <w:ind w:firstLine="440"/>
      </w:pPr>
      <w:r>
        <w:t>while True:</w:t>
      </w:r>
    </w:p>
    <w:p w14:paraId="34315D2B" w14:textId="77777777" w:rsidR="00A719AF" w:rsidRDefault="00A719AF" w:rsidP="00A719AF">
      <w:pPr>
        <w:ind w:firstLine="440"/>
      </w:pPr>
      <w:r>
        <w:t xml:space="preserve">    t0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64CFF8E2" w14:textId="77777777" w:rsidR="00A719AF" w:rsidRDefault="00A719AF" w:rsidP="00A719AF">
      <w:pPr>
        <w:ind w:firstLine="44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read_sensors</w:t>
      </w:r>
      <w:proofErr w:type="spellEnd"/>
      <w:r>
        <w:rPr>
          <w:rFonts w:hint="eastAsia"/>
        </w:rPr>
        <w:t xml:space="preserve">()                    # 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从</w:t>
      </w:r>
      <w:r>
        <w:rPr>
          <w:rFonts w:hint="eastAsia"/>
        </w:rPr>
        <w:t xml:space="preserve"> IMU/</w:t>
      </w:r>
      <w:r>
        <w:rPr>
          <w:rFonts w:hint="eastAsia"/>
        </w:rPr>
        <w:t>舵机编码器组</w:t>
      </w:r>
      <w:r>
        <w:rPr>
          <w:rFonts w:hint="eastAsia"/>
        </w:rPr>
        <w:t xml:space="preserve"> 61 </w:t>
      </w:r>
      <w:r>
        <w:rPr>
          <w:rFonts w:hint="eastAsia"/>
        </w:rPr>
        <w:t>维观测</w:t>
      </w:r>
    </w:p>
    <w:p w14:paraId="198BF422" w14:textId="77777777" w:rsidR="00A719AF" w:rsidRDefault="00A719AF" w:rsidP="00A719AF">
      <w:pPr>
        <w:ind w:firstLine="440"/>
      </w:pPr>
      <w:r>
        <w:rPr>
          <w:rFonts w:hint="eastAsia"/>
        </w:rPr>
        <w:t xml:space="preserve">    actions = </w:t>
      </w:r>
      <w:proofErr w:type="spellStart"/>
      <w:r>
        <w:rPr>
          <w:rFonts w:hint="eastAsia"/>
        </w:rPr>
        <w:t>sess.run</w:t>
      </w:r>
      <w:proofErr w:type="spellEnd"/>
      <w:r>
        <w:rPr>
          <w:rFonts w:hint="eastAsia"/>
        </w:rPr>
        <w:t>(None, {"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 xml:space="preserve">})[0]  # </w:t>
      </w:r>
      <w:r>
        <w:rPr>
          <w:rFonts w:hint="eastAsia"/>
        </w:rPr>
        <w:t>②</w:t>
      </w:r>
      <w:r>
        <w:rPr>
          <w:rFonts w:hint="eastAsia"/>
        </w:rPr>
        <w:t xml:space="preserve"> ONNX </w:t>
      </w:r>
      <w:r>
        <w:rPr>
          <w:rFonts w:hint="eastAsia"/>
        </w:rPr>
        <w:t>推理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14 </w:t>
      </w:r>
      <w:r>
        <w:rPr>
          <w:rFonts w:hint="eastAsia"/>
        </w:rPr>
        <w:t>维动作</w:t>
      </w:r>
    </w:p>
    <w:p w14:paraId="292183C3" w14:textId="77777777" w:rsidR="00A719AF" w:rsidRDefault="00A719AF" w:rsidP="00A719AF">
      <w:pPr>
        <w:ind w:firstLine="44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send_to_servos</w:t>
      </w:r>
      <w:proofErr w:type="spellEnd"/>
      <w:r>
        <w:rPr>
          <w:rFonts w:hint="eastAsia"/>
        </w:rPr>
        <w:t xml:space="preserve">(actions[0])              # 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动作下发到舵机总线</w:t>
      </w:r>
    </w:p>
    <w:p w14:paraId="05C8874A" w14:textId="77777777" w:rsidR="00A719AF" w:rsidRDefault="00A719AF" w:rsidP="00A719AF">
      <w:pPr>
        <w:ind w:firstLine="44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time.sleep</w:t>
      </w:r>
      <w:proofErr w:type="spellEnd"/>
      <w:r>
        <w:rPr>
          <w:rFonts w:hint="eastAsia"/>
        </w:rPr>
        <w:t>(max(0, dt - (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 xml:space="preserve">() - t0)))  # </w:t>
      </w: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>
          <w:rFonts w:hint="eastAsia"/>
        </w:rPr>
        <w:t>补足到</w:t>
      </w:r>
      <w:r>
        <w:rPr>
          <w:rFonts w:hint="eastAsia"/>
        </w:rPr>
        <w:t xml:space="preserve"> 50Hz</w:t>
      </w:r>
    </w:p>
    <w:p w14:paraId="78FAE53D" w14:textId="77777777" w:rsidR="00A719AF" w:rsidRDefault="00A719AF" w:rsidP="00A719AF">
      <w:pPr>
        <w:ind w:firstLine="440"/>
      </w:pPr>
      <w:r>
        <w:t>```</w:t>
      </w:r>
    </w:p>
    <w:p w14:paraId="503EAF14" w14:textId="77777777" w:rsidR="00A719AF" w:rsidRDefault="00A719AF" w:rsidP="00A719AF">
      <w:pPr>
        <w:ind w:firstLine="440"/>
      </w:pPr>
      <w:r>
        <w:rPr>
          <w:rFonts w:hint="eastAsia"/>
        </w:rPr>
        <w:t>工程要点：</w:t>
      </w:r>
    </w:p>
    <w:p w14:paraId="2433B0D1" w14:textId="64006B92" w:rsidR="00A719AF" w:rsidRDefault="00A719AF" w:rsidP="00A719AF">
      <w:pPr>
        <w:ind w:firstLine="440"/>
      </w:pPr>
      <w:r>
        <w:rPr>
          <w:rFonts w:hint="eastAsia"/>
        </w:rPr>
        <w:t>1.</w:t>
      </w:r>
      <w:r>
        <w:rPr>
          <w:rFonts w:hint="eastAsia"/>
        </w:rPr>
        <w:t>频率对齐：训练时</w:t>
      </w:r>
      <w:r>
        <w:rPr>
          <w:rFonts w:hint="eastAsia"/>
        </w:rPr>
        <w:t>50Hz</w:t>
      </w:r>
      <w:r>
        <w:rPr>
          <w:rFonts w:hint="eastAsia"/>
        </w:rPr>
        <w:t>训出的策略，部署时也必须</w:t>
      </w:r>
      <w:r>
        <w:rPr>
          <w:rFonts w:hint="eastAsia"/>
        </w:rPr>
        <w:t>50Hz</w:t>
      </w:r>
      <w:r>
        <w:rPr>
          <w:rFonts w:hint="eastAsia"/>
        </w:rPr>
        <w:t>调用，否则观测的时间语义错位，策略会失衡。</w:t>
      </w:r>
    </w:p>
    <w:p w14:paraId="6E1313BF" w14:textId="7252B132" w:rsidR="00A719AF" w:rsidRDefault="00A719AF" w:rsidP="00A719AF">
      <w:pPr>
        <w:ind w:firstLine="440"/>
      </w:pPr>
      <w:r>
        <w:rPr>
          <w:rFonts w:hint="eastAsia"/>
        </w:rPr>
        <w:lastRenderedPageBreak/>
        <w:t>2.</w:t>
      </w:r>
      <w:r>
        <w:rPr>
          <w:rFonts w:hint="eastAsia"/>
        </w:rPr>
        <w:t>预处理</w:t>
      </w:r>
      <w:r>
        <w:rPr>
          <w:rFonts w:hint="eastAsia"/>
        </w:rPr>
        <w:t>/</w:t>
      </w:r>
      <w:r>
        <w:rPr>
          <w:rFonts w:hint="eastAsia"/>
        </w:rPr>
        <w:t>后处理与模型约定一致：比如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的归一化已烘焙进图，就别重复做；如果导出时没烘焙，就要在代码里手动做。官方导出器</w:t>
      </w:r>
      <w:r>
        <w:rPr>
          <w:rFonts w:hint="eastAsia"/>
        </w:rPr>
        <w:t xml:space="preserve"> `scripts/export.py` </w:t>
      </w:r>
      <w:r>
        <w:rPr>
          <w:rFonts w:hint="eastAsia"/>
        </w:rPr>
        <w:t>会自动烘焙归一化器，这是正确行为所必需的。</w:t>
      </w:r>
    </w:p>
    <w:p w14:paraId="6CE96DB6" w14:textId="6AE6707D" w:rsidR="00A719AF" w:rsidRDefault="00A719AF" w:rsidP="00A719AF">
      <w:pPr>
        <w:ind w:firstLine="440"/>
      </w:pPr>
      <w:r>
        <w:rPr>
          <w:rFonts w:hint="eastAsia"/>
        </w:rPr>
        <w:t>3.</w:t>
      </w:r>
      <w:r>
        <w:rPr>
          <w:rFonts w:hint="eastAsia"/>
        </w:rPr>
        <w:t>会话只建一次，循环里只调用</w:t>
      </w:r>
      <w:r>
        <w:rPr>
          <w:rFonts w:hint="eastAsia"/>
        </w:rPr>
        <w:t xml:space="preserve"> `run()`</w:t>
      </w:r>
      <w:r>
        <w:rPr>
          <w:rFonts w:hint="eastAsia"/>
        </w:rPr>
        <w:t>；每次新建</w:t>
      </w:r>
      <w:r>
        <w:rPr>
          <w:rFonts w:hint="eastAsia"/>
        </w:rPr>
        <w:t xml:space="preserve"> Session </w:t>
      </w:r>
      <w:r>
        <w:rPr>
          <w:rFonts w:hint="eastAsia"/>
        </w:rPr>
        <w:t>的开销在实时控制中不可接受。</w:t>
      </w:r>
    </w:p>
    <w:p w14:paraId="52E6BF7F" w14:textId="346A835A" w:rsidR="007D5CA7" w:rsidRDefault="006E5A18" w:rsidP="007B342D">
      <w:pPr>
        <w:pStyle w:val="1"/>
      </w:pPr>
      <w:bookmarkStart w:id="77" w:name="_Toc240359369"/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>的训练</w:t>
      </w:r>
      <w:bookmarkEnd w:id="77"/>
    </w:p>
    <w:p w14:paraId="638184E5" w14:textId="77777777" w:rsidR="0045429D" w:rsidRDefault="0045429D" w:rsidP="0045429D">
      <w:pPr>
        <w:ind w:firstLine="440"/>
      </w:pPr>
      <w:r>
        <w:rPr>
          <w:rFonts w:hint="eastAsia"/>
        </w:rPr>
        <w:t>地址：</w:t>
      </w:r>
      <w:r>
        <w:rPr>
          <w:rFonts w:hint="eastAsia"/>
        </w:rPr>
        <w:t>https://github.com/pollen-robotics/microduck_rl</w:t>
      </w:r>
    </w:p>
    <w:p w14:paraId="7AD41E47" w14:textId="77777777" w:rsidR="0045429D" w:rsidRDefault="0045429D" w:rsidP="0045429D">
      <w:pPr>
        <w:ind w:firstLine="440"/>
      </w:pPr>
      <w:r>
        <w:rPr>
          <w:rFonts w:hint="eastAsia"/>
        </w:rPr>
        <w:t>入手点：</w:t>
      </w:r>
    </w:p>
    <w:p w14:paraId="369A88DF" w14:textId="77777777" w:rsidR="0045429D" w:rsidRDefault="0045429D" w:rsidP="0045429D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  <w:t>README.md</w:t>
      </w:r>
      <w:r>
        <w:rPr>
          <w:rFonts w:hint="eastAsia"/>
        </w:rPr>
        <w:t>：掌握「仿真→训练→部署」全流程（基于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Warp </w:t>
      </w:r>
      <w:r>
        <w:rPr>
          <w:rFonts w:hint="eastAsia"/>
        </w:rPr>
        <w:t>仿真、</w:t>
      </w:r>
      <w:r>
        <w:rPr>
          <w:rFonts w:hint="eastAsia"/>
        </w:rPr>
        <w:t xml:space="preserve">PPO </w:t>
      </w:r>
      <w:r>
        <w:rPr>
          <w:rFonts w:hint="eastAsia"/>
        </w:rPr>
        <w:t>算法）；</w:t>
      </w:r>
    </w:p>
    <w:p w14:paraId="6181AF3F" w14:textId="77777777" w:rsidR="0045429D" w:rsidRDefault="0045429D" w:rsidP="0045429D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/agents/</w:t>
      </w:r>
      <w:r>
        <w:rPr>
          <w:rFonts w:hint="eastAsia"/>
        </w:rPr>
        <w:t>：强化学习智能体实现（</w:t>
      </w:r>
      <w:r>
        <w:rPr>
          <w:rFonts w:hint="eastAsia"/>
        </w:rPr>
        <w:t xml:space="preserve"> reward </w:t>
      </w:r>
      <w:r>
        <w:rPr>
          <w:rFonts w:hint="eastAsia"/>
        </w:rPr>
        <w:t>设计、策略网络结构）；</w:t>
      </w:r>
    </w:p>
    <w:p w14:paraId="72051154" w14:textId="518EBE50" w:rsidR="0045429D" w:rsidRDefault="0045429D" w:rsidP="0045429D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  <w:t>scripts/export.py</w:t>
      </w:r>
      <w:r>
        <w:rPr>
          <w:rFonts w:hint="eastAsia"/>
        </w:rPr>
        <w:t>：模型导出为</w:t>
      </w:r>
      <w:r>
        <w:rPr>
          <w:rFonts w:hint="eastAsia"/>
        </w:rPr>
        <w:t xml:space="preserve"> ONNX </w:t>
      </w:r>
      <w:r>
        <w:rPr>
          <w:rFonts w:hint="eastAsia"/>
        </w:rPr>
        <w:t>格式的脚本（连接仿真与硬件的关键）。</w:t>
      </w:r>
    </w:p>
    <w:p w14:paraId="6C27E01F" w14:textId="0BC25CB4" w:rsidR="00381337" w:rsidRDefault="00381337" w:rsidP="0045429D">
      <w:pPr>
        <w:ind w:firstLine="440"/>
      </w:pPr>
    </w:p>
    <w:p w14:paraId="2CCAA33D" w14:textId="5A4BC7E7" w:rsidR="00381337" w:rsidRDefault="00381337" w:rsidP="00381337">
      <w:pPr>
        <w:ind w:firstLine="440"/>
      </w:pPr>
      <w:r>
        <w:rPr>
          <w:rFonts w:hint="eastAsia"/>
        </w:rPr>
        <w:t>核心闭环：</w:t>
      </w:r>
      <w:r>
        <w:rPr>
          <w:rFonts w:hint="eastAsia"/>
        </w:rPr>
        <w:t xml:space="preserve">Sim2Real </w:t>
      </w:r>
      <w:r>
        <w:rPr>
          <w:rFonts w:hint="eastAsia"/>
        </w:rPr>
        <w:t>链路（架构设计核心）</w:t>
      </w:r>
    </w:p>
    <w:p w14:paraId="74E52B1B" w14:textId="77777777" w:rsidR="00381337" w:rsidRDefault="00381337" w:rsidP="00381337">
      <w:pPr>
        <w:ind w:firstLine="440"/>
      </w:pPr>
      <w:r>
        <w:rPr>
          <w:rFonts w:hint="eastAsia"/>
        </w:rPr>
        <w:t>这是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Microduck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软件架构的灵魂，也是开源的核心价值：</w:t>
      </w:r>
    </w:p>
    <w:p w14:paraId="16B3A3BF" w14:textId="77777777" w:rsidR="00381337" w:rsidRDefault="00381337" w:rsidP="00381337">
      <w:pPr>
        <w:ind w:firstLine="440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仿真训练：在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Warp </w:t>
      </w:r>
      <w:r>
        <w:rPr>
          <w:rFonts w:hint="eastAsia"/>
        </w:rPr>
        <w:t>中搭建机器人模型，通过</w:t>
      </w:r>
      <w:r>
        <w:rPr>
          <w:rFonts w:hint="eastAsia"/>
        </w:rPr>
        <w:t xml:space="preserve"> PPO </w:t>
      </w:r>
      <w:r>
        <w:rPr>
          <w:rFonts w:hint="eastAsia"/>
        </w:rPr>
        <w:t>算法训练行为策略（如行走、跌倒恢复）；</w:t>
      </w:r>
    </w:p>
    <w:p w14:paraId="049D9076" w14:textId="77777777" w:rsidR="00381337" w:rsidRDefault="00381337" w:rsidP="00381337">
      <w:pPr>
        <w:ind w:firstLine="44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模型导出：将训练好的策略导出为</w:t>
      </w:r>
      <w:r>
        <w:rPr>
          <w:rFonts w:hint="eastAsia"/>
        </w:rPr>
        <w:t xml:space="preserve"> ONNX </w:t>
      </w:r>
      <w:r>
        <w:rPr>
          <w:rFonts w:hint="eastAsia"/>
        </w:rPr>
        <w:t>格式（</w:t>
      </w:r>
      <w:r>
        <w:rPr>
          <w:rFonts w:hint="eastAsia"/>
        </w:rPr>
        <w:t>microduck_rl/scripts/export.py</w:t>
      </w:r>
      <w:r>
        <w:rPr>
          <w:rFonts w:hint="eastAsia"/>
        </w:rPr>
        <w:t>）；</w:t>
      </w:r>
    </w:p>
    <w:p w14:paraId="2BBBA994" w14:textId="77777777" w:rsidR="00381337" w:rsidRDefault="00381337" w:rsidP="00381337">
      <w:pPr>
        <w:ind w:firstLine="44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硬件部署：机器人通过</w:t>
      </w:r>
      <w:r>
        <w:rPr>
          <w:rFonts w:hint="eastAsia"/>
        </w:rPr>
        <w:t xml:space="preserve"> ONNX Runtime </w:t>
      </w:r>
      <w:r>
        <w:rPr>
          <w:rFonts w:hint="eastAsia"/>
        </w:rPr>
        <w:t>加载模型，在</w:t>
      </w:r>
      <w:r>
        <w:rPr>
          <w:rFonts w:hint="eastAsia"/>
        </w:rPr>
        <w:t xml:space="preserve"> 50Hz </w:t>
      </w:r>
      <w:r>
        <w:rPr>
          <w:rFonts w:hint="eastAsia"/>
        </w:rPr>
        <w:t>控制环中执行；</w:t>
      </w:r>
    </w:p>
    <w:p w14:paraId="3A6B2F0C" w14:textId="59655AC5" w:rsidR="00381337" w:rsidRDefault="00381337" w:rsidP="00381337">
      <w:pPr>
        <w:ind w:firstLine="440"/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迭代优化：通过传感器数据观察硬件与仿真的差异，调整仿真参数（如摩擦、延迟）后重新训练。</w:t>
      </w:r>
    </w:p>
    <w:p w14:paraId="442E4A58" w14:textId="7462196D" w:rsidR="00674FC0" w:rsidRDefault="00674FC0" w:rsidP="00674FC0">
      <w:pPr>
        <w:pStyle w:val="1"/>
      </w:pPr>
      <w:bookmarkStart w:id="78" w:name="_Toc240359370"/>
      <w:r>
        <w:rPr>
          <w:rFonts w:hint="eastAsia"/>
        </w:rPr>
        <w:t>浏览器仿真工具（可视化理解架构运行）</w:t>
      </w:r>
      <w:bookmarkEnd w:id="78"/>
    </w:p>
    <w:p w14:paraId="3EE6DE3F" w14:textId="77777777" w:rsidR="00674FC0" w:rsidRDefault="00674FC0" w:rsidP="00674FC0">
      <w:pPr>
        <w:ind w:firstLine="440"/>
      </w:pPr>
      <w:r>
        <w:rPr>
          <w:rFonts w:hint="eastAsia"/>
        </w:rPr>
        <w:t>无需本地部署，直接在浏览器体验架构闭环：</w:t>
      </w:r>
    </w:p>
    <w:p w14:paraId="39E8ED48" w14:textId="77777777" w:rsidR="00674FC0" w:rsidRDefault="00674FC0" w:rsidP="00674FC0">
      <w:pPr>
        <w:ind w:firstLine="440"/>
      </w:pPr>
      <w:r>
        <w:rPr>
          <w:rFonts w:hint="eastAsia"/>
        </w:rPr>
        <w:t>地址：</w:t>
      </w:r>
      <w:r>
        <w:rPr>
          <w:rFonts w:hint="eastAsia"/>
        </w:rPr>
        <w:t>https://huggingface.co/spaces/pollen-robotics/microduck-simulator</w:t>
      </w:r>
    </w:p>
    <w:p w14:paraId="37E3A731" w14:textId="77777777" w:rsidR="00674FC0" w:rsidRDefault="00674FC0" w:rsidP="00674FC0">
      <w:pPr>
        <w:ind w:firstLine="440"/>
      </w:pPr>
      <w:r>
        <w:rPr>
          <w:rFonts w:hint="eastAsia"/>
        </w:rPr>
        <w:t>入手点：</w:t>
      </w:r>
    </w:p>
    <w:p w14:paraId="3391D9F2" w14:textId="77777777" w:rsidR="00674FC0" w:rsidRDefault="00674FC0" w:rsidP="00674FC0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操作交互：用</w:t>
      </w:r>
      <w:r>
        <w:rPr>
          <w:rFonts w:hint="eastAsia"/>
        </w:rPr>
        <w:t xml:space="preserve"> WASD / </w:t>
      </w:r>
      <w:r>
        <w:rPr>
          <w:rFonts w:hint="eastAsia"/>
        </w:rPr>
        <w:t>游戏手柄控制机器人（行走、踢球、轮滑），直观感受「输入指令→策略推理→电机执行」的链路；</w:t>
      </w:r>
    </w:p>
    <w:p w14:paraId="7D62D5E7" w14:textId="77777777" w:rsidR="00674FC0" w:rsidRDefault="00674FC0" w:rsidP="00674FC0">
      <w:pPr>
        <w:ind w:firstLine="440"/>
      </w:pPr>
      <w:r>
        <w:rPr>
          <w:rFonts w:hint="eastAsia"/>
        </w:rPr>
        <w:lastRenderedPageBreak/>
        <w:t>•</w:t>
      </w:r>
      <w:r>
        <w:rPr>
          <w:rFonts w:hint="eastAsia"/>
        </w:rPr>
        <w:tab/>
      </w:r>
      <w:r>
        <w:rPr>
          <w:rFonts w:hint="eastAsia"/>
        </w:rPr>
        <w:t>核心观察：切换「腿部</w:t>
      </w:r>
      <w:r>
        <w:rPr>
          <w:rFonts w:hint="eastAsia"/>
        </w:rPr>
        <w:t xml:space="preserve"> / </w:t>
      </w:r>
      <w:r>
        <w:rPr>
          <w:rFonts w:hint="eastAsia"/>
        </w:rPr>
        <w:t>轮滑模式」（按</w:t>
      </w:r>
      <w:r>
        <w:rPr>
          <w:rFonts w:hint="eastAsia"/>
        </w:rPr>
        <w:t xml:space="preserve"> M </w:t>
      </w:r>
      <w:r>
        <w:rPr>
          <w:rFonts w:hint="eastAsia"/>
        </w:rPr>
        <w:t>键），理解不同</w:t>
      </w:r>
      <w:r>
        <w:rPr>
          <w:rFonts w:hint="eastAsia"/>
        </w:rPr>
        <w:t xml:space="preserve"> ONNX </w:t>
      </w:r>
      <w:r>
        <w:rPr>
          <w:rFonts w:hint="eastAsia"/>
        </w:rPr>
        <w:t>策略如何被加载和执行；</w:t>
      </w:r>
    </w:p>
    <w:p w14:paraId="53B4F993" w14:textId="77777777" w:rsidR="00674FC0" w:rsidRDefault="00674FC0" w:rsidP="00674FC0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调试模式：添加</w:t>
      </w:r>
      <w:r>
        <w:rPr>
          <w:rFonts w:hint="eastAsia"/>
        </w:rPr>
        <w:t xml:space="preserve"> URL </w:t>
      </w:r>
      <w:r>
        <w:rPr>
          <w:rFonts w:hint="eastAsia"/>
        </w:rPr>
        <w:t>参数</w:t>
      </w:r>
      <w:r>
        <w:rPr>
          <w:rFonts w:hint="eastAsia"/>
        </w:rPr>
        <w:t xml:space="preserve"> ?boot=1 </w:t>
      </w:r>
      <w:r>
        <w:rPr>
          <w:rFonts w:hint="eastAsia"/>
        </w:rPr>
        <w:t>进入</w:t>
      </w:r>
      <w:r>
        <w:rPr>
          <w:rFonts w:hint="eastAsia"/>
        </w:rPr>
        <w:t xml:space="preserve"> BIOS </w:t>
      </w:r>
      <w:r>
        <w:rPr>
          <w:rFonts w:hint="eastAsia"/>
        </w:rPr>
        <w:t>控制台，查看模型加载、策略初始化的实时日志（对应硬件端的启动流程）。</w:t>
      </w:r>
    </w:p>
    <w:p w14:paraId="60D76394" w14:textId="2CD470BF" w:rsidR="00674FC0" w:rsidRDefault="00674FC0" w:rsidP="008C38DC">
      <w:pPr>
        <w:pStyle w:val="1"/>
      </w:pPr>
      <w:bookmarkStart w:id="79" w:name="_Toc240359371"/>
      <w:r>
        <w:rPr>
          <w:rFonts w:hint="eastAsia"/>
        </w:rPr>
        <w:t>官方文档与特性说明（补充架构设计理念）</w:t>
      </w:r>
      <w:bookmarkEnd w:id="79"/>
    </w:p>
    <w:p w14:paraId="4214032D" w14:textId="77777777" w:rsidR="00674FC0" w:rsidRDefault="00674FC0" w:rsidP="00674FC0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从</w:t>
      </w:r>
      <w:r>
        <w:rPr>
          <w:rFonts w:hint="eastAsia"/>
        </w:rPr>
        <w:t xml:space="preserve"> GitHub </w:t>
      </w:r>
      <w:r>
        <w:rPr>
          <w:rFonts w:hint="eastAsia"/>
        </w:rPr>
        <w:t>仓库的</w:t>
      </w:r>
      <w:r>
        <w:rPr>
          <w:rFonts w:hint="eastAsia"/>
        </w:rPr>
        <w:t xml:space="preserve"> docs/ </w:t>
      </w:r>
      <w:r>
        <w:rPr>
          <w:rFonts w:hint="eastAsia"/>
        </w:rPr>
        <w:t>目录入手，重点看</w:t>
      </w:r>
      <w:r>
        <w:rPr>
          <w:rFonts w:hint="eastAsia"/>
        </w:rPr>
        <w:t xml:space="preserve"> agents.md</w:t>
      </w:r>
      <w:r>
        <w:rPr>
          <w:rFonts w:hint="eastAsia"/>
        </w:rPr>
        <w:t>（强化学习策略设计手册）；</w:t>
      </w:r>
    </w:p>
    <w:p w14:paraId="71AAB47C" w14:textId="14CAAA18" w:rsidR="00674FC0" w:rsidRPr="0045429D" w:rsidRDefault="00674FC0" w:rsidP="00674FC0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参考产品页面技术说明：</w:t>
      </w:r>
      <w:r>
        <w:rPr>
          <w:rFonts w:hint="eastAsia"/>
        </w:rPr>
        <w:t xml:space="preserve">https://pollen-robotics.com/microduck/ </w:t>
      </w:r>
      <w:r>
        <w:rPr>
          <w:rFonts w:hint="eastAsia"/>
        </w:rPr>
        <w:t>（明确软件与硬件的交互边界，如传感器数据格式、电机控制协议）。</w:t>
      </w:r>
    </w:p>
    <w:p w14:paraId="32149E38" w14:textId="58B10367" w:rsidR="007B342D" w:rsidRPr="00F56678" w:rsidRDefault="007B342D" w:rsidP="007B342D">
      <w:pPr>
        <w:pStyle w:val="1"/>
      </w:pPr>
      <w:bookmarkStart w:id="80" w:name="_Toc240359372"/>
      <w:r>
        <w:rPr>
          <w:rFonts w:hint="eastAsia"/>
        </w:rPr>
        <w:t>RL</w:t>
      </w:r>
      <w:r>
        <w:rPr>
          <w:rFonts w:hint="eastAsia"/>
        </w:rPr>
        <w:t>算法</w:t>
      </w:r>
      <w:bookmarkEnd w:id="80"/>
    </w:p>
    <w:sectPr w:rsidR="007B342D" w:rsidRPr="00F56678" w:rsidSect="00613128">
      <w:footerReference w:type="first" r:id="rId26"/>
      <w:pgSz w:w="12240" w:h="15840"/>
      <w:pgMar w:top="1440" w:right="1800" w:bottom="1440" w:left="180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818C93" w14:textId="77777777" w:rsidR="00F06290" w:rsidRDefault="00F06290" w:rsidP="00765187">
      <w:pPr>
        <w:ind w:firstLine="440"/>
      </w:pPr>
      <w:r>
        <w:separator/>
      </w:r>
    </w:p>
  </w:endnote>
  <w:endnote w:type="continuationSeparator" w:id="0">
    <w:p w14:paraId="2C77D085" w14:textId="77777777" w:rsidR="00F06290" w:rsidRDefault="00F06290" w:rsidP="00765187"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14B835" w14:textId="77777777" w:rsidR="00613128" w:rsidRDefault="00613128" w:rsidP="00765187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04318B" w14:textId="77777777" w:rsidR="00613128" w:rsidRDefault="00613128" w:rsidP="00765187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445AF" w14:textId="77777777" w:rsidR="00613128" w:rsidRDefault="00613128" w:rsidP="00765187">
    <w:pPr>
      <w:ind w:firstLine="440"/>
    </w:pPr>
  </w:p>
  <w:p w14:paraId="57D20E9C" w14:textId="77777777" w:rsidR="00613128" w:rsidRDefault="00613128" w:rsidP="00765187">
    <w:pPr>
      <w:pStyle w:val="a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B4E74" w14:textId="458BCB1A" w:rsidR="00613128" w:rsidRDefault="00DA5344" w:rsidP="00765187">
    <w:pPr>
      <w:ind w:firstLine="440"/>
    </w:pPr>
    <w:r w:rsidRPr="00DA5344">
      <w:fldChar w:fldCharType="begin"/>
    </w:r>
    <w:r w:rsidRPr="00DA5344">
      <w:instrText>PAGE  \* Arabic  \* MERGEFORMAT</w:instrText>
    </w:r>
    <w:r w:rsidRPr="00DA5344">
      <w:fldChar w:fldCharType="separate"/>
    </w:r>
    <w:r w:rsidR="00A3270D" w:rsidRPr="00A3270D">
      <w:rPr>
        <w:noProof/>
        <w:lang w:val="zh-CN"/>
      </w:rPr>
      <w:t>1</w:t>
    </w:r>
    <w:r w:rsidRPr="00DA5344">
      <w:fldChar w:fldCharType="end"/>
    </w:r>
    <w:r w:rsidRPr="00DA5344">
      <w:rPr>
        <w:lang w:val="zh-CN"/>
      </w:rPr>
      <w:t xml:space="preserve"> / </w:t>
    </w:r>
    <w:r w:rsidR="00F06290">
      <w:fldChar w:fldCharType="begin"/>
    </w:r>
    <w:r w:rsidR="00F06290">
      <w:instrText xml:space="preserve"> SECTIONPAGES  \* Arabic  \* MERGEFORMAT </w:instrText>
    </w:r>
    <w:r w:rsidR="00F06290">
      <w:fldChar w:fldCharType="separate"/>
    </w:r>
    <w:r w:rsidR="00B4722C">
      <w:rPr>
        <w:noProof/>
      </w:rPr>
      <w:t>34</w:t>
    </w:r>
    <w:r w:rsidR="00F06290">
      <w:rPr>
        <w:noProof/>
      </w:rPr>
      <w:fldChar w:fldCharType="end"/>
    </w:r>
  </w:p>
  <w:p w14:paraId="51DD8863" w14:textId="77777777" w:rsidR="00613128" w:rsidRDefault="00613128" w:rsidP="00765187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90BF16" w14:textId="77777777" w:rsidR="00F06290" w:rsidRDefault="00F06290" w:rsidP="00765187">
      <w:pPr>
        <w:ind w:firstLine="440"/>
      </w:pPr>
      <w:r>
        <w:separator/>
      </w:r>
    </w:p>
  </w:footnote>
  <w:footnote w:type="continuationSeparator" w:id="0">
    <w:p w14:paraId="4CAC6878" w14:textId="77777777" w:rsidR="00F06290" w:rsidRDefault="00F06290" w:rsidP="00765187">
      <w:pPr>
        <w:ind w:firstLine="440"/>
      </w:pPr>
      <w:r>
        <w:continuationSeparator/>
      </w:r>
    </w:p>
  </w:footnote>
  <w:footnote w:id="1">
    <w:p w14:paraId="239EF896" w14:textId="04C67385" w:rsidR="0092393F" w:rsidRDefault="009E3B13" w:rsidP="0092393F">
      <w:pPr>
        <w:pStyle w:val="aff2"/>
        <w:ind w:firstLine="360"/>
      </w:pPr>
      <w:r w:rsidRPr="009E3B13">
        <w:rPr>
          <w:rStyle w:val="aff4"/>
          <w:vertAlign w:val="baseline"/>
        </w:rPr>
        <w:footnoteRef/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Linux </w:t>
      </w:r>
      <w:r>
        <w:rPr>
          <w:rFonts w:hint="eastAsia"/>
        </w:rPr>
        <w:t>中，</w:t>
      </w:r>
      <w:r>
        <w:rPr>
          <w:rFonts w:hint="eastAsia"/>
        </w:rPr>
        <w:t>daemon</w:t>
      </w:r>
      <w:r>
        <w:rPr>
          <w:rFonts w:hint="eastAsia"/>
        </w:rPr>
        <w:t>（守护进程）</w:t>
      </w:r>
      <w:r>
        <w:rPr>
          <w:rFonts w:hint="eastAsia"/>
        </w:rPr>
        <w:t xml:space="preserve"> </w:t>
      </w:r>
      <w:r>
        <w:rPr>
          <w:rFonts w:hint="eastAsia"/>
        </w:rPr>
        <w:t>就是一直在后台运行、默默提供服务、没有交互界面的特殊进程。你可以把它理解为电脑里的“幕后工作人员”或“系统服务员”：你不需要直接跟它说话（没有图形界面或命令行交互）；它随时待命（一直在内存中运行）；有请求时它就工作（响应客户端的调用）；没有请求时它就闲着（占用极少的</w:t>
      </w:r>
      <w:r>
        <w:rPr>
          <w:rFonts w:hint="eastAsia"/>
        </w:rPr>
        <w:t>CPU</w:t>
      </w:r>
      <w:r>
        <w:rPr>
          <w:rFonts w:hint="eastAsia"/>
        </w:rPr>
        <w:t>资源）。</w:t>
      </w:r>
      <w:r w:rsidR="0092393F">
        <w:rPr>
          <w:rFonts w:hint="eastAsia"/>
        </w:rPr>
        <w:t>一个容易混淆的点：</w:t>
      </w:r>
    </w:p>
    <w:p w14:paraId="0C98AC62" w14:textId="61A82B17" w:rsidR="0092393F" w:rsidRDefault="0092393F" w:rsidP="0092393F">
      <w:pPr>
        <w:pStyle w:val="aff2"/>
        <w:ind w:firstLine="360"/>
      </w:pPr>
      <w:r>
        <w:rPr>
          <w:rFonts w:hint="eastAsia"/>
        </w:rPr>
        <w:t>daemon</w:t>
      </w:r>
      <w:r>
        <w:rPr>
          <w:rFonts w:hint="eastAsia"/>
        </w:rPr>
        <w:t>（守护进程）：后台运行，无交互，提供系统服务。</w:t>
      </w:r>
    </w:p>
    <w:p w14:paraId="71A44A0D" w14:textId="3848C51A" w:rsidR="0092393F" w:rsidRDefault="00D61609" w:rsidP="0092393F">
      <w:pPr>
        <w:pStyle w:val="aff2"/>
        <w:ind w:firstLine="360"/>
      </w:pPr>
      <w:r>
        <w:rPr>
          <w:rFonts w:hint="eastAsia"/>
        </w:rPr>
        <w:t>而</w:t>
      </w:r>
      <w:r w:rsidR="0092393F">
        <w:rPr>
          <w:rFonts w:hint="eastAsia"/>
        </w:rPr>
        <w:t>service</w:t>
      </w:r>
      <w:r w:rsidR="0092393F">
        <w:rPr>
          <w:rFonts w:hint="eastAsia"/>
        </w:rPr>
        <w:t>（服务）：更偏“功能层面”的叫法。守护进程是服务的具体实现进程，两者常混用。比如“</w:t>
      </w:r>
      <w:r w:rsidR="0092393F">
        <w:rPr>
          <w:rFonts w:hint="eastAsia"/>
        </w:rPr>
        <w:t>SSH</w:t>
      </w:r>
      <w:r w:rsidR="0092393F">
        <w:rPr>
          <w:rFonts w:hint="eastAsia"/>
        </w:rPr>
        <w:t>服务”由</w:t>
      </w:r>
      <w:r w:rsidR="0092393F">
        <w:rPr>
          <w:rFonts w:hint="eastAsia"/>
        </w:rPr>
        <w:t>sshd</w:t>
      </w:r>
      <w:r w:rsidR="0092393F">
        <w:rPr>
          <w:rFonts w:hint="eastAsia"/>
        </w:rPr>
        <w:t>这个守护进程提供。</w:t>
      </w:r>
    </w:p>
    <w:p w14:paraId="554A5DAB" w14:textId="3EDF9040" w:rsidR="0092393F" w:rsidRDefault="0092393F" w:rsidP="0092393F">
      <w:pPr>
        <w:pStyle w:val="aff2"/>
        <w:ind w:firstLine="360"/>
      </w:pPr>
      <w:r>
        <w:rPr>
          <w:rFonts w:hint="eastAsia"/>
        </w:rPr>
        <w:t>如何创建自己的守护进程（简要）</w:t>
      </w:r>
      <w:r w:rsidR="00C63647">
        <w:rPr>
          <w:rFonts w:hint="eastAsia"/>
        </w:rPr>
        <w:t>，</w:t>
      </w:r>
      <w:r>
        <w:rPr>
          <w:rFonts w:hint="eastAsia"/>
        </w:rPr>
        <w:t>如果你用</w:t>
      </w:r>
      <w:r>
        <w:rPr>
          <w:rFonts w:hint="eastAsia"/>
        </w:rPr>
        <w:t xml:space="preserve"> C </w:t>
      </w:r>
      <w:r>
        <w:rPr>
          <w:rFonts w:hint="eastAsia"/>
        </w:rPr>
        <w:t>语言编写，标准步骤是：</w:t>
      </w:r>
    </w:p>
    <w:p w14:paraId="6AFDBF4A" w14:textId="03692BE9" w:rsidR="0092393F" w:rsidRDefault="0092393F" w:rsidP="0092393F">
      <w:pPr>
        <w:pStyle w:val="aff2"/>
        <w:ind w:firstLine="360"/>
      </w:pPr>
      <w:r>
        <w:rPr>
          <w:rFonts w:hint="eastAsia"/>
        </w:rPr>
        <w:t xml:space="preserve">fork() </w:t>
      </w:r>
      <w:r>
        <w:rPr>
          <w:rFonts w:hint="eastAsia"/>
        </w:rPr>
        <w:t>创建子进程，父进程退出</w:t>
      </w:r>
      <w:r w:rsidR="00D45856">
        <w:rPr>
          <w:rFonts w:hint="eastAsia"/>
        </w:rPr>
        <w:t>；</w:t>
      </w:r>
      <w:r>
        <w:rPr>
          <w:rFonts w:hint="eastAsia"/>
        </w:rPr>
        <w:t>子进程调用</w:t>
      </w:r>
      <w:r>
        <w:rPr>
          <w:rFonts w:hint="eastAsia"/>
        </w:rPr>
        <w:t xml:space="preserve"> setsid() </w:t>
      </w:r>
      <w:r>
        <w:rPr>
          <w:rFonts w:hint="eastAsia"/>
        </w:rPr>
        <w:t>创建新会话</w:t>
      </w:r>
      <w:r w:rsidR="00D45856">
        <w:rPr>
          <w:rFonts w:hint="eastAsia"/>
        </w:rPr>
        <w:t>；</w:t>
      </w:r>
      <w:r>
        <w:rPr>
          <w:rFonts w:hint="eastAsia"/>
        </w:rPr>
        <w:t>关闭文件描述符（标准输入</w:t>
      </w:r>
      <w:r>
        <w:rPr>
          <w:rFonts w:hint="eastAsia"/>
        </w:rPr>
        <w:t>/</w:t>
      </w:r>
      <w:r>
        <w:rPr>
          <w:rFonts w:hint="eastAsia"/>
        </w:rPr>
        <w:t>输出</w:t>
      </w:r>
      <w:r>
        <w:rPr>
          <w:rFonts w:hint="eastAsia"/>
        </w:rPr>
        <w:t>/</w:t>
      </w:r>
      <w:r>
        <w:rPr>
          <w:rFonts w:hint="eastAsia"/>
        </w:rPr>
        <w:t>错误）</w:t>
      </w:r>
      <w:r w:rsidR="00D45856">
        <w:rPr>
          <w:rFonts w:hint="eastAsia"/>
        </w:rPr>
        <w:t>；</w:t>
      </w:r>
      <w:r>
        <w:rPr>
          <w:rFonts w:hint="eastAsia"/>
        </w:rPr>
        <w:t>切换工作目录到</w:t>
      </w:r>
      <w:r>
        <w:rPr>
          <w:rFonts w:hint="eastAsia"/>
        </w:rPr>
        <w:t xml:space="preserve"> /</w:t>
      </w:r>
      <w:r w:rsidR="00D45856">
        <w:rPr>
          <w:rFonts w:hint="eastAsia"/>
        </w:rPr>
        <w:t>；</w:t>
      </w:r>
      <w:r>
        <w:rPr>
          <w:rFonts w:hint="eastAsia"/>
        </w:rPr>
        <w:t>设置文件权限掩码</w:t>
      </w:r>
      <w:r>
        <w:rPr>
          <w:rFonts w:hint="eastAsia"/>
        </w:rPr>
        <w:t xml:space="preserve"> umask(0)</w:t>
      </w:r>
      <w:r w:rsidR="00D45856">
        <w:rPr>
          <w:rFonts w:hint="eastAsia"/>
        </w:rPr>
        <w:t>等等。</w:t>
      </w:r>
    </w:p>
    <w:p w14:paraId="3A67BDBF" w14:textId="23A07152" w:rsidR="009E3B13" w:rsidRDefault="0092393F" w:rsidP="0092393F">
      <w:pPr>
        <w:pStyle w:val="aff2"/>
        <w:ind w:firstLine="360"/>
      </w:pPr>
      <w:r>
        <w:rPr>
          <w:rFonts w:hint="eastAsia"/>
        </w:rPr>
        <w:t>不过现在更推荐直接编写</w:t>
      </w:r>
      <w:r>
        <w:rPr>
          <w:rFonts w:hint="eastAsia"/>
        </w:rPr>
        <w:t xml:space="preserve"> systemd service </w:t>
      </w:r>
      <w:r>
        <w:rPr>
          <w:rFonts w:hint="eastAsia"/>
        </w:rPr>
        <w:t>单元文件，让</w:t>
      </w:r>
      <w:r>
        <w:rPr>
          <w:rFonts w:hint="eastAsia"/>
        </w:rPr>
        <w:t xml:space="preserve"> systemd </w:t>
      </w:r>
      <w:r>
        <w:rPr>
          <w:rFonts w:hint="eastAsia"/>
        </w:rPr>
        <w:t>帮你管理，省去这些底层细节。</w:t>
      </w:r>
    </w:p>
  </w:footnote>
  <w:footnote w:id="2">
    <w:p w14:paraId="7A95C72F" w14:textId="648D2CCA" w:rsidR="00D45856" w:rsidRDefault="00D45856" w:rsidP="00D45856">
      <w:pPr>
        <w:pStyle w:val="aff2"/>
        <w:ind w:firstLine="360"/>
      </w:pPr>
      <w:r w:rsidRPr="00D45856">
        <w:rPr>
          <w:rStyle w:val="aff4"/>
          <w:color w:val="FF0000"/>
          <w:vertAlign w:val="baseline"/>
        </w:rPr>
        <w:footnoteRef/>
      </w:r>
      <w:r>
        <w:t xml:space="preserve"> Cargo Workspace</w:t>
      </w:r>
      <w:r>
        <w:rPr>
          <w:rFonts w:hint="eastAsia"/>
        </w:rPr>
        <w:t>是</w:t>
      </w:r>
      <w:r>
        <w:t>Rust</w:t>
      </w:r>
      <w:r>
        <w:rPr>
          <w:rFonts w:hint="eastAsia"/>
        </w:rPr>
        <w:t>生态中</w:t>
      </w:r>
      <w:r>
        <w:t>Cargo</w:t>
      </w:r>
      <w:r>
        <w:rPr>
          <w:rFonts w:hint="eastAsia"/>
        </w:rPr>
        <w:t>工具的专属专有名词</w:t>
      </w:r>
      <w:r>
        <w:rPr>
          <w:rFonts w:ascii="SimSun" w:eastAsia="SimSun" w:hAnsi="SimSun" w:cs="SimSun" w:hint="eastAsia"/>
        </w:rPr>
        <w:t>，是</w:t>
      </w:r>
      <w:r>
        <w:t>Rust</w:t>
      </w:r>
      <w:r>
        <w:rPr>
          <w:rFonts w:hint="eastAsia"/>
        </w:rPr>
        <w:t>官方为管理多关联包项目专门设计的核心特性，在其他编程语言的构建体系中没有完全对等的原生同名概念。核心定义</w:t>
      </w:r>
      <w:r w:rsidR="00E30F7B">
        <w:rPr>
          <w:rFonts w:hint="eastAsia"/>
        </w:rPr>
        <w:t>：</w:t>
      </w:r>
    </w:p>
    <w:p w14:paraId="3407BBB0" w14:textId="6BBC4229" w:rsidR="00D45856" w:rsidRDefault="00D45856" w:rsidP="00D45856">
      <w:pPr>
        <w:pStyle w:val="aff2"/>
        <w:ind w:firstLine="360"/>
      </w:pPr>
      <w:r>
        <w:rPr>
          <w:rFonts w:hint="eastAsia"/>
        </w:rPr>
        <w:t xml:space="preserve">Cargo Workspace </w:t>
      </w:r>
      <w:r>
        <w:rPr>
          <w:rFonts w:hint="eastAsia"/>
        </w:rPr>
        <w:t>是一组被协同开发、相互关联的</w:t>
      </w:r>
      <w:r>
        <w:rPr>
          <w:rFonts w:hint="eastAsia"/>
        </w:rPr>
        <w:t>Rust</w:t>
      </w:r>
      <w:r>
        <w:rPr>
          <w:rFonts w:hint="eastAsia"/>
        </w:rPr>
        <w:t>包（</w:t>
      </w:r>
      <w:r>
        <w:rPr>
          <w:rFonts w:hint="eastAsia"/>
        </w:rPr>
        <w:t>crate</w:t>
      </w:r>
      <w:r>
        <w:rPr>
          <w:rFonts w:hint="eastAsia"/>
        </w:rPr>
        <w:t>）的集合，所有成员包会共享同一份</w:t>
      </w:r>
      <w:r>
        <w:rPr>
          <w:rFonts w:hint="eastAsia"/>
        </w:rPr>
        <w:t>Cargo.lock</w:t>
      </w:r>
      <w:r>
        <w:rPr>
          <w:rFonts w:hint="eastAsia"/>
        </w:rPr>
        <w:t>依赖锁文件和同一个</w:t>
      </w:r>
      <w:r>
        <w:rPr>
          <w:rFonts w:hint="eastAsia"/>
        </w:rPr>
        <w:t>target</w:t>
      </w:r>
      <w:r>
        <w:rPr>
          <w:rFonts w:hint="eastAsia"/>
        </w:rPr>
        <w:t>编译输出目录，从根本上避免了多包开发时的依赖版本碎片化和重复编译问题。</w:t>
      </w:r>
    </w:p>
    <w:p w14:paraId="27B811A0" w14:textId="25690FCF" w:rsidR="00D45856" w:rsidRDefault="00D45856" w:rsidP="00D45856">
      <w:pPr>
        <w:pStyle w:val="aff2"/>
        <w:ind w:firstLine="360"/>
      </w:pPr>
      <w:r>
        <w:rPr>
          <w:rFonts w:hint="eastAsia"/>
        </w:rPr>
        <w:t>核心特性</w:t>
      </w:r>
      <w:r w:rsidR="00E30F7B">
        <w:rPr>
          <w:rFonts w:hint="eastAsia"/>
        </w:rPr>
        <w:t>：</w:t>
      </w:r>
    </w:p>
    <w:p w14:paraId="5B88F3ED" w14:textId="3334F865" w:rsidR="00D45856" w:rsidRDefault="00D45856" w:rsidP="00D45856">
      <w:pPr>
        <w:pStyle w:val="aff2"/>
        <w:ind w:firstLine="360"/>
      </w:pPr>
      <w:r>
        <w:rPr>
          <w:rFonts w:hint="eastAsia"/>
        </w:rPr>
        <w:t>统一管理多包</w:t>
      </w:r>
      <w:r>
        <w:rPr>
          <w:rFonts w:ascii="SimSun" w:eastAsia="SimSun" w:hAnsi="SimSun" w:cs="SimSun" w:hint="eastAsia"/>
        </w:rPr>
        <w:t>：可以将一个大型项目拆分为多个职责单一的独立</w:t>
      </w:r>
      <w:r>
        <w:t>crate</w:t>
      </w:r>
      <w:r>
        <w:rPr>
          <w:rFonts w:hint="eastAsia"/>
        </w:rPr>
        <w:t>，所有</w:t>
      </w:r>
      <w:r>
        <w:t>crate</w:t>
      </w:r>
      <w:r>
        <w:rPr>
          <w:rFonts w:hint="eastAsia"/>
        </w:rPr>
        <w:t>都在同一个工作空间下协同维护，典型案例就是</w:t>
      </w:r>
      <w:r>
        <w:t>Rust</w:t>
      </w:r>
      <w:r>
        <w:rPr>
          <w:rFonts w:hint="eastAsia"/>
        </w:rPr>
        <w:t>官方的</w:t>
      </w:r>
      <w:r>
        <w:t>rustc</w:t>
      </w:r>
      <w:r>
        <w:rPr>
          <w:rFonts w:hint="eastAsia"/>
        </w:rPr>
        <w:t>编译器仓库，整个项目就是一个巨型</w:t>
      </w:r>
      <w:r>
        <w:t>Cargo Workspace</w:t>
      </w:r>
      <w:r>
        <w:rPr>
          <w:rFonts w:hint="eastAsia"/>
        </w:rPr>
        <w:t>，管理着近</w:t>
      </w:r>
      <w:r>
        <w:t>50</w:t>
      </w:r>
      <w:r>
        <w:rPr>
          <w:rFonts w:hint="eastAsia"/>
        </w:rPr>
        <w:t>个相互依赖的子</w:t>
      </w:r>
      <w:r>
        <w:t>crate</w:t>
      </w:r>
      <w:r>
        <w:rPr>
          <w:rFonts w:hint="eastAsia"/>
        </w:rPr>
        <w:t>。</w:t>
      </w:r>
    </w:p>
    <w:p w14:paraId="3002ABE8" w14:textId="5C9818A9" w:rsidR="00D45856" w:rsidRDefault="00D45856" w:rsidP="00D45856">
      <w:pPr>
        <w:pStyle w:val="aff2"/>
        <w:ind w:firstLine="360"/>
      </w:pPr>
      <w:r>
        <w:rPr>
          <w:rFonts w:hint="eastAsia"/>
        </w:rPr>
        <w:t>共享配置与依赖</w:t>
      </w:r>
      <w:r>
        <w:rPr>
          <w:rFonts w:ascii="SimSun" w:eastAsia="SimSun" w:hAnsi="SimSun" w:cs="SimSun" w:hint="eastAsia"/>
        </w:rPr>
        <w:t>：支持在根目录的</w:t>
      </w:r>
      <w:r>
        <w:t xml:space="preserve"> Cargo.toml </w:t>
      </w:r>
      <w:r>
        <w:rPr>
          <w:rFonts w:hint="eastAsia"/>
        </w:rPr>
        <w:t>中通过</w:t>
      </w:r>
      <w:r>
        <w:t xml:space="preserve"> [workspace.dependencies] </w:t>
      </w:r>
      <w:r>
        <w:rPr>
          <w:rFonts w:hint="eastAsia"/>
        </w:rPr>
        <w:t>定义全局共享依赖，所有子</w:t>
      </w:r>
      <w:r>
        <w:t xml:space="preserve"> crate </w:t>
      </w:r>
      <w:r>
        <w:rPr>
          <w:rFonts w:hint="eastAsia"/>
        </w:rPr>
        <w:t>可以直接继承这些依赖版本，无需重复编写配置，大幅降低依赖版本冲突的概率。</w:t>
      </w:r>
    </w:p>
    <w:p w14:paraId="7189B0D4" w14:textId="0C59CBB5" w:rsidR="00D45856" w:rsidRDefault="00D45856" w:rsidP="00D45856">
      <w:pPr>
        <w:pStyle w:val="aff2"/>
        <w:ind w:firstLine="360"/>
      </w:pPr>
      <w:r>
        <w:rPr>
          <w:rFonts w:hint="eastAsia"/>
        </w:rPr>
        <w:t>灵活的构建控制</w:t>
      </w:r>
      <w:r>
        <w:rPr>
          <w:rFonts w:ascii="SimSun" w:eastAsia="SimSun" w:hAnsi="SimSun" w:cs="SimSun" w:hint="eastAsia"/>
        </w:rPr>
        <w:t>：既可以在根目录执行</w:t>
      </w:r>
      <w:r>
        <w:t xml:space="preserve"> cargo build </w:t>
      </w:r>
      <w:r>
        <w:rPr>
          <w:rFonts w:hint="eastAsia"/>
        </w:rPr>
        <w:t>一次性编译所有成员包，也可以通过</w:t>
      </w:r>
      <w:r>
        <w:t xml:space="preserve"> -p </w:t>
      </w:r>
      <w:r>
        <w:rPr>
          <w:rFonts w:hint="eastAsia"/>
        </w:rPr>
        <w:t>包名</w:t>
      </w:r>
      <w:r>
        <w:t xml:space="preserve"> </w:t>
      </w:r>
      <w:r>
        <w:rPr>
          <w:rFonts w:hint="eastAsia"/>
        </w:rPr>
        <w:t>参数单独构建、测试或发布指定的某个子</w:t>
      </w:r>
      <w:r>
        <w:t xml:space="preserve"> crate</w:t>
      </w:r>
      <w:r>
        <w:rPr>
          <w:rFonts w:hint="eastAsia"/>
        </w:rPr>
        <w:t>，兼顾整体构建效率和单包迭代的灵活性。</w:t>
      </w:r>
    </w:p>
    <w:p w14:paraId="55BF77FC" w14:textId="552A6880" w:rsidR="00D45856" w:rsidRDefault="00D45856" w:rsidP="00D45856">
      <w:pPr>
        <w:pStyle w:val="aff2"/>
        <w:ind w:firstLine="360"/>
      </w:pPr>
      <w:r>
        <w:rPr>
          <w:rFonts w:hint="eastAsia"/>
        </w:rPr>
        <w:t>两种清单模式</w:t>
      </w:r>
      <w:r>
        <w:rPr>
          <w:rFonts w:ascii="SimSun" w:eastAsia="SimSun" w:hAnsi="SimSun" w:cs="SimSun" w:hint="eastAsia"/>
        </w:rPr>
        <w:t>：分为虚拟清单模式（根目录的</w:t>
      </w:r>
      <w:r>
        <w:t xml:space="preserve"> Cargo.toml </w:t>
      </w:r>
      <w:r>
        <w:rPr>
          <w:rFonts w:hint="eastAsia"/>
        </w:rPr>
        <w:t>仅包含</w:t>
      </w:r>
      <w:r>
        <w:t xml:space="preserve"> [workspace] </w:t>
      </w:r>
      <w:r>
        <w:rPr>
          <w:rFonts w:hint="eastAsia"/>
        </w:rPr>
        <w:t>配置，本身不作为独立</w:t>
      </w:r>
      <w:r>
        <w:t xml:space="preserve"> crate</w:t>
      </w:r>
      <w:r>
        <w:rPr>
          <w:rFonts w:hint="eastAsia"/>
        </w:rPr>
        <w:t>）和根目录作为成员包的模式，适配不同的项目组织需求。</w:t>
      </w:r>
    </w:p>
  </w:footnote>
  <w:footnote w:id="3">
    <w:p w14:paraId="47F25827" w14:textId="49382DEC" w:rsidR="00D169B6" w:rsidRDefault="00D169B6" w:rsidP="00D169B6">
      <w:pPr>
        <w:pStyle w:val="aff2"/>
        <w:ind w:firstLine="360"/>
      </w:pPr>
      <w:r w:rsidRPr="00094995">
        <w:rPr>
          <w:rStyle w:val="aff4"/>
          <w:vertAlign w:val="baseline"/>
        </w:rPr>
        <w:footnoteRef/>
      </w:r>
      <w:r>
        <w:t xml:space="preserve"> Mutex</w:t>
      </w:r>
      <w:r>
        <w:rPr>
          <w:rFonts w:hint="eastAsia"/>
        </w:rPr>
        <w:t>（互斥锁）</w:t>
      </w:r>
      <w:r>
        <w:rPr>
          <w:rFonts w:ascii="MS Gothic" w:eastAsia="MS Gothic" w:hAnsi="MS Gothic" w:cs="MS Gothic" w:hint="eastAsia"/>
        </w:rPr>
        <w:t>‌</w:t>
      </w:r>
      <w:r>
        <w:t xml:space="preserve"> </w:t>
      </w:r>
      <w:r>
        <w:rPr>
          <w:rFonts w:hint="eastAsia"/>
        </w:rPr>
        <w:t>是多线程编程中用于实现线程同步的核心机制，全称为</w:t>
      </w:r>
      <w:r>
        <w:t xml:space="preserve"> Mutual Exclusion</w:t>
      </w:r>
      <w:r>
        <w:rPr>
          <w:rFonts w:hint="eastAsia"/>
        </w:rPr>
        <w:t>（互斥），核心作用是保证同一时刻只有一个线程能访问共享资源，彻底避免多线程并发操作引发的数据竞争问题。</w:t>
      </w:r>
    </w:p>
    <w:p w14:paraId="372CA271" w14:textId="77777777" w:rsidR="00D169B6" w:rsidRDefault="00D169B6" w:rsidP="00D169B6">
      <w:pPr>
        <w:pStyle w:val="aff2"/>
        <w:ind w:firstLine="360"/>
      </w:pPr>
      <w:r>
        <w:rPr>
          <w:rFonts w:hint="eastAsia"/>
        </w:rPr>
        <w:t>核心原理与作用</w:t>
      </w:r>
    </w:p>
    <w:p w14:paraId="46608D76" w14:textId="77777777" w:rsidR="00D169B6" w:rsidRDefault="00D169B6" w:rsidP="00D169B6">
      <w:pPr>
        <w:pStyle w:val="aff2"/>
        <w:ind w:firstLine="360"/>
      </w:pPr>
      <w:r>
        <w:rPr>
          <w:rFonts w:hint="eastAsia"/>
        </w:rPr>
        <w:t>互斥访问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：它就像一把带唯一钥匙的锁，线程在进入访问共享资源的临界区前必须先获取锁，操作完成后释放锁；其他试图获取已被占用锁的线程会被阻塞，直到锁被释放才能继续执行</w:t>
      </w:r>
      <w:r>
        <w:t xml:space="preserve"> </w:t>
      </w:r>
      <w:r>
        <w:rPr>
          <w:rFonts w:hint="eastAsia"/>
        </w:rPr>
        <w:t>。</w:t>
      </w:r>
    </w:p>
    <w:p w14:paraId="011FBB7E" w14:textId="77777777" w:rsidR="00D169B6" w:rsidRDefault="00D169B6" w:rsidP="00D169B6">
      <w:pPr>
        <w:pStyle w:val="aff2"/>
        <w:ind w:firstLine="360"/>
      </w:pPr>
      <w:r>
        <w:rPr>
          <w:rFonts w:hint="eastAsia"/>
        </w:rPr>
        <w:t>解决数据竞争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：当多个线程同时读写同一块共享内存（如全局计数器、公共文件）时，没有同步机制会导致操作结果不可预测，</w:t>
      </w:r>
      <w:r>
        <w:t xml:space="preserve">mutex </w:t>
      </w:r>
      <w:r>
        <w:rPr>
          <w:rFonts w:hint="eastAsia"/>
        </w:rPr>
        <w:t>通过强制序列化访问，保证共享数据操作的逻辑原子性，避免数据损坏</w:t>
      </w:r>
      <w:r>
        <w:t xml:space="preserve"> </w:t>
      </w:r>
      <w:r>
        <w:rPr>
          <w:rFonts w:hint="eastAsia"/>
        </w:rPr>
        <w:t>。</w:t>
      </w:r>
    </w:p>
    <w:p w14:paraId="39687929" w14:textId="77777777" w:rsidR="00D169B6" w:rsidRDefault="00D169B6" w:rsidP="00D169B6">
      <w:pPr>
        <w:pStyle w:val="aff2"/>
        <w:ind w:firstLine="360"/>
      </w:pPr>
      <w:r>
        <w:rPr>
          <w:rFonts w:hint="eastAsia"/>
        </w:rPr>
        <w:t>严格所有权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：互斥锁具有线程相关性，只有持有锁的线程才能释放它，跨线程释放锁会直接触发异常或程序错误</w:t>
      </w:r>
      <w:r>
        <w:t xml:space="preserve"> </w:t>
      </w:r>
      <w:r>
        <w:rPr>
          <w:rFonts w:hint="eastAsia"/>
        </w:rPr>
        <w:t>。</w:t>
      </w:r>
    </w:p>
    <w:p w14:paraId="61C778E7" w14:textId="382F8BEA" w:rsidR="00D169B6" w:rsidRDefault="00D169B6" w:rsidP="00D169B6">
      <w:pPr>
        <w:pStyle w:val="aff2"/>
        <w:ind w:firstLine="360"/>
      </w:pPr>
      <w:r>
        <w:rPr>
          <w:rFonts w:hint="eastAsia"/>
        </w:rPr>
        <w:t>不同编程语言和系统中提供了适配不同场景的</w:t>
      </w:r>
      <w:r>
        <w:rPr>
          <w:rFonts w:hint="eastAsia"/>
        </w:rPr>
        <w:t xml:space="preserve"> mutex </w:t>
      </w:r>
      <w:r>
        <w:rPr>
          <w:rFonts w:hint="eastAsia"/>
        </w:rPr>
        <w:t>类型：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B0782" w14:paraId="0C6C7AEA" w14:textId="77777777" w:rsidTr="006B0782">
        <w:tc>
          <w:tcPr>
            <w:tcW w:w="2876" w:type="dxa"/>
          </w:tcPr>
          <w:p w14:paraId="449DAD4A" w14:textId="40611F9A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877" w:type="dxa"/>
          </w:tcPr>
          <w:p w14:paraId="700DDB1A" w14:textId="7261292D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核心特性</w:t>
            </w:r>
          </w:p>
        </w:tc>
        <w:tc>
          <w:tcPr>
            <w:tcW w:w="2877" w:type="dxa"/>
          </w:tcPr>
          <w:p w14:paraId="5E9B71E0" w14:textId="55B70734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适用场景</w:t>
            </w:r>
          </w:p>
        </w:tc>
      </w:tr>
      <w:tr w:rsidR="006B0782" w14:paraId="223EDDE3" w14:textId="77777777" w:rsidTr="006B0782">
        <w:tc>
          <w:tcPr>
            <w:tcW w:w="2876" w:type="dxa"/>
          </w:tcPr>
          <w:p w14:paraId="38B422FF" w14:textId="133A3C58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普通互斥锁（</w:t>
            </w:r>
            <w:r>
              <w:rPr>
                <w:rFonts w:hint="eastAsia"/>
              </w:rPr>
              <w:t>std::mutex</w:t>
            </w:r>
            <w:r>
              <w:rPr>
                <w:rFonts w:hint="eastAsia"/>
              </w:rPr>
              <w:t>）</w:t>
            </w:r>
          </w:p>
        </w:tc>
        <w:tc>
          <w:tcPr>
            <w:tcW w:w="2877" w:type="dxa"/>
          </w:tcPr>
          <w:p w14:paraId="71AF6F1E" w14:textId="47694910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基础不可递归，重复加锁直接死锁</w:t>
            </w:r>
          </w:p>
        </w:tc>
        <w:tc>
          <w:tcPr>
            <w:tcW w:w="2877" w:type="dxa"/>
          </w:tcPr>
          <w:p w14:paraId="7246D3F9" w14:textId="56C19808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常规单重临界区保护，</w:t>
            </w:r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标准库默认类型</w:t>
            </w:r>
          </w:p>
        </w:tc>
      </w:tr>
      <w:tr w:rsidR="006B0782" w14:paraId="282C67F1" w14:textId="77777777" w:rsidTr="006B0782">
        <w:tc>
          <w:tcPr>
            <w:tcW w:w="2876" w:type="dxa"/>
          </w:tcPr>
          <w:p w14:paraId="60D30CA1" w14:textId="329AC377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递归互斥锁（</w:t>
            </w:r>
            <w:r>
              <w:rPr>
                <w:rFonts w:hint="eastAsia"/>
              </w:rPr>
              <w:t>recursive_mutex</w:t>
            </w:r>
            <w:r>
              <w:rPr>
                <w:rFonts w:hint="eastAsia"/>
              </w:rPr>
              <w:t>）</w:t>
            </w:r>
          </w:p>
        </w:tc>
        <w:tc>
          <w:tcPr>
            <w:tcW w:w="2877" w:type="dxa"/>
          </w:tcPr>
          <w:p w14:paraId="1B985B0D" w14:textId="7BC41C05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允许同一线程多次加锁，需对应次数解锁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递归函数</w:t>
            </w:r>
          </w:p>
        </w:tc>
        <w:tc>
          <w:tcPr>
            <w:tcW w:w="2877" w:type="dxa"/>
          </w:tcPr>
          <w:p w14:paraId="3EE9BE0A" w14:textId="0AD703DE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嵌套调用中需要重复访问同一共享资源的场景</w:t>
            </w:r>
          </w:p>
        </w:tc>
      </w:tr>
      <w:tr w:rsidR="006B0782" w14:paraId="3797002E" w14:textId="77777777" w:rsidTr="006B0782">
        <w:tc>
          <w:tcPr>
            <w:tcW w:w="2876" w:type="dxa"/>
          </w:tcPr>
          <w:p w14:paraId="4A9C4804" w14:textId="34824F22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计时互斥锁（</w:t>
            </w:r>
            <w:r>
              <w:rPr>
                <w:rFonts w:hint="eastAsia"/>
              </w:rPr>
              <w:t>timed_mutex</w:t>
            </w:r>
            <w:r>
              <w:rPr>
                <w:rFonts w:hint="eastAsia"/>
              </w:rPr>
              <w:t>）</w:t>
            </w:r>
          </w:p>
        </w:tc>
        <w:tc>
          <w:tcPr>
            <w:tcW w:w="2877" w:type="dxa"/>
          </w:tcPr>
          <w:p w14:paraId="68839585" w14:textId="5148001A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支持带超时的非阻塞加锁操作</w:t>
            </w:r>
          </w:p>
        </w:tc>
        <w:tc>
          <w:tcPr>
            <w:tcW w:w="2877" w:type="dxa"/>
          </w:tcPr>
          <w:p w14:paraId="1B0C07E1" w14:textId="66513F2F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避免线程无限期等待，防止死锁卡死</w:t>
            </w:r>
          </w:p>
        </w:tc>
      </w:tr>
      <w:tr w:rsidR="006B0782" w14:paraId="3B9356C1" w14:textId="77777777" w:rsidTr="006B0782">
        <w:tc>
          <w:tcPr>
            <w:tcW w:w="2876" w:type="dxa"/>
          </w:tcPr>
          <w:p w14:paraId="36EEBC74" w14:textId="12D9F53E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系统级命名互斥锁</w:t>
            </w:r>
          </w:p>
        </w:tc>
        <w:tc>
          <w:tcPr>
            <w:tcW w:w="2877" w:type="dxa"/>
          </w:tcPr>
          <w:p w14:paraId="7FC07C83" w14:textId="73B49D0E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跨进程可见，可同步不同进程中的线程</w:t>
            </w:r>
          </w:p>
        </w:tc>
        <w:tc>
          <w:tcPr>
            <w:tcW w:w="2877" w:type="dxa"/>
          </w:tcPr>
          <w:p w14:paraId="1675ADA5" w14:textId="396D7A72"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多进程共享全局资源的场景，如</w:t>
            </w:r>
            <w:r>
              <w:rPr>
                <w:rFonts w:hint="eastAsia"/>
              </w:rPr>
              <w:t xml:space="preserve"> Windows </w:t>
            </w:r>
            <w:r>
              <w:rPr>
                <w:rFonts w:hint="eastAsia"/>
              </w:rPr>
              <w:t>系统全局同步</w:t>
            </w:r>
          </w:p>
        </w:tc>
      </w:tr>
    </w:tbl>
    <w:p w14:paraId="68A48DEC" w14:textId="7B059998" w:rsidR="00D169B6" w:rsidRDefault="00D169B6" w:rsidP="00D169B6">
      <w:pPr>
        <w:pStyle w:val="aff2"/>
        <w:ind w:firstLine="360"/>
      </w:pPr>
      <w:r>
        <w:rPr>
          <w:rFonts w:hint="eastAsia"/>
        </w:rPr>
        <w:t>基础使用规范</w:t>
      </w:r>
      <w:r w:rsidR="006B0782">
        <w:rPr>
          <w:rFonts w:hint="eastAsia"/>
        </w:rPr>
        <w:t>：</w:t>
      </w:r>
    </w:p>
    <w:p w14:paraId="0BE585A2" w14:textId="570A400E" w:rsidR="00D169B6" w:rsidRDefault="00A2519A" w:rsidP="00D169B6">
      <w:pPr>
        <w:pStyle w:val="aff2"/>
        <w:ind w:firstLine="36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D169B6">
        <w:rPr>
          <w:rFonts w:hint="eastAsia"/>
        </w:rPr>
        <w:t>标准流程遵循「加锁</w:t>
      </w:r>
      <w:r w:rsidR="00D169B6">
        <w:rPr>
          <w:rFonts w:hint="eastAsia"/>
        </w:rPr>
        <w:t xml:space="preserve"> </w:t>
      </w:r>
      <w:r w:rsidR="00D169B6">
        <w:rPr>
          <w:rFonts w:hint="eastAsia"/>
        </w:rPr>
        <w:t>→</w:t>
      </w:r>
      <w:r w:rsidR="00D169B6">
        <w:rPr>
          <w:rFonts w:hint="eastAsia"/>
        </w:rPr>
        <w:t xml:space="preserve"> </w:t>
      </w:r>
      <w:r w:rsidR="00D169B6">
        <w:rPr>
          <w:rFonts w:hint="eastAsia"/>
        </w:rPr>
        <w:t>操作共享资源</w:t>
      </w:r>
      <w:r w:rsidR="00D169B6">
        <w:rPr>
          <w:rFonts w:hint="eastAsia"/>
        </w:rPr>
        <w:t xml:space="preserve"> </w:t>
      </w:r>
      <w:r w:rsidR="00D169B6">
        <w:rPr>
          <w:rFonts w:hint="eastAsia"/>
        </w:rPr>
        <w:t>→</w:t>
      </w:r>
      <w:r w:rsidR="00D169B6">
        <w:rPr>
          <w:rFonts w:hint="eastAsia"/>
        </w:rPr>
        <w:t xml:space="preserve"> </w:t>
      </w:r>
      <w:r w:rsidR="00D169B6">
        <w:rPr>
          <w:rFonts w:hint="eastAsia"/>
        </w:rPr>
        <w:t>解锁」的模式，直接手动调用</w:t>
      </w:r>
      <w:r w:rsidR="00D169B6">
        <w:rPr>
          <w:rFonts w:hint="eastAsia"/>
        </w:rPr>
        <w:t xml:space="preserve"> lock()/unlock() </w:t>
      </w:r>
      <w:r w:rsidR="00D169B6">
        <w:rPr>
          <w:rFonts w:hint="eastAsia"/>
        </w:rPr>
        <w:t>容易因异常、提前返回导致忘记解锁，引发死锁。</w:t>
      </w:r>
    </w:p>
    <w:p w14:paraId="7F4444BB" w14:textId="77133D51" w:rsidR="00D169B6" w:rsidRDefault="003B3716" w:rsidP="00D169B6">
      <w:pPr>
        <w:pStyle w:val="aff2"/>
        <w:ind w:firstLine="360"/>
      </w:pPr>
      <w:r>
        <w:t>2</w:t>
      </w:r>
      <w:r>
        <w:rPr>
          <w:rFonts w:hint="eastAsia"/>
        </w:rPr>
        <w:t>、</w:t>
      </w:r>
      <w:r w:rsidR="00D169B6">
        <w:rPr>
          <w:rFonts w:hint="eastAsia"/>
        </w:rPr>
        <w:t>现代编程实践中优先使用</w:t>
      </w:r>
      <w:r w:rsidR="00D169B6">
        <w:rPr>
          <w:rFonts w:hint="eastAsia"/>
        </w:rPr>
        <w:t xml:space="preserve"> RAII </w:t>
      </w:r>
      <w:r w:rsidR="00D169B6">
        <w:rPr>
          <w:rFonts w:hint="eastAsia"/>
        </w:rPr>
        <w:t>风格的自动锁管理类，如</w:t>
      </w:r>
      <w:r w:rsidR="00D169B6">
        <w:rPr>
          <w:rFonts w:hint="eastAsia"/>
        </w:rPr>
        <w:t xml:space="preserve"> C++ </w:t>
      </w:r>
      <w:r w:rsidR="00D169B6">
        <w:rPr>
          <w:rFonts w:hint="eastAsia"/>
        </w:rPr>
        <w:t>的</w:t>
      </w:r>
      <w:r w:rsidR="00D169B6">
        <w:rPr>
          <w:rFonts w:hint="eastAsia"/>
        </w:rPr>
        <w:t xml:space="preserve"> std::lock_guard</w:t>
      </w:r>
      <w:r w:rsidR="00D169B6">
        <w:rPr>
          <w:rFonts w:hint="eastAsia"/>
        </w:rPr>
        <w:t>、</w:t>
      </w:r>
      <w:r w:rsidR="00D169B6">
        <w:rPr>
          <w:rFonts w:hint="eastAsia"/>
        </w:rPr>
        <w:t xml:space="preserve">Go </w:t>
      </w:r>
      <w:r w:rsidR="00D169B6">
        <w:rPr>
          <w:rFonts w:hint="eastAsia"/>
        </w:rPr>
        <w:t>的</w:t>
      </w:r>
      <w:r w:rsidR="00D169B6">
        <w:rPr>
          <w:rFonts w:hint="eastAsia"/>
        </w:rPr>
        <w:t xml:space="preserve"> defer mu.Unlock()</w:t>
      </w:r>
      <w:r w:rsidR="00D169B6">
        <w:rPr>
          <w:rFonts w:hint="eastAsia"/>
        </w:rPr>
        <w:t>，在对象构造时自动加锁，析构时自动解锁，从语法层面避免遗漏解锁操作</w:t>
      </w:r>
      <w:r w:rsidR="00D169B6">
        <w:rPr>
          <w:rFonts w:hint="eastAsia"/>
        </w:rPr>
        <w:t xml:space="preserve"> </w:t>
      </w:r>
      <w:r w:rsidR="00D169B6">
        <w:rPr>
          <w:rFonts w:hint="eastAsia"/>
        </w:rPr>
        <w:t>。</w:t>
      </w:r>
    </w:p>
    <w:p w14:paraId="790DB291" w14:textId="64127465" w:rsidR="00D169B6" w:rsidRDefault="003B3716" w:rsidP="00D169B6">
      <w:pPr>
        <w:pStyle w:val="aff2"/>
        <w:ind w:firstLine="36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D169B6">
        <w:rPr>
          <w:rFonts w:hint="eastAsia"/>
        </w:rPr>
        <w:t>关键注意事项：</w:t>
      </w:r>
    </w:p>
    <w:p w14:paraId="1D884F9A" w14:textId="77777777" w:rsidR="00D169B6" w:rsidRDefault="00D169B6" w:rsidP="00D169B6">
      <w:pPr>
        <w:pStyle w:val="aff2"/>
        <w:ind w:firstLine="360"/>
      </w:pPr>
      <w:r>
        <w:rPr>
          <w:rFonts w:hint="eastAsia"/>
        </w:rPr>
        <w:t>避免死锁：多个线程获取多把锁时，必须按全局统一的固定顺序申请锁，禁止循环等待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1628237" w14:textId="77777777" w:rsidR="00D169B6" w:rsidRDefault="00D169B6" w:rsidP="00D169B6">
      <w:pPr>
        <w:pStyle w:val="aff2"/>
        <w:ind w:firstLine="360"/>
      </w:pPr>
      <w:r>
        <w:rPr>
          <w:rFonts w:hint="eastAsia"/>
        </w:rPr>
        <w:t>控制锁粒度：只对真正需要保护的临界区代码加锁，不要在持有锁时执行耗时</w:t>
      </w:r>
      <w:r>
        <w:rPr>
          <w:rFonts w:hint="eastAsia"/>
        </w:rPr>
        <w:t xml:space="preserve"> I/O</w:t>
      </w:r>
      <w:r>
        <w:rPr>
          <w:rFonts w:hint="eastAsia"/>
        </w:rPr>
        <w:t>、网络请求等操作，避免大幅降低程序并发性能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96E5DD5" w14:textId="2943E694" w:rsidR="00D169B6" w:rsidRDefault="00D169B6" w:rsidP="001D520D">
      <w:pPr>
        <w:pStyle w:val="aff2"/>
        <w:ind w:firstLine="360"/>
      </w:pPr>
      <w:r>
        <w:rPr>
          <w:rFonts w:hint="eastAsia"/>
        </w:rPr>
        <w:t>禁止在中断上下文使用</w:t>
      </w:r>
      <w:r>
        <w:rPr>
          <w:rFonts w:hint="eastAsia"/>
        </w:rPr>
        <w:t xml:space="preserve"> mutex</w:t>
      </w:r>
      <w:r>
        <w:rPr>
          <w:rFonts w:hint="eastAsia"/>
        </w:rPr>
        <w:t>：</w:t>
      </w:r>
      <w:r>
        <w:rPr>
          <w:rFonts w:hint="eastAsia"/>
        </w:rPr>
        <w:t xml:space="preserve">mutex </w:t>
      </w:r>
      <w:r>
        <w:rPr>
          <w:rFonts w:hint="eastAsia"/>
        </w:rPr>
        <w:t>加锁可能导致线程休眠，中断上下文不允许休眠，否则会引发系统崩溃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</w:footnote>
  <w:footnote w:id="4">
    <w:p w14:paraId="1C4E81E9" w14:textId="4EF2E53A" w:rsidR="002A3C3A" w:rsidRDefault="002A3C3A">
      <w:pPr>
        <w:pStyle w:val="aff2"/>
        <w:ind w:firstLine="360"/>
      </w:pPr>
      <w:r w:rsidRPr="002A3C3A">
        <w:rPr>
          <w:rStyle w:val="aff4"/>
          <w:vertAlign w:val="baseline"/>
        </w:rPr>
        <w:footnoteRef/>
      </w:r>
      <w:r>
        <w:t xml:space="preserve"> </w:t>
      </w:r>
      <w:r>
        <w:rPr>
          <w:rFonts w:hint="eastAsia"/>
        </w:rPr>
        <w:t>s</w:t>
      </w:r>
      <w:r>
        <w:t>lot</w:t>
      </w:r>
      <w:r w:rsidRPr="002A3C3A">
        <w:rPr>
          <w:rFonts w:hint="eastAsia"/>
        </w:rPr>
        <w:t>在</w:t>
      </w:r>
      <w:r w:rsidRPr="002A3C3A">
        <w:t xml:space="preserve"> Rust </w:t>
      </w:r>
      <w:r w:rsidRPr="002A3C3A">
        <w:rPr>
          <w:rFonts w:hint="eastAsia"/>
        </w:rPr>
        <w:t>官方文档与标准库实现中，</w:t>
      </w:r>
      <w:r w:rsidRPr="002A3C3A">
        <w:rPr>
          <w:rFonts w:ascii="SimSun" w:eastAsia="SimSun" w:hAnsi="SimSun" w:cs="SimSun" w:hint="eastAsia"/>
        </w:rPr>
        <w:t>线程相关</w:t>
      </w:r>
      <w:r w:rsidRPr="002A3C3A">
        <w:rPr>
          <w:rFonts w:hint="eastAsia"/>
        </w:rPr>
        <w:t>的</w:t>
      </w:r>
      <w:r w:rsidRPr="002A3C3A">
        <w:t xml:space="preserve"> Slot</w:t>
      </w:r>
      <w:r w:rsidRPr="002A3C3A">
        <w:rPr>
          <w:rFonts w:hint="eastAsia"/>
        </w:rPr>
        <w:t>（插槽）并非单一独立概念，而是作为多线程</w:t>
      </w:r>
      <w:r w:rsidRPr="002A3C3A">
        <w:t>/</w:t>
      </w:r>
      <w:r w:rsidRPr="002A3C3A">
        <w:rPr>
          <w:rFonts w:hint="eastAsia"/>
        </w:rPr>
        <w:t>并发场景下的底层存储单元，分布在通道实现、</w:t>
      </w:r>
      <w:r w:rsidRPr="002A3C3A">
        <w:t xml:space="preserve">Tokio </w:t>
      </w:r>
      <w:r w:rsidRPr="002A3C3A">
        <w:rPr>
          <w:rFonts w:hint="eastAsia"/>
        </w:rPr>
        <w:t>调度器、线程本地存储三大核心场景中，所有定义均来自</w:t>
      </w:r>
      <w:r w:rsidRPr="002A3C3A">
        <w:t xml:space="preserve"> Rust </w:t>
      </w:r>
      <w:r w:rsidRPr="002A3C3A">
        <w:rPr>
          <w:rFonts w:hint="eastAsia"/>
        </w:rPr>
        <w:t>标准库源码与官方公开文档。</w:t>
      </w:r>
    </w:p>
    <w:p w14:paraId="07CDBF5B" w14:textId="49FDDB62" w:rsidR="00601A8B" w:rsidRDefault="00601A8B" w:rsidP="00601A8B">
      <w:pPr>
        <w:pStyle w:val="aff2"/>
        <w:ind w:firstLine="360"/>
      </w:pPr>
      <w:r>
        <w:rPr>
          <w:rFonts w:hint="eastAsia"/>
        </w:rPr>
        <w:t>通道（</w:t>
      </w:r>
      <w:r>
        <w:rPr>
          <w:rFonts w:hint="eastAsia"/>
        </w:rPr>
        <w:t>Channel</w:t>
      </w:r>
      <w:r>
        <w:rPr>
          <w:rFonts w:hint="eastAsia"/>
        </w:rPr>
        <w:t>）中的消息</w:t>
      </w:r>
      <w:r>
        <w:rPr>
          <w:rFonts w:hint="eastAsia"/>
        </w:rPr>
        <w:t xml:space="preserve"> Slot</w:t>
      </w:r>
    </w:p>
    <w:p w14:paraId="7B32B2DD" w14:textId="77777777" w:rsidR="00601A8B" w:rsidRDefault="00601A8B" w:rsidP="00601A8B">
      <w:pPr>
        <w:pStyle w:val="aff2"/>
        <w:ind w:firstLine="360"/>
      </w:pPr>
    </w:p>
    <w:p w14:paraId="475E8E3F" w14:textId="68A3D636" w:rsidR="00601A8B" w:rsidRDefault="00601A8B" w:rsidP="00601A8B">
      <w:pPr>
        <w:pStyle w:val="aff2"/>
        <w:ind w:firstLine="360"/>
      </w:pPr>
      <w:r>
        <w:rPr>
          <w:rFonts w:hint="eastAsia"/>
        </w:rPr>
        <w:t>这是</w:t>
      </w:r>
      <w:r>
        <w:rPr>
          <w:rFonts w:hint="eastAsia"/>
        </w:rPr>
        <w:t xml:space="preserve"> Rust </w:t>
      </w:r>
      <w:r>
        <w:rPr>
          <w:rFonts w:hint="eastAsia"/>
        </w:rPr>
        <w:t>标准库中定义最明确的</w:t>
      </w:r>
      <w:r>
        <w:rPr>
          <w:rFonts w:hint="eastAsia"/>
        </w:rPr>
        <w:t xml:space="preserve"> Slot </w:t>
      </w:r>
      <w:r>
        <w:rPr>
          <w:rFonts w:hint="eastAsia"/>
        </w:rPr>
        <w:t>概念，是</w:t>
      </w:r>
      <w:r>
        <w:rPr>
          <w:rFonts w:hint="eastAsia"/>
        </w:rPr>
        <w:t xml:space="preserve"> mpsc </w:t>
      </w:r>
      <w:r>
        <w:rPr>
          <w:rFonts w:hint="eastAsia"/>
        </w:rPr>
        <w:t>通道底层实现的核心存储单元，在标准库源码中直接以</w:t>
      </w:r>
      <w:r>
        <w:rPr>
          <w:rFonts w:hint="eastAsia"/>
        </w:rPr>
        <w:t xml:space="preserve"> struct Slot&lt;T&gt; </w:t>
      </w:r>
      <w:r>
        <w:rPr>
          <w:rFonts w:hint="eastAsia"/>
        </w:rPr>
        <w:t>形式定义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183E11B" w14:textId="77777777" w:rsidR="00601A8B" w:rsidRDefault="00601A8B" w:rsidP="00601A8B">
      <w:pPr>
        <w:pStyle w:val="aff2"/>
        <w:ind w:firstLine="360"/>
      </w:pPr>
      <w:r>
        <w:rPr>
          <w:rFonts w:hint="eastAsia"/>
        </w:rPr>
        <w:t>核心结构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：每个</w:t>
      </w:r>
      <w:r>
        <w:t xml:space="preserve"> Slot </w:t>
      </w:r>
      <w:r>
        <w:rPr>
          <w:rFonts w:hint="eastAsia"/>
        </w:rPr>
        <w:t>包含两个字段：</w:t>
      </w:r>
    </w:p>
    <w:p w14:paraId="0B5F7099" w14:textId="77777777" w:rsidR="00601A8B" w:rsidRDefault="00601A8B" w:rsidP="00601A8B">
      <w:pPr>
        <w:pStyle w:val="aff2"/>
        <w:ind w:firstLine="360"/>
      </w:pPr>
      <w:r>
        <w:rPr>
          <w:rFonts w:hint="eastAsia"/>
        </w:rPr>
        <w:t>msg: UnsafeCell&lt;MaybeUninit&lt;T&gt;&gt;</w:t>
      </w:r>
      <w:r>
        <w:rPr>
          <w:rFonts w:hint="eastAsia"/>
        </w:rPr>
        <w:t>：用于未初始化状态下安全存储消息数据，避免不必要的内存初始化开销</w:t>
      </w:r>
    </w:p>
    <w:p w14:paraId="676F625D" w14:textId="77777777" w:rsidR="00601A8B" w:rsidRDefault="00601A8B" w:rsidP="00601A8B">
      <w:pPr>
        <w:pStyle w:val="aff2"/>
        <w:ind w:firstLine="360"/>
      </w:pPr>
      <w:r>
        <w:rPr>
          <w:rFonts w:hint="eastAsia"/>
        </w:rPr>
        <w:t>state: AtomicUsize</w:t>
      </w:r>
      <w:r>
        <w:rPr>
          <w:rFonts w:hint="eastAsia"/>
        </w:rPr>
        <w:t>：原子状态标记位，用三个常量标记</w:t>
      </w:r>
      <w:r>
        <w:rPr>
          <w:rFonts w:hint="eastAsia"/>
        </w:rPr>
        <w:t xml:space="preserve"> Slot </w:t>
      </w:r>
      <w:r>
        <w:rPr>
          <w:rFonts w:hint="eastAsia"/>
        </w:rPr>
        <w:t>生命周期：</w:t>
      </w:r>
      <w:r>
        <w:rPr>
          <w:rFonts w:hint="eastAsia"/>
        </w:rPr>
        <w:t xml:space="preserve">WRITE(1) </w:t>
      </w:r>
      <w:r>
        <w:rPr>
          <w:rFonts w:hint="eastAsia"/>
        </w:rPr>
        <w:t>表示消息已写入、</w:t>
      </w:r>
      <w:r>
        <w:rPr>
          <w:rFonts w:hint="eastAsia"/>
        </w:rPr>
        <w:t xml:space="preserve">READ(2) </w:t>
      </w:r>
      <w:r>
        <w:rPr>
          <w:rFonts w:hint="eastAsia"/>
        </w:rPr>
        <w:t>表示消息已被读取、</w:t>
      </w:r>
      <w:r>
        <w:rPr>
          <w:rFonts w:hint="eastAsia"/>
        </w:rPr>
        <w:t xml:space="preserve">DESTROY(4) </w:t>
      </w:r>
      <w:r>
        <w:rPr>
          <w:rFonts w:hint="eastAsia"/>
        </w:rPr>
        <w:t>表示槽位正在销毁回收</w:t>
      </w:r>
    </w:p>
    <w:p w14:paraId="371D803F" w14:textId="77777777" w:rsidR="00601A8B" w:rsidRDefault="00601A8B" w:rsidP="00601A8B">
      <w:pPr>
        <w:pStyle w:val="aff2"/>
        <w:ind w:firstLine="360"/>
      </w:pPr>
      <w:r>
        <w:rPr>
          <w:rFonts w:hint="eastAsia"/>
        </w:rPr>
        <w:t>无界通道的块式管理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：无界通道采用链</w:t>
      </w:r>
      <w:r>
        <w:rPr>
          <w:rFonts w:hint="eastAsia"/>
        </w:rPr>
        <w:t>表块结构，每个</w:t>
      </w:r>
      <w:r>
        <w:t xml:space="preserve"> Block&lt;T&gt; </w:t>
      </w:r>
      <w:r>
        <w:rPr>
          <w:rFonts w:hint="eastAsia"/>
        </w:rPr>
        <w:t>块内置</w:t>
      </w:r>
      <w:r>
        <w:t xml:space="preserve"> BLOCK_CAP=31 </w:t>
      </w:r>
      <w:r>
        <w:rPr>
          <w:rFonts w:hint="eastAsia"/>
        </w:rPr>
        <w:t>个</w:t>
      </w:r>
      <w:r>
        <w:t xml:space="preserve"> Slot</w:t>
      </w:r>
      <w:r>
        <w:rPr>
          <w:rFonts w:hint="eastAsia"/>
        </w:rPr>
        <w:t>，连续分配多个消息到同一块中，大幅降低内存分配频率、提升缓存命中率</w:t>
      </w:r>
    </w:p>
    <w:p w14:paraId="01CDD166" w14:textId="77777777" w:rsidR="00601A8B" w:rsidRDefault="00601A8B" w:rsidP="00601A8B">
      <w:pPr>
        <w:pStyle w:val="aff2"/>
        <w:ind w:firstLine="360"/>
      </w:pPr>
      <w:r>
        <w:rPr>
          <w:rFonts w:hint="eastAsia"/>
        </w:rPr>
        <w:t>无锁同步逻辑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：发送线程通过原子操作标记</w:t>
      </w:r>
      <w:r>
        <w:t xml:space="preserve"> WRITE </w:t>
      </w:r>
      <w:r>
        <w:rPr>
          <w:rFonts w:hint="eastAsia"/>
        </w:rPr>
        <w:t>位，接收线程自旋等待该标记后读取数据，全程无需互斥锁即可完成并发安全的消息传递</w:t>
      </w:r>
    </w:p>
    <w:p w14:paraId="6854DB2F" w14:textId="22F49DE9" w:rsidR="00601A8B" w:rsidRDefault="00601A8B" w:rsidP="00601A8B">
      <w:pPr>
        <w:pStyle w:val="aff2"/>
        <w:ind w:firstLine="360"/>
      </w:pPr>
      <w:r>
        <w:t xml:space="preserve">Tokio </w:t>
      </w:r>
      <w:r>
        <w:rPr>
          <w:rFonts w:hint="eastAsia"/>
        </w:rPr>
        <w:t>调度器的</w:t>
      </w:r>
      <w:r>
        <w:t xml:space="preserve"> LIFO Slot</w:t>
      </w:r>
    </w:p>
    <w:p w14:paraId="5B84FEB0" w14:textId="335D5927" w:rsidR="00601A8B" w:rsidRDefault="00601A8B" w:rsidP="00601A8B">
      <w:pPr>
        <w:pStyle w:val="aff2"/>
        <w:ind w:firstLine="360"/>
      </w:pPr>
      <w:r>
        <w:rPr>
          <w:rFonts w:hint="eastAsia"/>
        </w:rPr>
        <w:t xml:space="preserve">Tokio </w:t>
      </w:r>
      <w:r>
        <w:rPr>
          <w:rFonts w:hint="eastAsia"/>
        </w:rPr>
        <w:t>多线程异步调度器中的专属优化组件，属于</w:t>
      </w:r>
      <w:r>
        <w:rPr>
          <w:rFonts w:hint="eastAsia"/>
        </w:rPr>
        <w:t xml:space="preserve"> Tokio </w:t>
      </w:r>
      <w:r>
        <w:rPr>
          <w:rFonts w:hint="eastAsia"/>
        </w:rPr>
        <w:t>官方文档明确标注的调度特性，用于优化消息传递场景下的任务延迟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82B7A4F" w14:textId="77777777" w:rsidR="00601A8B" w:rsidRDefault="00601A8B" w:rsidP="00601A8B">
      <w:pPr>
        <w:pStyle w:val="aff2"/>
        <w:ind w:firstLine="360"/>
      </w:pPr>
      <w:r>
        <w:rPr>
          <w:rFonts w:hint="eastAsia"/>
        </w:rPr>
        <w:t>核心作用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：每个</w:t>
      </w:r>
      <w:r>
        <w:t xml:space="preserve"> worker </w:t>
      </w:r>
      <w:r>
        <w:rPr>
          <w:rFonts w:hint="eastAsia"/>
        </w:rPr>
        <w:t>线程维护一个独立的专属</w:t>
      </w:r>
      <w:r>
        <w:t xml:space="preserve"> Slot</w:t>
      </w:r>
      <w:r>
        <w:rPr>
          <w:rFonts w:hint="eastAsia"/>
        </w:rPr>
        <w:t>，当任务</w:t>
      </w:r>
      <w:r>
        <w:t xml:space="preserve"> A </w:t>
      </w:r>
      <w:r>
        <w:rPr>
          <w:rFonts w:hint="eastAsia"/>
        </w:rPr>
        <w:t>发送消息唤醒任务</w:t>
      </w:r>
      <w:r>
        <w:t xml:space="preserve"> B </w:t>
      </w:r>
      <w:r>
        <w:rPr>
          <w:rFonts w:hint="eastAsia"/>
        </w:rPr>
        <w:t>时，任务</w:t>
      </w:r>
      <w:r>
        <w:t xml:space="preserve"> B </w:t>
      </w:r>
      <w:r>
        <w:rPr>
          <w:rFonts w:hint="eastAsia"/>
        </w:rPr>
        <w:t>不会被推入任务队列尾部，而是直接存入当前线程的这个</w:t>
      </w:r>
      <w:r>
        <w:t xml:space="preserve"> Slot </w:t>
      </w:r>
      <w:r>
        <w:rPr>
          <w:rFonts w:hint="eastAsia"/>
        </w:rPr>
        <w:t>中，下一次调度时优先执行任务</w:t>
      </w:r>
      <w:r>
        <w:t xml:space="preserve"> B</w:t>
      </w:r>
      <w:r>
        <w:rPr>
          <w:rFonts w:hint="eastAsia"/>
        </w:rPr>
        <w:t>，大幅降低消息传递的跨线程延迟</w:t>
      </w:r>
    </w:p>
    <w:p w14:paraId="56FFF068" w14:textId="77777777" w:rsidR="00601A8B" w:rsidRDefault="00601A8B" w:rsidP="00601A8B">
      <w:pPr>
        <w:pStyle w:val="aff2"/>
        <w:ind w:firstLine="360"/>
      </w:pPr>
      <w:r>
        <w:rPr>
          <w:rFonts w:hint="eastAsia"/>
        </w:rPr>
        <w:t>特性与配置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：该</w:t>
      </w:r>
      <w:r>
        <w:t xml:space="preserve"> Slot </w:t>
      </w:r>
      <w:r>
        <w:rPr>
          <w:rFonts w:hint="eastAsia"/>
        </w:rPr>
        <w:t>中的任务无法被其他工作线程窃取，当任务的</w:t>
      </w:r>
      <w:r>
        <w:t xml:space="preserve"> poll </w:t>
      </w:r>
      <w:r>
        <w:rPr>
          <w:rFonts w:hint="eastAsia"/>
        </w:rPr>
        <w:t>执行时间较长时，可能导致整体吞吐量下降。官方提供</w:t>
      </w:r>
      <w:r>
        <w:t xml:space="preserve"> disable_lifo_slot() </w:t>
      </w:r>
      <w:r>
        <w:rPr>
          <w:rFonts w:hint="eastAsia"/>
        </w:rPr>
        <w:t>配置方法可关闭该优化，将所有任务推入可被窃取的本地队列</w:t>
      </w:r>
    </w:p>
    <w:p w14:paraId="7F1C53AE" w14:textId="6C1FABF5" w:rsidR="00601A8B" w:rsidRDefault="00601A8B" w:rsidP="00601A8B">
      <w:pPr>
        <w:pStyle w:val="aff2"/>
        <w:ind w:firstLine="360"/>
      </w:pPr>
      <w:r>
        <w:rPr>
          <w:rFonts w:hint="eastAsia"/>
        </w:rPr>
        <w:t>线程本地存储（</w:t>
      </w:r>
      <w:r>
        <w:rPr>
          <w:rFonts w:hint="eastAsia"/>
        </w:rPr>
        <w:t>TLS</w:t>
      </w:r>
      <w:r>
        <w:rPr>
          <w:rFonts w:hint="eastAsia"/>
        </w:rPr>
        <w:t>）中的数据</w:t>
      </w:r>
      <w:r>
        <w:rPr>
          <w:rFonts w:hint="eastAsia"/>
        </w:rPr>
        <w:t xml:space="preserve"> Slot</w:t>
      </w:r>
    </w:p>
    <w:p w14:paraId="6A905036" w14:textId="7AFAAAC9" w:rsidR="00601A8B" w:rsidRDefault="00601A8B" w:rsidP="00601A8B">
      <w:pPr>
        <w:pStyle w:val="aff2"/>
        <w:ind w:firstLine="360"/>
      </w:pPr>
      <w:r>
        <w:rPr>
          <w:rFonts w:hint="eastAsia"/>
        </w:rPr>
        <w:t>线程本地存储场景下，每个独立线程为</w:t>
      </w:r>
      <w:r>
        <w:rPr>
          <w:rFonts w:hint="eastAsia"/>
        </w:rPr>
        <w:t xml:space="preserve"> TLS </w:t>
      </w:r>
      <w:r>
        <w:rPr>
          <w:rFonts w:hint="eastAsia"/>
        </w:rPr>
        <w:t>变量分配的专属存储位置，是</w:t>
      </w:r>
      <w:r>
        <w:rPr>
          <w:rFonts w:hint="eastAsia"/>
        </w:rPr>
        <w:t xml:space="preserve"> Rust </w:t>
      </w:r>
      <w:r>
        <w:rPr>
          <w:rFonts w:hint="eastAsia"/>
        </w:rPr>
        <w:t>标准库</w:t>
      </w:r>
      <w:r>
        <w:rPr>
          <w:rFonts w:hint="eastAsia"/>
        </w:rPr>
        <w:t xml:space="preserve"> std::thread::LocalKey </w:t>
      </w:r>
      <w:r>
        <w:rPr>
          <w:rFonts w:hint="eastAsia"/>
        </w:rPr>
        <w:t>与第三方</w:t>
      </w:r>
      <w:r>
        <w:rPr>
          <w:rFonts w:hint="eastAsia"/>
        </w:rPr>
        <w:t xml:space="preserve"> thread_local </w:t>
      </w:r>
      <w:r>
        <w:rPr>
          <w:rFonts w:hint="eastAsia"/>
        </w:rPr>
        <w:t>库的底层实现细节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D622738" w14:textId="77777777" w:rsidR="00601A8B" w:rsidRDefault="00601A8B" w:rsidP="00601A8B">
      <w:pPr>
        <w:pStyle w:val="aff2"/>
        <w:ind w:firstLine="360"/>
      </w:pPr>
      <w:r>
        <w:rPr>
          <w:rFonts w:hint="eastAsia"/>
        </w:rPr>
        <w:t>标准库实现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</w:t>
      </w:r>
      <w:r>
        <w:t xml:space="preserve">LocalKey </w:t>
      </w:r>
      <w:r>
        <w:rPr>
          <w:rFonts w:hint="eastAsia"/>
        </w:rPr>
        <w:t>内部通过间接跳转</w:t>
      </w:r>
      <w:r>
        <w:t xml:space="preserve"> thunk </w:t>
      </w:r>
      <w:r>
        <w:rPr>
          <w:rFonts w:hint="eastAsia"/>
        </w:rPr>
        <w:t>函数，为每个线程动态分配专属</w:t>
      </w:r>
      <w:r>
        <w:t xml:space="preserve"> Slot </w:t>
      </w:r>
      <w:r>
        <w:rPr>
          <w:rFonts w:hint="eastAsia"/>
        </w:rPr>
        <w:t>存储</w:t>
      </w:r>
      <w:r>
        <w:t xml:space="preserve"> TLS </w:t>
      </w:r>
      <w:r>
        <w:rPr>
          <w:rFonts w:hint="eastAsia"/>
        </w:rPr>
        <w:t>数据，保证每个线程访问到完全独立的副本，无需任何同步操作</w:t>
      </w:r>
    </w:p>
    <w:p w14:paraId="798775FE" w14:textId="77777777" w:rsidR="00601A8B" w:rsidRDefault="00601A8B" w:rsidP="00601A8B">
      <w:pPr>
        <w:pStyle w:val="aff2"/>
        <w:ind w:firstLine="360"/>
      </w:pPr>
      <w:r>
        <w:rPr>
          <w:rFonts w:hint="eastAsia"/>
        </w:rPr>
        <w:t>第三方库实现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</w:t>
      </w:r>
      <w:r>
        <w:t xml:space="preserve">thread_local </w:t>
      </w:r>
      <w:r>
        <w:rPr>
          <w:rFonts w:hint="eastAsia"/>
        </w:rPr>
        <w:t>库通过分层原子指针桶结构，为每个线程分配唯一的</w:t>
      </w:r>
      <w:r>
        <w:t xml:space="preserve"> Slot </w:t>
      </w:r>
      <w:r>
        <w:rPr>
          <w:rFonts w:hint="eastAsia"/>
        </w:rPr>
        <w:t>索引，实现无锁的</w:t>
      </w:r>
      <w:r>
        <w:t xml:space="preserve"> TLS </w:t>
      </w:r>
      <w:r>
        <w:rPr>
          <w:rFonts w:hint="eastAsia"/>
        </w:rPr>
        <w:t>数据访问，性能优于系统原生</w:t>
      </w:r>
      <w:r>
        <w:t xml:space="preserve"> pthread TLS </w:t>
      </w:r>
      <w:r>
        <w:rPr>
          <w:rFonts w:hint="eastAsia"/>
        </w:rPr>
        <w:t>接口</w:t>
      </w:r>
    </w:p>
    <w:p w14:paraId="47E79128" w14:textId="4153ADB9" w:rsidR="00601A8B" w:rsidRDefault="00601A8B" w:rsidP="00601A8B">
      <w:pPr>
        <w:pStyle w:val="aff2"/>
        <w:ind w:firstLine="360"/>
      </w:pPr>
      <w:r>
        <w:rPr>
          <w:rFonts w:hint="eastAsia"/>
        </w:rPr>
        <w:t>生命周期规则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：每个线程首次访问</w:t>
      </w:r>
      <w:r>
        <w:t xml:space="preserve"> TLS </w:t>
      </w:r>
      <w:r>
        <w:rPr>
          <w:rFonts w:hint="eastAsia"/>
        </w:rPr>
        <w:t>变量时，该线程对应的</w:t>
      </w:r>
      <w:r>
        <w:t xml:space="preserve"> Slot </w:t>
      </w:r>
      <w:r>
        <w:rPr>
          <w:rFonts w:hint="eastAsia"/>
        </w:rPr>
        <w:t>会自动执行惰性初始化；线程退出时，</w:t>
      </w:r>
      <w:r>
        <w:t xml:space="preserve">Slot </w:t>
      </w:r>
      <w:r>
        <w:rPr>
          <w:rFonts w:hint="eastAsia"/>
        </w:rPr>
        <w:t>内的数据自动执行</w:t>
      </w:r>
      <w:r>
        <w:t xml:space="preserve"> Drop </w:t>
      </w:r>
      <w:r>
        <w:rPr>
          <w:rFonts w:hint="eastAsia"/>
        </w:rPr>
        <w:t>析构</w:t>
      </w:r>
    </w:p>
    <w:p w14:paraId="5750C9FF" w14:textId="23E73013" w:rsidR="005029A8" w:rsidRPr="005029A8" w:rsidRDefault="005029A8" w:rsidP="00C442D0">
      <w:pPr>
        <w:pStyle w:val="aff2"/>
        <w:ind w:firstLine="360"/>
      </w:pPr>
    </w:p>
  </w:footnote>
  <w:footnote w:id="5">
    <w:p w14:paraId="6F36F26E" w14:textId="77777777" w:rsidR="003D226D" w:rsidRDefault="006554FA" w:rsidP="003D226D">
      <w:pPr>
        <w:pStyle w:val="aff2"/>
        <w:ind w:firstLine="360"/>
      </w:pPr>
      <w:r w:rsidRPr="006554FA">
        <w:rPr>
          <w:rStyle w:val="aff4"/>
          <w:vertAlign w:val="baseline"/>
        </w:rPr>
        <w:footnoteRef/>
      </w:r>
      <w:r>
        <w:t xml:space="preserve"> 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>=observation</w:t>
      </w:r>
      <w:r>
        <w:rPr>
          <w:rFonts w:hint="eastAsia"/>
        </w:rPr>
        <w:t>（观测值）的缩写。这是强化学习、机器人、自动</w:t>
      </w:r>
      <w:proofErr w:type="gramStart"/>
      <w:r>
        <w:rPr>
          <w:rFonts w:hint="eastAsia"/>
        </w:rPr>
        <w:t>驾驶里</w:t>
      </w:r>
      <w:proofErr w:type="gramEnd"/>
      <w:r w:rsidRPr="00193B6D">
        <w:rPr>
          <w:rFonts w:hint="eastAsia"/>
          <w:i/>
        </w:rPr>
        <w:t>最常见的</w:t>
      </w:r>
      <w:r w:rsidRPr="00193B6D">
        <w:rPr>
          <w:rFonts w:hint="eastAsia"/>
          <w:color w:val="FF0000"/>
        </w:rPr>
        <w:t>变量名</w:t>
      </w:r>
      <w:r>
        <w:rPr>
          <w:rFonts w:hint="eastAsia"/>
        </w:rPr>
        <w:t>之一。</w:t>
      </w:r>
      <w:r w:rsidR="005E3BC5" w:rsidRPr="005E3BC5">
        <w:rPr>
          <w:rFonts w:hint="eastAsia"/>
        </w:rPr>
        <w:t>ONNX</w:t>
      </w:r>
      <w:r w:rsidR="005E3BC5" w:rsidRPr="005E3BC5">
        <w:rPr>
          <w:rFonts w:hint="eastAsia"/>
        </w:rPr>
        <w:t>导出的强化学习策略模型很多都把输入节点命名成</w:t>
      </w:r>
      <w:proofErr w:type="spellStart"/>
      <w:r w:rsidR="005E3BC5">
        <w:rPr>
          <w:rFonts w:hint="eastAsia"/>
        </w:rPr>
        <w:t>o</w:t>
      </w:r>
      <w:r w:rsidR="005E3BC5">
        <w:t>bs</w:t>
      </w:r>
      <w:proofErr w:type="spellEnd"/>
      <w:r w:rsidR="005E3BC5">
        <w:rPr>
          <w:rFonts w:hint="eastAsia"/>
        </w:rPr>
        <w:t>。</w:t>
      </w:r>
      <w:r w:rsidR="003D226D">
        <w:rPr>
          <w:rFonts w:hint="eastAsia"/>
        </w:rPr>
        <w:t>举个四足机器人例子，</w:t>
      </w:r>
      <w:r w:rsidR="003D226D">
        <w:rPr>
          <w:rFonts w:hint="eastAsia"/>
        </w:rPr>
        <w:t>Unitree</w:t>
      </w:r>
      <w:r w:rsidR="003D226D">
        <w:rPr>
          <w:rFonts w:hint="eastAsia"/>
        </w:rPr>
        <w:t>、</w:t>
      </w:r>
      <w:r w:rsidR="003D226D">
        <w:rPr>
          <w:rFonts w:hint="eastAsia"/>
        </w:rPr>
        <w:t>Isaac Lab</w:t>
      </w:r>
      <w:r w:rsidR="003D226D">
        <w:rPr>
          <w:rFonts w:hint="eastAsia"/>
        </w:rPr>
        <w:t>、</w:t>
      </w:r>
      <w:r w:rsidR="003D226D">
        <w:rPr>
          <w:rFonts w:hint="eastAsia"/>
        </w:rPr>
        <w:t xml:space="preserve">Isaac Gym </w:t>
      </w:r>
      <w:r w:rsidR="003D226D">
        <w:rPr>
          <w:rFonts w:hint="eastAsia"/>
        </w:rPr>
        <w:t>里很常见：</w:t>
      </w:r>
    </w:p>
    <w:p w14:paraId="3E6A127F" w14:textId="657FB45B" w:rsidR="003D226D" w:rsidRDefault="003D226D" w:rsidP="003D226D">
      <w:pPr>
        <w:pStyle w:val="aff2"/>
        <w:spacing w:line="0" w:lineRule="atLeast"/>
        <w:ind w:firstLine="360"/>
      </w:pPr>
      <w:proofErr w:type="spellStart"/>
      <w:r>
        <w:t>obs</w:t>
      </w:r>
      <w:proofErr w:type="spellEnd"/>
      <w:r>
        <w:t xml:space="preserve"> =[</w:t>
      </w:r>
      <w:r>
        <w:rPr>
          <w:rFonts w:hint="eastAsia"/>
        </w:rPr>
        <w:t>身体角速度</w:t>
      </w:r>
      <w:r>
        <w:rPr>
          <w:rFonts w:hint="eastAsia"/>
        </w:rPr>
        <w:t xml:space="preserve"> 3</w:t>
      </w:r>
      <w:r>
        <w:rPr>
          <w:rFonts w:hint="eastAsia"/>
        </w:rPr>
        <w:t>维</w:t>
      </w:r>
    </w:p>
    <w:p w14:paraId="6C5DEE6B" w14:textId="77777777" w:rsidR="003D226D" w:rsidRDefault="003D226D" w:rsidP="003D226D">
      <w:pPr>
        <w:pStyle w:val="aff2"/>
        <w:spacing w:line="0" w:lineRule="atLeast"/>
        <w:ind w:firstLine="360"/>
      </w:pPr>
      <w:r>
        <w:rPr>
          <w:rFonts w:hint="eastAsia"/>
        </w:rPr>
        <w:t>重力方向</w:t>
      </w:r>
      <w:r>
        <w:rPr>
          <w:rFonts w:hint="eastAsia"/>
        </w:rPr>
        <w:t xml:space="preserve"> 3</w:t>
      </w:r>
      <w:r>
        <w:rPr>
          <w:rFonts w:hint="eastAsia"/>
        </w:rPr>
        <w:t>维</w:t>
      </w:r>
    </w:p>
    <w:p w14:paraId="40825A73" w14:textId="77777777" w:rsidR="003D226D" w:rsidRDefault="003D226D" w:rsidP="003D226D">
      <w:pPr>
        <w:pStyle w:val="aff2"/>
        <w:spacing w:line="0" w:lineRule="atLeast"/>
        <w:ind w:firstLine="360"/>
      </w:pPr>
      <w:r>
        <w:rPr>
          <w:rFonts w:hint="eastAsia"/>
        </w:rPr>
        <w:t>12</w:t>
      </w:r>
      <w:r>
        <w:rPr>
          <w:rFonts w:hint="eastAsia"/>
        </w:rPr>
        <w:t>个关节位置</w:t>
      </w:r>
    </w:p>
    <w:p w14:paraId="767ED89C" w14:textId="77777777" w:rsidR="003D226D" w:rsidRDefault="003D226D" w:rsidP="003D226D">
      <w:pPr>
        <w:pStyle w:val="aff2"/>
        <w:spacing w:line="0" w:lineRule="atLeast"/>
        <w:ind w:firstLine="360"/>
      </w:pPr>
      <w:r>
        <w:rPr>
          <w:rFonts w:hint="eastAsia"/>
        </w:rPr>
        <w:t>12</w:t>
      </w:r>
      <w:r>
        <w:rPr>
          <w:rFonts w:hint="eastAsia"/>
        </w:rPr>
        <w:t>个关节速度</w:t>
      </w:r>
    </w:p>
    <w:p w14:paraId="31C0DD10" w14:textId="77777777" w:rsidR="003D226D" w:rsidRDefault="003D226D" w:rsidP="003D226D">
      <w:pPr>
        <w:pStyle w:val="aff2"/>
        <w:spacing w:line="0" w:lineRule="atLeast"/>
        <w:ind w:firstLine="360"/>
      </w:pPr>
      <w:r>
        <w:rPr>
          <w:rFonts w:hint="eastAsia"/>
        </w:rPr>
        <w:t>上一步动作</w:t>
      </w:r>
    </w:p>
    <w:p w14:paraId="52DD0871" w14:textId="3682DFBA" w:rsidR="006554FA" w:rsidRDefault="003D226D" w:rsidP="003D226D">
      <w:pPr>
        <w:pStyle w:val="aff2"/>
        <w:spacing w:line="0" w:lineRule="atLeast"/>
        <w:ind w:firstLine="360"/>
      </w:pPr>
      <w:r>
        <w:rPr>
          <w:rFonts w:hint="eastAsia"/>
        </w:rPr>
        <w:t>目标速度</w:t>
      </w:r>
      <w:r>
        <w:t>]</w:t>
      </w:r>
    </w:p>
  </w:footnote>
  <w:footnote w:id="6">
    <w:p w14:paraId="1A338BBB" w14:textId="3EF5A8BC" w:rsidR="000634A9" w:rsidRDefault="000634A9" w:rsidP="000634A9">
      <w:pPr>
        <w:pStyle w:val="aff2"/>
        <w:ind w:firstLine="360"/>
      </w:pPr>
      <w:r w:rsidRPr="000634A9">
        <w:rPr>
          <w:rStyle w:val="aff4"/>
          <w:vertAlign w:val="baseline"/>
        </w:rPr>
        <w:footnoteRef/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ONNX</w:t>
      </w:r>
      <w:r>
        <w:rPr>
          <w:rFonts w:hint="eastAsia"/>
        </w:rPr>
        <w:t>、</w:t>
      </w:r>
      <w:r>
        <w:rPr>
          <w:rFonts w:hint="eastAsia"/>
        </w:rPr>
        <w:t>Tensor</w:t>
      </w:r>
      <w:r>
        <w:rPr>
          <w:rFonts w:hint="eastAsia"/>
        </w:rPr>
        <w:t>、深度学习里，</w:t>
      </w:r>
      <w:r>
        <w:rPr>
          <w:rFonts w:hint="eastAsia"/>
        </w:rPr>
        <w:t>Shape</w:t>
      </w:r>
      <w:r>
        <w:rPr>
          <w:rFonts w:hint="eastAsia"/>
        </w:rPr>
        <w:t>（形状）</w:t>
      </w:r>
      <w:r>
        <w:rPr>
          <w:rFonts w:hint="eastAsia"/>
        </w:rPr>
        <w:t xml:space="preserve"> </w:t>
      </w:r>
      <w:r>
        <w:rPr>
          <w:rFonts w:hint="eastAsia"/>
        </w:rPr>
        <w:t>是最最重要的概念之一。可以简单理解为：</w:t>
      </w:r>
    </w:p>
    <w:p w14:paraId="7B6ABC73" w14:textId="21754C62" w:rsidR="009F1187" w:rsidRDefault="000634A9" w:rsidP="000634A9">
      <w:pPr>
        <w:pStyle w:val="aff2"/>
        <w:ind w:firstLine="360"/>
      </w:pPr>
      <w:r>
        <w:rPr>
          <w:rFonts w:hint="eastAsia"/>
        </w:rPr>
        <w:t xml:space="preserve">Shape </w:t>
      </w:r>
      <w:r>
        <w:rPr>
          <w:rFonts w:hint="eastAsia"/>
        </w:rPr>
        <w:t>描述了一个张量（</w:t>
      </w:r>
      <w:r>
        <w:rPr>
          <w:rFonts w:hint="eastAsia"/>
        </w:rPr>
        <w:t>Tensor</w:t>
      </w:r>
      <w:r>
        <w:rPr>
          <w:rFonts w:hint="eastAsia"/>
        </w:rPr>
        <w:t>）每个维度有多大，类似于矩阵的维数。</w:t>
      </w:r>
      <w:r w:rsidR="009F1187">
        <w:rPr>
          <w:rFonts w:hint="eastAsia"/>
        </w:rPr>
        <w:t>如：</w:t>
      </w:r>
      <w:r w:rsidR="009F1187" w:rsidRPr="009F1187">
        <w:t>input: float32[1,3,224,224]</w:t>
      </w:r>
      <w:r w:rsidR="009F1187">
        <w:rPr>
          <w:rFonts w:hint="eastAsia"/>
        </w:rPr>
        <w:t>，这里面</w:t>
      </w:r>
      <w:r w:rsidR="009F1187">
        <w:rPr>
          <w:rFonts w:hint="eastAsia"/>
        </w:rPr>
        <w:t>s</w:t>
      </w:r>
      <w:r w:rsidR="009F1187">
        <w:t>hape</w:t>
      </w:r>
      <w:r w:rsidR="009F1187">
        <w:rPr>
          <w:rFonts w:hint="eastAsia"/>
        </w:rPr>
        <w:t>就是</w:t>
      </w:r>
      <w:r w:rsidR="009F1187" w:rsidRPr="009F1187">
        <w:t>[1,3,224,224]</w:t>
      </w:r>
      <w:r w:rsidR="009F1187">
        <w:rPr>
          <w:rFonts w:hint="eastAsia"/>
        </w:rPr>
        <w:t>。</w:t>
      </w:r>
      <w:r w:rsidR="00B21F18" w:rsidRPr="00B21F18">
        <w:rPr>
          <w:rFonts w:hint="eastAsia"/>
        </w:rPr>
        <w:t>`</w:t>
      </w:r>
      <w:proofErr w:type="spellStart"/>
      <w:r w:rsidR="00B21F18" w:rsidRPr="00B21F18">
        <w:rPr>
          <w:rFonts w:hint="eastAsia"/>
        </w:rPr>
        <w:t>obs`</w:t>
      </w:r>
      <w:proofErr w:type="spellEnd"/>
      <w:r w:rsidR="00B21F18" w:rsidRPr="00B21F18">
        <w:rPr>
          <w:rFonts w:hint="eastAsia"/>
        </w:rPr>
        <w:t>[ ]</w:t>
      </w:r>
      <w:r w:rsidR="00B21F18" w:rsidRPr="00B21F18">
        <w:rPr>
          <w:rFonts w:hint="eastAsia"/>
        </w:rPr>
        <w:t>，</w:t>
      </w:r>
      <w:r w:rsidR="00B21F18" w:rsidRPr="00B21F18">
        <w:rPr>
          <w:rFonts w:hint="eastAsia"/>
        </w:rPr>
        <w:t>float32</w:t>
      </w:r>
      <w:r w:rsidR="00B21F18" w:rsidRPr="00B21F18">
        <w:rPr>
          <w:rFonts w:hint="eastAsia"/>
        </w:rPr>
        <w:t>，</w:t>
      </w:r>
      <w:r w:rsidR="00B21F18" w:rsidRPr="00B21F18">
        <w:rPr>
          <w:rFonts w:hint="eastAsia"/>
        </w:rPr>
        <w:t>shape[ ]`[1, 61]`</w:t>
      </w:r>
      <w:r w:rsidR="00B21F18">
        <w:rPr>
          <w:rFonts w:hint="eastAsia"/>
        </w:rPr>
        <w:t>的意思就是</w:t>
      </w:r>
      <w:r w:rsidR="001E68A7">
        <w:rPr>
          <w:rFonts w:hint="eastAsia"/>
        </w:rPr>
        <w:t>：</w:t>
      </w:r>
      <w:proofErr w:type="spellStart"/>
      <w:r w:rsidR="00B21F18">
        <w:rPr>
          <w:rFonts w:hint="eastAsia"/>
        </w:rPr>
        <w:t>obs</w:t>
      </w:r>
      <w:proofErr w:type="spellEnd"/>
      <w:r w:rsidR="00B21F18">
        <w:rPr>
          <w:rFonts w:hint="eastAsia"/>
        </w:rPr>
        <w:t>变量是</w:t>
      </w:r>
      <w:r w:rsidR="00B21F18">
        <w:rPr>
          <w:rFonts w:hint="eastAsia"/>
        </w:rPr>
        <w:t>float</w:t>
      </w:r>
      <w:r w:rsidR="00B21F18">
        <w:t>32</w:t>
      </w:r>
      <w:r w:rsidR="00B21F18">
        <w:rPr>
          <w:rFonts w:hint="eastAsia"/>
        </w:rPr>
        <w:t>类型的</w:t>
      </w:r>
      <w:r w:rsidR="00B21F18">
        <w:rPr>
          <w:rFonts w:hint="eastAsia"/>
        </w:rPr>
        <w:t>6</w:t>
      </w:r>
      <w:r w:rsidR="00B21F18">
        <w:t>1</w:t>
      </w:r>
      <w:r w:rsidR="00B21F18">
        <w:rPr>
          <w:rFonts w:hint="eastAsia"/>
        </w:rPr>
        <w:t>维向量。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556C64" w14:textId="77777777" w:rsidR="00613128" w:rsidRDefault="00613128" w:rsidP="00765187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11F2A6" w14:textId="77777777" w:rsidR="00613128" w:rsidRDefault="00613128" w:rsidP="00765187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461617" w14:textId="77777777" w:rsidR="00613128" w:rsidRDefault="00613128" w:rsidP="00765187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660EB"/>
    <w:multiLevelType w:val="hybridMultilevel"/>
    <w:tmpl w:val="57E091BE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1" w15:restartNumberingAfterBreak="0">
    <w:nsid w:val="0CFD76A3"/>
    <w:multiLevelType w:val="hybridMultilevel"/>
    <w:tmpl w:val="07ACC348"/>
    <w:lvl w:ilvl="0" w:tplc="80F83D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82775B"/>
    <w:multiLevelType w:val="multilevel"/>
    <w:tmpl w:val="743476E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7D50C5C"/>
    <w:multiLevelType w:val="hybridMultilevel"/>
    <w:tmpl w:val="C4F465B6"/>
    <w:lvl w:ilvl="0" w:tplc="0409000F">
      <w:start w:val="1"/>
      <w:numFmt w:val="decimal"/>
      <w:lvlText w:val="%1."/>
      <w:lvlJc w:val="left"/>
      <w:pPr>
        <w:ind w:left="975" w:hanging="420"/>
      </w:pPr>
    </w:lvl>
    <w:lvl w:ilvl="1" w:tplc="04090019" w:tentative="1">
      <w:start w:val="1"/>
      <w:numFmt w:val="lowerLetter"/>
      <w:lvlText w:val="%2)"/>
      <w:lvlJc w:val="left"/>
      <w:pPr>
        <w:ind w:left="1395" w:hanging="420"/>
      </w:pPr>
    </w:lvl>
    <w:lvl w:ilvl="2" w:tplc="0409001B" w:tentative="1">
      <w:start w:val="1"/>
      <w:numFmt w:val="lowerRoman"/>
      <w:lvlText w:val="%3."/>
      <w:lvlJc w:val="right"/>
      <w:pPr>
        <w:ind w:left="1815" w:hanging="420"/>
      </w:pPr>
    </w:lvl>
    <w:lvl w:ilvl="3" w:tplc="0409000F" w:tentative="1">
      <w:start w:val="1"/>
      <w:numFmt w:val="decimal"/>
      <w:lvlText w:val="%4."/>
      <w:lvlJc w:val="left"/>
      <w:pPr>
        <w:ind w:left="2235" w:hanging="420"/>
      </w:pPr>
    </w:lvl>
    <w:lvl w:ilvl="4" w:tplc="04090019" w:tentative="1">
      <w:start w:val="1"/>
      <w:numFmt w:val="lowerLetter"/>
      <w:lvlText w:val="%5)"/>
      <w:lvlJc w:val="left"/>
      <w:pPr>
        <w:ind w:left="2655" w:hanging="420"/>
      </w:pPr>
    </w:lvl>
    <w:lvl w:ilvl="5" w:tplc="0409001B" w:tentative="1">
      <w:start w:val="1"/>
      <w:numFmt w:val="lowerRoman"/>
      <w:lvlText w:val="%6."/>
      <w:lvlJc w:val="right"/>
      <w:pPr>
        <w:ind w:left="3075" w:hanging="420"/>
      </w:pPr>
    </w:lvl>
    <w:lvl w:ilvl="6" w:tplc="0409000F" w:tentative="1">
      <w:start w:val="1"/>
      <w:numFmt w:val="decimal"/>
      <w:lvlText w:val="%7."/>
      <w:lvlJc w:val="left"/>
      <w:pPr>
        <w:ind w:left="3495" w:hanging="420"/>
      </w:pPr>
    </w:lvl>
    <w:lvl w:ilvl="7" w:tplc="04090019" w:tentative="1">
      <w:start w:val="1"/>
      <w:numFmt w:val="lowerLetter"/>
      <w:lvlText w:val="%8)"/>
      <w:lvlJc w:val="left"/>
      <w:pPr>
        <w:ind w:left="3915" w:hanging="420"/>
      </w:pPr>
    </w:lvl>
    <w:lvl w:ilvl="8" w:tplc="0409001B" w:tentative="1">
      <w:start w:val="1"/>
      <w:numFmt w:val="lowerRoman"/>
      <w:lvlText w:val="%9."/>
      <w:lvlJc w:val="right"/>
      <w:pPr>
        <w:ind w:left="4335" w:hanging="420"/>
      </w:pPr>
    </w:lvl>
  </w:abstractNum>
  <w:abstractNum w:abstractNumId="4" w15:restartNumberingAfterBreak="0">
    <w:nsid w:val="1E293577"/>
    <w:multiLevelType w:val="hybridMultilevel"/>
    <w:tmpl w:val="90CA3612"/>
    <w:lvl w:ilvl="0" w:tplc="04090005">
      <w:start w:val="1"/>
      <w:numFmt w:val="bullet"/>
      <w:lvlText w:val="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5" w15:restartNumberingAfterBreak="0">
    <w:nsid w:val="1F9842BE"/>
    <w:multiLevelType w:val="hybridMultilevel"/>
    <w:tmpl w:val="B4245CF8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6" w15:restartNumberingAfterBreak="0">
    <w:nsid w:val="2BA46F36"/>
    <w:multiLevelType w:val="hybridMultilevel"/>
    <w:tmpl w:val="B40CE6C6"/>
    <w:lvl w:ilvl="0" w:tplc="83D2B61A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7" w15:restartNumberingAfterBreak="0">
    <w:nsid w:val="34BD61A9"/>
    <w:multiLevelType w:val="multilevel"/>
    <w:tmpl w:val="0E6A4692"/>
    <w:lvl w:ilvl="0">
      <w:start w:val="1"/>
      <w:numFmt w:val="decimal"/>
      <w:lvlText w:val="%1."/>
      <w:lvlJc w:val="left"/>
      <w:pPr>
        <w:ind w:left="1260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 "/>
      <w:lvlJc w:val="left"/>
      <w:pPr>
        <w:ind w:left="840" w:firstLine="0"/>
      </w:pPr>
      <w:rPr>
        <w:rFonts w:ascii="SimHei" w:eastAsia="SimHei" w:hint="eastAsia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2">
      <w:start w:val="1"/>
      <w:numFmt w:val="decimal"/>
      <w:suff w:val="space"/>
      <w:lvlText w:val="%1.%2.%3 "/>
      <w:lvlJc w:val="left"/>
      <w:pPr>
        <w:ind w:left="84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 "/>
      <w:lvlJc w:val="left"/>
      <w:pPr>
        <w:ind w:left="840" w:firstLine="0"/>
      </w:pPr>
      <w:rPr>
        <w:rFonts w:ascii="SimHei" w:eastAsia="SimHei" w:hAnsi="SimSun" w:hint="eastAsi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u w:val="none"/>
        <w:effect w:val="none"/>
        <w:bdr w:val="none" w:sz="0" w:space="0" w:color="auto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 "/>
      <w:lvlJc w:val="left"/>
      <w:pPr>
        <w:ind w:left="840" w:firstLine="0"/>
      </w:pPr>
      <w:rPr>
        <w:rFonts w:ascii="SimHei" w:eastAsia="SimHei" w:hint="eastAsia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5">
      <w:start w:val="1"/>
      <w:numFmt w:val="decimal"/>
      <w:suff w:val="space"/>
      <w:lvlText w:val="%1.%2.%3.%4.%5.%6 "/>
      <w:lvlJc w:val="left"/>
      <w:pPr>
        <w:ind w:left="840" w:firstLine="0"/>
      </w:pPr>
      <w:rPr>
        <w:rFonts w:ascii="SimHei" w:eastAsia="SimHei" w:hint="eastAsia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6">
      <w:start w:val="1"/>
      <w:numFmt w:val="decimal"/>
      <w:suff w:val="space"/>
      <w:lvlText w:val="%1.%2.%3.%4.%5.%6.%7"/>
      <w:lvlJc w:val="left"/>
      <w:pPr>
        <w:ind w:left="735" w:firstLine="0"/>
      </w:pPr>
      <w:rPr>
        <w:rFonts w:ascii="SimHei" w:eastAsia="SimHei" w:hint="eastAsia"/>
        <w:b w:val="0"/>
        <w:i w:val="0"/>
        <w:snapToGrid w:val="0"/>
        <w:color w:val="auto"/>
        <w:spacing w:val="0"/>
        <w:w w:val="100"/>
        <w:kern w:val="0"/>
        <w:position w:val="0"/>
        <w:sz w:val="24"/>
        <w:u w:val="none"/>
        <w:em w:val="none"/>
      </w:rPr>
    </w:lvl>
    <w:lvl w:ilvl="7">
      <w:start w:val="1"/>
      <w:numFmt w:val="decimal"/>
      <w:suff w:val="space"/>
      <w:lvlText w:val="%1.%2.%3.%4.%5.%6.%7.%8"/>
      <w:lvlJc w:val="left"/>
      <w:pPr>
        <w:ind w:left="735" w:firstLine="0"/>
      </w:pPr>
      <w:rPr>
        <w:rFonts w:ascii="SimHei" w:eastAsia="SimHei" w:hint="eastAsia"/>
        <w:b w:val="0"/>
        <w:i w:val="0"/>
        <w:color w:val="auto"/>
        <w:spacing w:val="0"/>
        <w:w w:val="100"/>
        <w:position w:val="0"/>
        <w:sz w:val="24"/>
        <w:u w:val="none"/>
        <w:em w:val="none"/>
      </w:rPr>
    </w:lvl>
    <w:lvl w:ilvl="8">
      <w:start w:val="1"/>
      <w:numFmt w:val="decimal"/>
      <w:suff w:val="space"/>
      <w:lvlText w:val="%1.%2.%3.%4.%5.%6.%7.%8.%9"/>
      <w:lvlJc w:val="left"/>
      <w:pPr>
        <w:ind w:left="735" w:firstLine="0"/>
      </w:pPr>
      <w:rPr>
        <w:rFonts w:ascii="SimHei" w:eastAsia="SimHei" w:hint="eastAsia"/>
        <w:b w:val="0"/>
        <w:i w:val="0"/>
        <w:color w:val="auto"/>
        <w:spacing w:val="0"/>
        <w:w w:val="100"/>
        <w:position w:val="0"/>
        <w:sz w:val="24"/>
        <w:u w:val="none"/>
        <w:em w:val="none"/>
      </w:rPr>
    </w:lvl>
  </w:abstractNum>
  <w:abstractNum w:abstractNumId="8" w15:restartNumberingAfterBreak="0">
    <w:nsid w:val="3ACF5D06"/>
    <w:multiLevelType w:val="hybridMultilevel"/>
    <w:tmpl w:val="EFA42F6E"/>
    <w:lvl w:ilvl="0" w:tplc="0409000D">
      <w:start w:val="1"/>
      <w:numFmt w:val="bullet"/>
      <w:lvlText w:val="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9" w15:restartNumberingAfterBreak="0">
    <w:nsid w:val="496A1DAC"/>
    <w:multiLevelType w:val="hybridMultilevel"/>
    <w:tmpl w:val="F536AF18"/>
    <w:lvl w:ilvl="0" w:tplc="27E02F98">
      <w:start w:val="1"/>
      <w:numFmt w:val="lowerLetter"/>
      <w:lvlText w:val="%1)"/>
      <w:lvlJc w:val="left"/>
      <w:pPr>
        <w:ind w:left="0" w:hanging="420"/>
      </w:p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10" w15:restartNumberingAfterBreak="0">
    <w:nsid w:val="63255A26"/>
    <w:multiLevelType w:val="hybridMultilevel"/>
    <w:tmpl w:val="51B4BFD6"/>
    <w:lvl w:ilvl="0" w:tplc="0409000F">
      <w:start w:val="1"/>
      <w:numFmt w:val="decimal"/>
      <w:lvlText w:val="%1.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1" w15:restartNumberingAfterBreak="0">
    <w:nsid w:val="6BF730A3"/>
    <w:multiLevelType w:val="hybridMultilevel"/>
    <w:tmpl w:val="F692CA60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12" w15:restartNumberingAfterBreak="0">
    <w:nsid w:val="7B997A61"/>
    <w:multiLevelType w:val="multilevel"/>
    <w:tmpl w:val="22D80D42"/>
    <w:lvl w:ilvl="0">
      <w:start w:val="1"/>
      <w:numFmt w:val="decimal"/>
      <w:pStyle w:val="a"/>
      <w:lvlText w:val="%1."/>
      <w:lvlJc w:val="left"/>
      <w:pPr>
        <w:ind w:left="425" w:hanging="425"/>
      </w:pPr>
    </w:lvl>
    <w:lvl w:ilvl="1">
      <w:start w:val="1"/>
      <w:numFmt w:val="decimal"/>
      <w:pStyle w:val="20"/>
      <w:lvlText w:val="%1.%2."/>
      <w:lvlJc w:val="left"/>
      <w:pPr>
        <w:ind w:left="567" w:hanging="567"/>
      </w:pPr>
    </w:lvl>
    <w:lvl w:ilvl="2">
      <w:start w:val="1"/>
      <w:numFmt w:val="decimal"/>
      <w:pStyle w:val="30"/>
      <w:lvlText w:val="%1.%2.%3."/>
      <w:lvlJc w:val="left"/>
      <w:pPr>
        <w:ind w:left="709" w:hanging="709"/>
      </w:pPr>
    </w:lvl>
    <w:lvl w:ilvl="3">
      <w:start w:val="1"/>
      <w:numFmt w:val="decimal"/>
      <w:pStyle w:val="40"/>
      <w:lvlText w:val="%1.%2.%3.%4."/>
      <w:lvlJc w:val="left"/>
      <w:pPr>
        <w:ind w:left="851" w:hanging="851"/>
      </w:pPr>
    </w:lvl>
    <w:lvl w:ilvl="4">
      <w:start w:val="1"/>
      <w:numFmt w:val="decimal"/>
      <w:pStyle w:val="50"/>
      <w:lvlText w:val="%1.%2.%3.%4.%5."/>
      <w:lvlJc w:val="left"/>
      <w:pPr>
        <w:ind w:left="992" w:hanging="992"/>
      </w:pPr>
    </w:lvl>
    <w:lvl w:ilvl="5">
      <w:start w:val="1"/>
      <w:numFmt w:val="decimal"/>
      <w:pStyle w:val="60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7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9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12"/>
  </w:num>
  <w:num w:numId="34">
    <w:abstractNumId w:val="1"/>
  </w:num>
  <w:num w:numId="35">
    <w:abstractNumId w:val="4"/>
  </w:num>
  <w:num w:numId="36">
    <w:abstractNumId w:val="0"/>
  </w:num>
  <w:num w:numId="37">
    <w:abstractNumId w:val="5"/>
  </w:num>
  <w:num w:numId="38">
    <w:abstractNumId w:val="6"/>
  </w:num>
  <w:num w:numId="39">
    <w:abstractNumId w:val="8"/>
  </w:num>
  <w:num w:numId="40">
    <w:abstractNumId w:val="12"/>
  </w:num>
  <w:num w:numId="41">
    <w:abstractNumId w:val="12"/>
  </w:num>
  <w:num w:numId="42">
    <w:abstractNumId w:val="12"/>
  </w:num>
  <w:num w:numId="43">
    <w:abstractNumId w:val="3"/>
  </w:num>
  <w:num w:numId="44">
    <w:abstractNumId w:val="10"/>
  </w:num>
  <w:num w:numId="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bordersDoNotSurroundHeader/>
  <w:bordersDoNotSurroundFooter/>
  <w:proofState w:spelling="clean" w:grammar="clean"/>
  <w:attachedTemplate r:id="rId1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8B"/>
    <w:rsid w:val="00010BBF"/>
    <w:rsid w:val="000146FF"/>
    <w:rsid w:val="0001772F"/>
    <w:rsid w:val="00024BC7"/>
    <w:rsid w:val="000251A9"/>
    <w:rsid w:val="00032867"/>
    <w:rsid w:val="00036FDC"/>
    <w:rsid w:val="000446E2"/>
    <w:rsid w:val="00053245"/>
    <w:rsid w:val="0006015B"/>
    <w:rsid w:val="000634A9"/>
    <w:rsid w:val="000642D9"/>
    <w:rsid w:val="00067E5E"/>
    <w:rsid w:val="0007515D"/>
    <w:rsid w:val="00083A5E"/>
    <w:rsid w:val="00085B77"/>
    <w:rsid w:val="000911F0"/>
    <w:rsid w:val="000930B5"/>
    <w:rsid w:val="00094995"/>
    <w:rsid w:val="000A1D39"/>
    <w:rsid w:val="000A49FD"/>
    <w:rsid w:val="000B1882"/>
    <w:rsid w:val="000B256E"/>
    <w:rsid w:val="000C6DAE"/>
    <w:rsid w:val="000D05F2"/>
    <w:rsid w:val="000D2713"/>
    <w:rsid w:val="000D3D63"/>
    <w:rsid w:val="000D72BD"/>
    <w:rsid w:val="000E4F14"/>
    <w:rsid w:val="000F3133"/>
    <w:rsid w:val="0010002B"/>
    <w:rsid w:val="00103B53"/>
    <w:rsid w:val="0012697A"/>
    <w:rsid w:val="0013629B"/>
    <w:rsid w:val="00142644"/>
    <w:rsid w:val="00142F7B"/>
    <w:rsid w:val="00142FC9"/>
    <w:rsid w:val="00146EED"/>
    <w:rsid w:val="00167AA7"/>
    <w:rsid w:val="00167F85"/>
    <w:rsid w:val="0017542B"/>
    <w:rsid w:val="00182E16"/>
    <w:rsid w:val="001831B4"/>
    <w:rsid w:val="00185559"/>
    <w:rsid w:val="00191F15"/>
    <w:rsid w:val="00193B6D"/>
    <w:rsid w:val="00196063"/>
    <w:rsid w:val="00196993"/>
    <w:rsid w:val="001A300F"/>
    <w:rsid w:val="001A3762"/>
    <w:rsid w:val="001C0819"/>
    <w:rsid w:val="001C1A23"/>
    <w:rsid w:val="001C74BF"/>
    <w:rsid w:val="001C7C3C"/>
    <w:rsid w:val="001D520D"/>
    <w:rsid w:val="001D6BE5"/>
    <w:rsid w:val="001D7D02"/>
    <w:rsid w:val="001E293C"/>
    <w:rsid w:val="001E2AA8"/>
    <w:rsid w:val="001E68A7"/>
    <w:rsid w:val="001E75E7"/>
    <w:rsid w:val="001F51C3"/>
    <w:rsid w:val="002163B6"/>
    <w:rsid w:val="00221F06"/>
    <w:rsid w:val="002250AC"/>
    <w:rsid w:val="002407D7"/>
    <w:rsid w:val="002444F5"/>
    <w:rsid w:val="0024662E"/>
    <w:rsid w:val="002562F8"/>
    <w:rsid w:val="0026029C"/>
    <w:rsid w:val="00265C6E"/>
    <w:rsid w:val="002765A4"/>
    <w:rsid w:val="0028238D"/>
    <w:rsid w:val="00286825"/>
    <w:rsid w:val="002979C6"/>
    <w:rsid w:val="002A3C3A"/>
    <w:rsid w:val="002B55FB"/>
    <w:rsid w:val="002C1C7B"/>
    <w:rsid w:val="002C4C1C"/>
    <w:rsid w:val="002C7F94"/>
    <w:rsid w:val="002D024F"/>
    <w:rsid w:val="002D0913"/>
    <w:rsid w:val="002D7080"/>
    <w:rsid w:val="002F5B8C"/>
    <w:rsid w:val="00303AE7"/>
    <w:rsid w:val="00321AD8"/>
    <w:rsid w:val="00327B78"/>
    <w:rsid w:val="00342F52"/>
    <w:rsid w:val="00344C81"/>
    <w:rsid w:val="00351CEA"/>
    <w:rsid w:val="00351E43"/>
    <w:rsid w:val="00360D34"/>
    <w:rsid w:val="00364B02"/>
    <w:rsid w:val="0037115D"/>
    <w:rsid w:val="00376915"/>
    <w:rsid w:val="00381337"/>
    <w:rsid w:val="00383642"/>
    <w:rsid w:val="003848D5"/>
    <w:rsid w:val="00386FE1"/>
    <w:rsid w:val="00390423"/>
    <w:rsid w:val="0039263D"/>
    <w:rsid w:val="003A17C8"/>
    <w:rsid w:val="003A2DFE"/>
    <w:rsid w:val="003A508B"/>
    <w:rsid w:val="003B3716"/>
    <w:rsid w:val="003B5C9B"/>
    <w:rsid w:val="003B68E4"/>
    <w:rsid w:val="003C2D65"/>
    <w:rsid w:val="003D226D"/>
    <w:rsid w:val="003E4783"/>
    <w:rsid w:val="003E48EC"/>
    <w:rsid w:val="003E7558"/>
    <w:rsid w:val="003F5030"/>
    <w:rsid w:val="003F7348"/>
    <w:rsid w:val="00400270"/>
    <w:rsid w:val="00404B75"/>
    <w:rsid w:val="004056DE"/>
    <w:rsid w:val="00421669"/>
    <w:rsid w:val="00437BAD"/>
    <w:rsid w:val="0044784A"/>
    <w:rsid w:val="00452495"/>
    <w:rsid w:val="0045429D"/>
    <w:rsid w:val="00456585"/>
    <w:rsid w:val="0046129F"/>
    <w:rsid w:val="00475B80"/>
    <w:rsid w:val="00481ED3"/>
    <w:rsid w:val="004861BA"/>
    <w:rsid w:val="004A3B60"/>
    <w:rsid w:val="004A78A4"/>
    <w:rsid w:val="004B1869"/>
    <w:rsid w:val="004B4770"/>
    <w:rsid w:val="004B7A75"/>
    <w:rsid w:val="004D0418"/>
    <w:rsid w:val="004D170F"/>
    <w:rsid w:val="004D1CEF"/>
    <w:rsid w:val="004E2942"/>
    <w:rsid w:val="004E70F2"/>
    <w:rsid w:val="004F770C"/>
    <w:rsid w:val="005029A8"/>
    <w:rsid w:val="00504633"/>
    <w:rsid w:val="00506553"/>
    <w:rsid w:val="005121FF"/>
    <w:rsid w:val="00513C6C"/>
    <w:rsid w:val="005141D5"/>
    <w:rsid w:val="00517F1D"/>
    <w:rsid w:val="00523516"/>
    <w:rsid w:val="00524A5C"/>
    <w:rsid w:val="00534480"/>
    <w:rsid w:val="005345B0"/>
    <w:rsid w:val="00534759"/>
    <w:rsid w:val="00536490"/>
    <w:rsid w:val="0054297C"/>
    <w:rsid w:val="00543928"/>
    <w:rsid w:val="00543F51"/>
    <w:rsid w:val="00552CD4"/>
    <w:rsid w:val="005555E2"/>
    <w:rsid w:val="00556816"/>
    <w:rsid w:val="00557CFA"/>
    <w:rsid w:val="00562F6B"/>
    <w:rsid w:val="00563654"/>
    <w:rsid w:val="005660A5"/>
    <w:rsid w:val="00576BB7"/>
    <w:rsid w:val="00576E4F"/>
    <w:rsid w:val="00577C0D"/>
    <w:rsid w:val="0059379F"/>
    <w:rsid w:val="0059688E"/>
    <w:rsid w:val="005A120F"/>
    <w:rsid w:val="005B129A"/>
    <w:rsid w:val="005B1A01"/>
    <w:rsid w:val="005B1F73"/>
    <w:rsid w:val="005B2706"/>
    <w:rsid w:val="005B3839"/>
    <w:rsid w:val="005C2B3D"/>
    <w:rsid w:val="005C31E0"/>
    <w:rsid w:val="005D1F8D"/>
    <w:rsid w:val="005D3B26"/>
    <w:rsid w:val="005D5807"/>
    <w:rsid w:val="005D7405"/>
    <w:rsid w:val="005E3BC5"/>
    <w:rsid w:val="005F037F"/>
    <w:rsid w:val="00601A8B"/>
    <w:rsid w:val="0061219E"/>
    <w:rsid w:val="00612732"/>
    <w:rsid w:val="00613128"/>
    <w:rsid w:val="00614CA6"/>
    <w:rsid w:val="00617BC9"/>
    <w:rsid w:val="00625FAA"/>
    <w:rsid w:val="00626D63"/>
    <w:rsid w:val="00633BE2"/>
    <w:rsid w:val="00636BC1"/>
    <w:rsid w:val="006454C2"/>
    <w:rsid w:val="006554FA"/>
    <w:rsid w:val="00663A8F"/>
    <w:rsid w:val="00665A35"/>
    <w:rsid w:val="006739A3"/>
    <w:rsid w:val="00674FC0"/>
    <w:rsid w:val="006827F7"/>
    <w:rsid w:val="00687CA4"/>
    <w:rsid w:val="00690946"/>
    <w:rsid w:val="0069103B"/>
    <w:rsid w:val="00693F69"/>
    <w:rsid w:val="00695583"/>
    <w:rsid w:val="006B0782"/>
    <w:rsid w:val="006B5F79"/>
    <w:rsid w:val="006B6E26"/>
    <w:rsid w:val="006C73D0"/>
    <w:rsid w:val="006D26ED"/>
    <w:rsid w:val="006E5A18"/>
    <w:rsid w:val="006E5CB9"/>
    <w:rsid w:val="006F11AF"/>
    <w:rsid w:val="006F17BF"/>
    <w:rsid w:val="006F1B83"/>
    <w:rsid w:val="006F2E94"/>
    <w:rsid w:val="006F6CD9"/>
    <w:rsid w:val="0070436A"/>
    <w:rsid w:val="00705547"/>
    <w:rsid w:val="0070674D"/>
    <w:rsid w:val="0072620C"/>
    <w:rsid w:val="007338E6"/>
    <w:rsid w:val="00735663"/>
    <w:rsid w:val="007423B6"/>
    <w:rsid w:val="007435B3"/>
    <w:rsid w:val="00750409"/>
    <w:rsid w:val="007518CC"/>
    <w:rsid w:val="00764AE5"/>
    <w:rsid w:val="00765187"/>
    <w:rsid w:val="0076755D"/>
    <w:rsid w:val="00776056"/>
    <w:rsid w:val="007814FD"/>
    <w:rsid w:val="00782E79"/>
    <w:rsid w:val="00792DB5"/>
    <w:rsid w:val="007A4F92"/>
    <w:rsid w:val="007B32EB"/>
    <w:rsid w:val="007B342D"/>
    <w:rsid w:val="007C1980"/>
    <w:rsid w:val="007D13E5"/>
    <w:rsid w:val="007D2866"/>
    <w:rsid w:val="007D5CA7"/>
    <w:rsid w:val="007E0264"/>
    <w:rsid w:val="007E3FBC"/>
    <w:rsid w:val="007F208A"/>
    <w:rsid w:val="007F219D"/>
    <w:rsid w:val="007F6F42"/>
    <w:rsid w:val="00804497"/>
    <w:rsid w:val="00804668"/>
    <w:rsid w:val="008047A0"/>
    <w:rsid w:val="008079F5"/>
    <w:rsid w:val="008213E6"/>
    <w:rsid w:val="008401F3"/>
    <w:rsid w:val="00846A06"/>
    <w:rsid w:val="00854063"/>
    <w:rsid w:val="0086003E"/>
    <w:rsid w:val="008738D5"/>
    <w:rsid w:val="0088101F"/>
    <w:rsid w:val="0088608B"/>
    <w:rsid w:val="00887116"/>
    <w:rsid w:val="008978C8"/>
    <w:rsid w:val="008A1C32"/>
    <w:rsid w:val="008A2291"/>
    <w:rsid w:val="008A3063"/>
    <w:rsid w:val="008A46E4"/>
    <w:rsid w:val="008A5202"/>
    <w:rsid w:val="008B73A1"/>
    <w:rsid w:val="008C0D6F"/>
    <w:rsid w:val="008C38DC"/>
    <w:rsid w:val="008D468E"/>
    <w:rsid w:val="008D4C0D"/>
    <w:rsid w:val="008E5F91"/>
    <w:rsid w:val="008F3A92"/>
    <w:rsid w:val="008F5865"/>
    <w:rsid w:val="00903D23"/>
    <w:rsid w:val="00904CD1"/>
    <w:rsid w:val="009071ED"/>
    <w:rsid w:val="0092393F"/>
    <w:rsid w:val="00923F82"/>
    <w:rsid w:val="009325AE"/>
    <w:rsid w:val="00960589"/>
    <w:rsid w:val="00960DCE"/>
    <w:rsid w:val="00961EC6"/>
    <w:rsid w:val="00987CA5"/>
    <w:rsid w:val="009917D7"/>
    <w:rsid w:val="009931BD"/>
    <w:rsid w:val="009A50BE"/>
    <w:rsid w:val="009B246A"/>
    <w:rsid w:val="009B403E"/>
    <w:rsid w:val="009C4851"/>
    <w:rsid w:val="009C69AB"/>
    <w:rsid w:val="009D0B44"/>
    <w:rsid w:val="009D1256"/>
    <w:rsid w:val="009D77FE"/>
    <w:rsid w:val="009E3B13"/>
    <w:rsid w:val="009E4094"/>
    <w:rsid w:val="009F1187"/>
    <w:rsid w:val="009F6FB3"/>
    <w:rsid w:val="00A00B4A"/>
    <w:rsid w:val="00A13F38"/>
    <w:rsid w:val="00A17A76"/>
    <w:rsid w:val="00A219C1"/>
    <w:rsid w:val="00A22734"/>
    <w:rsid w:val="00A2519A"/>
    <w:rsid w:val="00A3270D"/>
    <w:rsid w:val="00A34FDD"/>
    <w:rsid w:val="00A420D4"/>
    <w:rsid w:val="00A54BFC"/>
    <w:rsid w:val="00A56E81"/>
    <w:rsid w:val="00A57AAE"/>
    <w:rsid w:val="00A61EA2"/>
    <w:rsid w:val="00A62BED"/>
    <w:rsid w:val="00A719AF"/>
    <w:rsid w:val="00A71FA5"/>
    <w:rsid w:val="00A73625"/>
    <w:rsid w:val="00A7526B"/>
    <w:rsid w:val="00A76E2C"/>
    <w:rsid w:val="00A802F0"/>
    <w:rsid w:val="00A849EA"/>
    <w:rsid w:val="00A85E53"/>
    <w:rsid w:val="00A94574"/>
    <w:rsid w:val="00AA2921"/>
    <w:rsid w:val="00AA2D2B"/>
    <w:rsid w:val="00AB0269"/>
    <w:rsid w:val="00AB1A70"/>
    <w:rsid w:val="00AB37AF"/>
    <w:rsid w:val="00AB6377"/>
    <w:rsid w:val="00AC4530"/>
    <w:rsid w:val="00AC4B7B"/>
    <w:rsid w:val="00AD3511"/>
    <w:rsid w:val="00AD58B8"/>
    <w:rsid w:val="00AE3864"/>
    <w:rsid w:val="00AE441C"/>
    <w:rsid w:val="00AF4CD9"/>
    <w:rsid w:val="00B07F8C"/>
    <w:rsid w:val="00B1421C"/>
    <w:rsid w:val="00B21F18"/>
    <w:rsid w:val="00B32731"/>
    <w:rsid w:val="00B34517"/>
    <w:rsid w:val="00B34ECE"/>
    <w:rsid w:val="00B34F1A"/>
    <w:rsid w:val="00B35329"/>
    <w:rsid w:val="00B4349C"/>
    <w:rsid w:val="00B43C1C"/>
    <w:rsid w:val="00B46CAC"/>
    <w:rsid w:val="00B4722C"/>
    <w:rsid w:val="00B52F08"/>
    <w:rsid w:val="00B66507"/>
    <w:rsid w:val="00B6797E"/>
    <w:rsid w:val="00B70984"/>
    <w:rsid w:val="00B817F0"/>
    <w:rsid w:val="00B84AEA"/>
    <w:rsid w:val="00B9064D"/>
    <w:rsid w:val="00BA491A"/>
    <w:rsid w:val="00BB33F8"/>
    <w:rsid w:val="00BB7112"/>
    <w:rsid w:val="00BC5A48"/>
    <w:rsid w:val="00BC72AA"/>
    <w:rsid w:val="00BD20C0"/>
    <w:rsid w:val="00BD6F42"/>
    <w:rsid w:val="00BE29B0"/>
    <w:rsid w:val="00BF0FC9"/>
    <w:rsid w:val="00C05065"/>
    <w:rsid w:val="00C06037"/>
    <w:rsid w:val="00C115C0"/>
    <w:rsid w:val="00C206C1"/>
    <w:rsid w:val="00C37F2D"/>
    <w:rsid w:val="00C41512"/>
    <w:rsid w:val="00C4423A"/>
    <w:rsid w:val="00C442D0"/>
    <w:rsid w:val="00C56FAE"/>
    <w:rsid w:val="00C57803"/>
    <w:rsid w:val="00C61545"/>
    <w:rsid w:val="00C63647"/>
    <w:rsid w:val="00C65037"/>
    <w:rsid w:val="00C65803"/>
    <w:rsid w:val="00C71115"/>
    <w:rsid w:val="00C752F6"/>
    <w:rsid w:val="00C774F9"/>
    <w:rsid w:val="00C8383D"/>
    <w:rsid w:val="00C83EE9"/>
    <w:rsid w:val="00C86A7B"/>
    <w:rsid w:val="00C94475"/>
    <w:rsid w:val="00C96514"/>
    <w:rsid w:val="00CA2F6B"/>
    <w:rsid w:val="00CB711B"/>
    <w:rsid w:val="00CC7233"/>
    <w:rsid w:val="00CD3E4D"/>
    <w:rsid w:val="00CE1D98"/>
    <w:rsid w:val="00CE5886"/>
    <w:rsid w:val="00CE5F5C"/>
    <w:rsid w:val="00CF1B89"/>
    <w:rsid w:val="00CF23BC"/>
    <w:rsid w:val="00CF771D"/>
    <w:rsid w:val="00D07540"/>
    <w:rsid w:val="00D1061D"/>
    <w:rsid w:val="00D146B1"/>
    <w:rsid w:val="00D14CA2"/>
    <w:rsid w:val="00D169B6"/>
    <w:rsid w:val="00D20325"/>
    <w:rsid w:val="00D25E9D"/>
    <w:rsid w:val="00D34CDF"/>
    <w:rsid w:val="00D45856"/>
    <w:rsid w:val="00D5432E"/>
    <w:rsid w:val="00D60E9E"/>
    <w:rsid w:val="00D61609"/>
    <w:rsid w:val="00D61F9F"/>
    <w:rsid w:val="00D67552"/>
    <w:rsid w:val="00D675C7"/>
    <w:rsid w:val="00D73AF7"/>
    <w:rsid w:val="00DA1E12"/>
    <w:rsid w:val="00DA2496"/>
    <w:rsid w:val="00DA464A"/>
    <w:rsid w:val="00DA5344"/>
    <w:rsid w:val="00DA669F"/>
    <w:rsid w:val="00DD19E7"/>
    <w:rsid w:val="00DD2BDA"/>
    <w:rsid w:val="00DD62BC"/>
    <w:rsid w:val="00DD6BF7"/>
    <w:rsid w:val="00DE210F"/>
    <w:rsid w:val="00DE6145"/>
    <w:rsid w:val="00DF6226"/>
    <w:rsid w:val="00DF74FC"/>
    <w:rsid w:val="00E0114F"/>
    <w:rsid w:val="00E02BC9"/>
    <w:rsid w:val="00E22087"/>
    <w:rsid w:val="00E25670"/>
    <w:rsid w:val="00E265D4"/>
    <w:rsid w:val="00E30918"/>
    <w:rsid w:val="00E30F7B"/>
    <w:rsid w:val="00E32350"/>
    <w:rsid w:val="00E41038"/>
    <w:rsid w:val="00E44025"/>
    <w:rsid w:val="00E44D5D"/>
    <w:rsid w:val="00E50DF9"/>
    <w:rsid w:val="00E50E6D"/>
    <w:rsid w:val="00E523B5"/>
    <w:rsid w:val="00E5365E"/>
    <w:rsid w:val="00E610C9"/>
    <w:rsid w:val="00E63349"/>
    <w:rsid w:val="00E66536"/>
    <w:rsid w:val="00E72535"/>
    <w:rsid w:val="00E72543"/>
    <w:rsid w:val="00E74DA7"/>
    <w:rsid w:val="00E75560"/>
    <w:rsid w:val="00EA3F67"/>
    <w:rsid w:val="00EA4136"/>
    <w:rsid w:val="00EA4A33"/>
    <w:rsid w:val="00EA6752"/>
    <w:rsid w:val="00EA77D4"/>
    <w:rsid w:val="00EC64BC"/>
    <w:rsid w:val="00ED04C9"/>
    <w:rsid w:val="00ED714A"/>
    <w:rsid w:val="00ED7AF5"/>
    <w:rsid w:val="00EE78AA"/>
    <w:rsid w:val="00EF2B5B"/>
    <w:rsid w:val="00F04FA7"/>
    <w:rsid w:val="00F05035"/>
    <w:rsid w:val="00F06290"/>
    <w:rsid w:val="00F06C10"/>
    <w:rsid w:val="00F22DA8"/>
    <w:rsid w:val="00F231EE"/>
    <w:rsid w:val="00F25C9E"/>
    <w:rsid w:val="00F31DE4"/>
    <w:rsid w:val="00F43410"/>
    <w:rsid w:val="00F44EA1"/>
    <w:rsid w:val="00F56678"/>
    <w:rsid w:val="00F60F3D"/>
    <w:rsid w:val="00F614A6"/>
    <w:rsid w:val="00F6188F"/>
    <w:rsid w:val="00F6488C"/>
    <w:rsid w:val="00F67DE6"/>
    <w:rsid w:val="00F736B9"/>
    <w:rsid w:val="00F76678"/>
    <w:rsid w:val="00F8119B"/>
    <w:rsid w:val="00F848CF"/>
    <w:rsid w:val="00F91232"/>
    <w:rsid w:val="00F92106"/>
    <w:rsid w:val="00F94F8C"/>
    <w:rsid w:val="00FA7E6B"/>
    <w:rsid w:val="00FB39B3"/>
    <w:rsid w:val="00FB4372"/>
    <w:rsid w:val="00FB695F"/>
    <w:rsid w:val="00FB7705"/>
    <w:rsid w:val="00FD265A"/>
    <w:rsid w:val="00FD4927"/>
    <w:rsid w:val="00FD5200"/>
    <w:rsid w:val="00FD5DC7"/>
    <w:rsid w:val="00FF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7434F"/>
  <w15:chartTrackingRefBased/>
  <w15:docId w15:val="{06891330-858A-46F8-9F47-27AFDD76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765187"/>
    <w:pPr>
      <w:ind w:firstLineChars="200" w:firstLine="200"/>
    </w:pPr>
  </w:style>
  <w:style w:type="paragraph" w:styleId="1">
    <w:name w:val="heading 1"/>
    <w:next w:val="a0"/>
    <w:link w:val="10"/>
    <w:uiPriority w:val="9"/>
    <w:qFormat/>
    <w:rsid w:val="00A3270D"/>
    <w:pPr>
      <w:keepNext/>
      <w:keepLines/>
      <w:numPr>
        <w:numId w:val="32"/>
      </w:numPr>
      <w:pBdr>
        <w:bottom w:val="single" w:sz="4" w:space="1" w:color="595959" w:themeColor="text1" w:themeTint="A6"/>
      </w:pBdr>
      <w:adjustRightInd w:val="0"/>
      <w:spacing w:before="360"/>
      <w:ind w:left="0" w:firstLine="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next w:val="a0"/>
    <w:link w:val="21"/>
    <w:uiPriority w:val="9"/>
    <w:unhideWhenUsed/>
    <w:qFormat/>
    <w:rsid w:val="00A3270D"/>
    <w:pPr>
      <w:keepNext/>
      <w:keepLines/>
      <w:numPr>
        <w:ilvl w:val="1"/>
        <w:numId w:val="32"/>
      </w:numPr>
      <w:adjustRightInd w:val="0"/>
      <w:spacing w:before="360" w:after="0"/>
      <w:ind w:left="0" w:firstLine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next w:val="a0"/>
    <w:link w:val="31"/>
    <w:uiPriority w:val="9"/>
    <w:unhideWhenUsed/>
    <w:qFormat/>
    <w:rsid w:val="00A3270D"/>
    <w:pPr>
      <w:keepNext/>
      <w:keepLines/>
      <w:numPr>
        <w:ilvl w:val="2"/>
        <w:numId w:val="32"/>
      </w:numPr>
      <w:adjustRightInd w:val="0"/>
      <w:spacing w:before="200" w:after="0"/>
      <w:ind w:left="0" w:firstLine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next w:val="a0"/>
    <w:link w:val="41"/>
    <w:uiPriority w:val="9"/>
    <w:unhideWhenUsed/>
    <w:qFormat/>
    <w:rsid w:val="00A3270D"/>
    <w:pPr>
      <w:keepNext/>
      <w:keepLines/>
      <w:numPr>
        <w:ilvl w:val="3"/>
        <w:numId w:val="32"/>
      </w:numPr>
      <w:adjustRightInd w:val="0"/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0"/>
    <w:next w:val="a0"/>
    <w:link w:val="51"/>
    <w:uiPriority w:val="9"/>
    <w:unhideWhenUsed/>
    <w:qFormat/>
    <w:rsid w:val="008C0D6F"/>
    <w:pPr>
      <w:keepNext/>
      <w:keepLines/>
      <w:numPr>
        <w:ilvl w:val="4"/>
        <w:numId w:val="32"/>
      </w:numPr>
      <w:spacing w:before="200" w:after="0"/>
      <w:ind w:left="0" w:firstLineChars="0" w:firstLine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next w:val="a0"/>
    <w:link w:val="61"/>
    <w:uiPriority w:val="9"/>
    <w:unhideWhenUsed/>
    <w:qFormat/>
    <w:rsid w:val="008C0D6F"/>
    <w:pPr>
      <w:keepNext/>
      <w:keepLines/>
      <w:numPr>
        <w:ilvl w:val="5"/>
        <w:numId w:val="32"/>
      </w:numPr>
      <w:spacing w:before="200" w:after="0"/>
      <w:ind w:left="0" w:firstLine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1061D"/>
    <w:pPr>
      <w:keepNext/>
      <w:keepLines/>
      <w:numPr>
        <w:ilvl w:val="6"/>
        <w:numId w:val="3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1061D"/>
    <w:pPr>
      <w:keepNext/>
      <w:keepLines/>
      <w:numPr>
        <w:ilvl w:val="7"/>
        <w:numId w:val="3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1061D"/>
    <w:pPr>
      <w:keepNext/>
      <w:keepLines/>
      <w:numPr>
        <w:ilvl w:val="8"/>
        <w:numId w:val="3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A76E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A76E2C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A76E2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A76E2C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A327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a8">
    <w:name w:val="No Spacing"/>
    <w:link w:val="a9"/>
    <w:uiPriority w:val="1"/>
    <w:rsid w:val="00D1061D"/>
    <w:pPr>
      <w:spacing w:after="0" w:line="240" w:lineRule="auto"/>
    </w:pPr>
  </w:style>
  <w:style w:type="character" w:customStyle="1" w:styleId="a9">
    <w:name w:val="无间隔 字符"/>
    <w:basedOn w:val="a1"/>
    <w:link w:val="a8"/>
    <w:uiPriority w:val="1"/>
    <w:rsid w:val="00D1061D"/>
  </w:style>
  <w:style w:type="character" w:customStyle="1" w:styleId="21">
    <w:name w:val="标题 2 字符"/>
    <w:basedOn w:val="a1"/>
    <w:link w:val="2"/>
    <w:uiPriority w:val="9"/>
    <w:rsid w:val="00A327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41">
    <w:name w:val="标题 4 字符"/>
    <w:basedOn w:val="a1"/>
    <w:link w:val="4"/>
    <w:uiPriority w:val="9"/>
    <w:rsid w:val="00A327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1">
    <w:name w:val="标题 5 字符"/>
    <w:basedOn w:val="a1"/>
    <w:link w:val="5"/>
    <w:uiPriority w:val="9"/>
    <w:rsid w:val="008C0D6F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1">
    <w:name w:val="标题 6 字符"/>
    <w:basedOn w:val="a1"/>
    <w:link w:val="6"/>
    <w:uiPriority w:val="9"/>
    <w:rsid w:val="008C0D6F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0">
    <w:name w:val="标题 7 字符"/>
    <w:basedOn w:val="a1"/>
    <w:link w:val="7"/>
    <w:uiPriority w:val="9"/>
    <w:semiHidden/>
    <w:rsid w:val="00D1061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D1061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D1061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31">
    <w:name w:val="标题 3 字符"/>
    <w:basedOn w:val="a1"/>
    <w:link w:val="3"/>
    <w:uiPriority w:val="9"/>
    <w:rsid w:val="00A3270D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aa">
    <w:name w:val="caption"/>
    <w:basedOn w:val="a0"/>
    <w:next w:val="a0"/>
    <w:uiPriority w:val="35"/>
    <w:semiHidden/>
    <w:unhideWhenUsed/>
    <w:qFormat/>
    <w:rsid w:val="00D106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itle"/>
    <w:basedOn w:val="a0"/>
    <w:next w:val="a0"/>
    <w:link w:val="ac"/>
    <w:uiPriority w:val="10"/>
    <w:rsid w:val="00D1061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c">
    <w:name w:val="标题 字符"/>
    <w:basedOn w:val="a1"/>
    <w:link w:val="ab"/>
    <w:uiPriority w:val="10"/>
    <w:rsid w:val="00D1061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d">
    <w:name w:val="Subtitle"/>
    <w:basedOn w:val="a0"/>
    <w:next w:val="a0"/>
    <w:link w:val="ae"/>
    <w:uiPriority w:val="11"/>
    <w:rsid w:val="00D1061D"/>
    <w:pPr>
      <w:numPr>
        <w:ilvl w:val="1"/>
      </w:numPr>
      <w:ind w:firstLineChars="200" w:firstLine="200"/>
    </w:pPr>
    <w:rPr>
      <w:color w:val="5A5A5A" w:themeColor="text1" w:themeTint="A5"/>
      <w:spacing w:val="10"/>
    </w:rPr>
  </w:style>
  <w:style w:type="character" w:customStyle="1" w:styleId="ae">
    <w:name w:val="副标题 字符"/>
    <w:basedOn w:val="a1"/>
    <w:link w:val="ad"/>
    <w:uiPriority w:val="11"/>
    <w:rsid w:val="00D1061D"/>
    <w:rPr>
      <w:color w:val="5A5A5A" w:themeColor="text1" w:themeTint="A5"/>
      <w:spacing w:val="10"/>
    </w:rPr>
  </w:style>
  <w:style w:type="character" w:styleId="af">
    <w:name w:val="Strong"/>
    <w:basedOn w:val="a1"/>
    <w:uiPriority w:val="22"/>
    <w:qFormat/>
    <w:rsid w:val="00D1061D"/>
    <w:rPr>
      <w:b/>
      <w:bCs/>
      <w:color w:val="000000" w:themeColor="text1"/>
    </w:rPr>
  </w:style>
  <w:style w:type="character" w:styleId="af0">
    <w:name w:val="Emphasis"/>
    <w:basedOn w:val="a1"/>
    <w:uiPriority w:val="20"/>
    <w:qFormat/>
    <w:rsid w:val="00D1061D"/>
    <w:rPr>
      <w:i/>
      <w:iCs/>
      <w:color w:val="auto"/>
    </w:rPr>
  </w:style>
  <w:style w:type="paragraph" w:styleId="af1">
    <w:name w:val="Quote"/>
    <w:basedOn w:val="a0"/>
    <w:next w:val="a0"/>
    <w:link w:val="af2"/>
    <w:uiPriority w:val="29"/>
    <w:qFormat/>
    <w:rsid w:val="00D1061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2">
    <w:name w:val="引用 字符"/>
    <w:basedOn w:val="a1"/>
    <w:link w:val="af1"/>
    <w:uiPriority w:val="29"/>
    <w:rsid w:val="00D1061D"/>
    <w:rPr>
      <w:i/>
      <w:iCs/>
      <w:color w:val="000000" w:themeColor="text1"/>
    </w:rPr>
  </w:style>
  <w:style w:type="paragraph" w:styleId="af3">
    <w:name w:val="Intense Quote"/>
    <w:basedOn w:val="a0"/>
    <w:next w:val="a0"/>
    <w:link w:val="af4"/>
    <w:uiPriority w:val="30"/>
    <w:qFormat/>
    <w:rsid w:val="00D1061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4">
    <w:name w:val="明显引用 字符"/>
    <w:basedOn w:val="a1"/>
    <w:link w:val="af3"/>
    <w:uiPriority w:val="30"/>
    <w:rsid w:val="00D1061D"/>
    <w:rPr>
      <w:color w:val="000000" w:themeColor="text1"/>
      <w:shd w:val="clear" w:color="auto" w:fill="F2F2F2" w:themeFill="background1" w:themeFillShade="F2"/>
    </w:rPr>
  </w:style>
  <w:style w:type="character" w:styleId="af5">
    <w:name w:val="Subtle Emphasis"/>
    <w:basedOn w:val="a1"/>
    <w:uiPriority w:val="19"/>
    <w:qFormat/>
    <w:rsid w:val="00D1061D"/>
    <w:rPr>
      <w:i/>
      <w:iCs/>
      <w:color w:val="404040" w:themeColor="text1" w:themeTint="BF"/>
    </w:rPr>
  </w:style>
  <w:style w:type="character" w:styleId="af6">
    <w:name w:val="Intense Emphasis"/>
    <w:basedOn w:val="a1"/>
    <w:uiPriority w:val="21"/>
    <w:qFormat/>
    <w:rsid w:val="00D1061D"/>
    <w:rPr>
      <w:b/>
      <w:bCs/>
      <w:i/>
      <w:iCs/>
      <w:caps/>
    </w:rPr>
  </w:style>
  <w:style w:type="character" w:styleId="af7">
    <w:name w:val="Subtle Reference"/>
    <w:basedOn w:val="a1"/>
    <w:uiPriority w:val="31"/>
    <w:qFormat/>
    <w:rsid w:val="00D1061D"/>
    <w:rPr>
      <w:smallCaps/>
      <w:color w:val="404040" w:themeColor="text1" w:themeTint="BF"/>
      <w:u w:val="single" w:color="7F7F7F" w:themeColor="text1" w:themeTint="80"/>
    </w:rPr>
  </w:style>
  <w:style w:type="character" w:styleId="af8">
    <w:name w:val="Intense Reference"/>
    <w:basedOn w:val="a1"/>
    <w:uiPriority w:val="32"/>
    <w:qFormat/>
    <w:rsid w:val="00D1061D"/>
    <w:rPr>
      <w:b/>
      <w:bCs/>
      <w:smallCaps/>
      <w:u w:val="single"/>
    </w:rPr>
  </w:style>
  <w:style w:type="character" w:styleId="af9">
    <w:name w:val="Book Title"/>
    <w:basedOn w:val="a1"/>
    <w:uiPriority w:val="33"/>
    <w:qFormat/>
    <w:rsid w:val="00D1061D"/>
    <w:rPr>
      <w:b w:val="0"/>
      <w:bCs w:val="0"/>
      <w:smallCaps/>
      <w:spacing w:val="5"/>
    </w:rPr>
  </w:style>
  <w:style w:type="paragraph" w:styleId="TOC">
    <w:name w:val="TOC Heading"/>
    <w:basedOn w:val="1"/>
    <w:next w:val="a0"/>
    <w:uiPriority w:val="39"/>
    <w:unhideWhenUsed/>
    <w:rsid w:val="00D1061D"/>
    <w:pPr>
      <w:outlineLvl w:val="9"/>
    </w:pPr>
  </w:style>
  <w:style w:type="paragraph" w:customStyle="1" w:styleId="afa">
    <w:name w:val="表格"/>
    <w:basedOn w:val="aa"/>
    <w:link w:val="Char"/>
    <w:qFormat/>
    <w:rsid w:val="00636BC1"/>
    <w:pPr>
      <w:keepNext/>
      <w:ind w:firstLineChars="0" w:firstLine="0"/>
      <w:jc w:val="center"/>
    </w:pPr>
    <w:rPr>
      <w:i w:val="0"/>
    </w:rPr>
  </w:style>
  <w:style w:type="paragraph" w:customStyle="1" w:styleId="afb">
    <w:name w:val="图"/>
    <w:basedOn w:val="a0"/>
    <w:link w:val="Char0"/>
    <w:qFormat/>
    <w:rsid w:val="0059379F"/>
    <w:pPr>
      <w:keepNext/>
      <w:ind w:firstLineChars="0" w:firstLine="0"/>
      <w:jc w:val="center"/>
    </w:pPr>
    <w:rPr>
      <w:noProof/>
    </w:rPr>
  </w:style>
  <w:style w:type="character" w:customStyle="1" w:styleId="Char">
    <w:name w:val="表格 Char"/>
    <w:basedOn w:val="a1"/>
    <w:link w:val="afa"/>
    <w:rsid w:val="00636BC1"/>
    <w:rPr>
      <w:iCs/>
      <w:color w:val="44546A" w:themeColor="text2"/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rsid w:val="00CE5F5C"/>
    <w:pPr>
      <w:tabs>
        <w:tab w:val="left" w:pos="840"/>
        <w:tab w:val="right" w:leader="dot" w:pos="8630"/>
      </w:tabs>
      <w:ind w:firstLine="440"/>
    </w:pPr>
  </w:style>
  <w:style w:type="character" w:customStyle="1" w:styleId="Char0">
    <w:name w:val="图 Char"/>
    <w:basedOn w:val="a1"/>
    <w:link w:val="afb"/>
    <w:rsid w:val="0059379F"/>
    <w:rPr>
      <w:noProof/>
    </w:rPr>
  </w:style>
  <w:style w:type="paragraph" w:styleId="TOC2">
    <w:name w:val="toc 2"/>
    <w:basedOn w:val="a0"/>
    <w:next w:val="a0"/>
    <w:autoRedefine/>
    <w:uiPriority w:val="39"/>
    <w:unhideWhenUsed/>
    <w:rsid w:val="006F6CD9"/>
    <w:pPr>
      <w:ind w:leftChars="200" w:left="420"/>
    </w:pPr>
  </w:style>
  <w:style w:type="character" w:styleId="afc">
    <w:name w:val="Hyperlink"/>
    <w:basedOn w:val="a1"/>
    <w:uiPriority w:val="99"/>
    <w:unhideWhenUsed/>
    <w:rsid w:val="006F6CD9"/>
    <w:rPr>
      <w:color w:val="0563C1" w:themeColor="hyperlink"/>
      <w:u w:val="single"/>
    </w:rPr>
  </w:style>
  <w:style w:type="paragraph" w:styleId="TOC3">
    <w:name w:val="toc 3"/>
    <w:basedOn w:val="a0"/>
    <w:next w:val="a0"/>
    <w:autoRedefine/>
    <w:uiPriority w:val="39"/>
    <w:unhideWhenUsed/>
    <w:rsid w:val="00D60E9E"/>
    <w:pPr>
      <w:ind w:leftChars="400" w:left="840"/>
    </w:pPr>
  </w:style>
  <w:style w:type="character" w:styleId="afd">
    <w:name w:val="Placeholder Text"/>
    <w:basedOn w:val="a1"/>
    <w:uiPriority w:val="99"/>
    <w:semiHidden/>
    <w:rsid w:val="0059688E"/>
    <w:rPr>
      <w:color w:val="808080"/>
    </w:rPr>
  </w:style>
  <w:style w:type="paragraph" w:styleId="a">
    <w:name w:val="List Paragraph"/>
    <w:aliases w:val="列表正文1"/>
    <w:basedOn w:val="a0"/>
    <w:link w:val="afe"/>
    <w:uiPriority w:val="34"/>
    <w:qFormat/>
    <w:rsid w:val="00A73625"/>
    <w:pPr>
      <w:numPr>
        <w:numId w:val="33"/>
      </w:numPr>
      <w:ind w:firstLineChars="0" w:firstLine="0"/>
    </w:pPr>
  </w:style>
  <w:style w:type="paragraph" w:customStyle="1" w:styleId="20">
    <w:name w:val="列表正文2"/>
    <w:basedOn w:val="a"/>
    <w:link w:val="22"/>
    <w:qFormat/>
    <w:rsid w:val="00A57AAE"/>
    <w:pPr>
      <w:numPr>
        <w:ilvl w:val="1"/>
      </w:numPr>
      <w:ind w:left="0" w:firstLine="567"/>
    </w:pPr>
  </w:style>
  <w:style w:type="paragraph" w:customStyle="1" w:styleId="30">
    <w:name w:val="列表正文3"/>
    <w:basedOn w:val="20"/>
    <w:link w:val="32"/>
    <w:qFormat/>
    <w:rsid w:val="00A57AAE"/>
    <w:pPr>
      <w:numPr>
        <w:ilvl w:val="2"/>
      </w:numPr>
      <w:ind w:left="0" w:firstLine="709"/>
    </w:pPr>
  </w:style>
  <w:style w:type="character" w:customStyle="1" w:styleId="afe">
    <w:name w:val="列表段落 字符"/>
    <w:aliases w:val="列表正文1 字符"/>
    <w:basedOn w:val="a1"/>
    <w:link w:val="a"/>
    <w:uiPriority w:val="34"/>
    <w:rsid w:val="00A57AAE"/>
  </w:style>
  <w:style w:type="character" w:customStyle="1" w:styleId="22">
    <w:name w:val="列表正文2 字符"/>
    <w:basedOn w:val="afe"/>
    <w:link w:val="20"/>
    <w:rsid w:val="00A57AAE"/>
  </w:style>
  <w:style w:type="paragraph" w:customStyle="1" w:styleId="40">
    <w:name w:val="列表正文4"/>
    <w:basedOn w:val="30"/>
    <w:link w:val="42"/>
    <w:qFormat/>
    <w:rsid w:val="009A50BE"/>
    <w:pPr>
      <w:numPr>
        <w:ilvl w:val="3"/>
      </w:numPr>
      <w:ind w:left="0" w:firstLine="851"/>
    </w:pPr>
  </w:style>
  <w:style w:type="character" w:customStyle="1" w:styleId="32">
    <w:name w:val="列表正文3 字符"/>
    <w:basedOn w:val="22"/>
    <w:link w:val="30"/>
    <w:rsid w:val="00A57AAE"/>
  </w:style>
  <w:style w:type="paragraph" w:customStyle="1" w:styleId="50">
    <w:name w:val="列表正文5"/>
    <w:basedOn w:val="40"/>
    <w:link w:val="52"/>
    <w:qFormat/>
    <w:rsid w:val="00735663"/>
    <w:pPr>
      <w:numPr>
        <w:ilvl w:val="4"/>
      </w:numPr>
      <w:ind w:left="0" w:firstLine="992"/>
    </w:pPr>
  </w:style>
  <w:style w:type="character" w:customStyle="1" w:styleId="42">
    <w:name w:val="列表正文4 字符"/>
    <w:basedOn w:val="32"/>
    <w:link w:val="40"/>
    <w:rsid w:val="009A50BE"/>
  </w:style>
  <w:style w:type="paragraph" w:customStyle="1" w:styleId="60">
    <w:name w:val="列表正文6"/>
    <w:basedOn w:val="50"/>
    <w:link w:val="62"/>
    <w:qFormat/>
    <w:rsid w:val="00FB695F"/>
    <w:pPr>
      <w:numPr>
        <w:ilvl w:val="5"/>
      </w:numPr>
      <w:ind w:left="0" w:firstLine="1134"/>
    </w:pPr>
  </w:style>
  <w:style w:type="character" w:customStyle="1" w:styleId="52">
    <w:name w:val="列表正文5 字符"/>
    <w:basedOn w:val="42"/>
    <w:link w:val="50"/>
    <w:rsid w:val="00735663"/>
  </w:style>
  <w:style w:type="character" w:customStyle="1" w:styleId="62">
    <w:name w:val="列表正文6 字符"/>
    <w:basedOn w:val="52"/>
    <w:link w:val="60"/>
    <w:rsid w:val="00FB695F"/>
  </w:style>
  <w:style w:type="character" w:styleId="aff">
    <w:name w:val="Unresolved Mention"/>
    <w:basedOn w:val="a1"/>
    <w:uiPriority w:val="99"/>
    <w:semiHidden/>
    <w:unhideWhenUsed/>
    <w:rsid w:val="00CE1D98"/>
    <w:rPr>
      <w:color w:val="605E5C"/>
      <w:shd w:val="clear" w:color="auto" w:fill="E1DFDD"/>
    </w:rPr>
  </w:style>
  <w:style w:type="table" w:styleId="aff0">
    <w:name w:val="Table Grid"/>
    <w:basedOn w:val="a2"/>
    <w:uiPriority w:val="39"/>
    <w:rsid w:val="00ED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FollowedHyperlink"/>
    <w:basedOn w:val="a1"/>
    <w:uiPriority w:val="99"/>
    <w:semiHidden/>
    <w:unhideWhenUsed/>
    <w:rsid w:val="008E5F91"/>
    <w:rPr>
      <w:color w:val="954F72" w:themeColor="followedHyperlink"/>
      <w:u w:val="single"/>
    </w:rPr>
  </w:style>
  <w:style w:type="paragraph" w:styleId="aff2">
    <w:name w:val="footnote text"/>
    <w:basedOn w:val="a0"/>
    <w:link w:val="aff3"/>
    <w:uiPriority w:val="99"/>
    <w:unhideWhenUsed/>
    <w:rsid w:val="009E3B13"/>
    <w:pPr>
      <w:snapToGrid w:val="0"/>
    </w:pPr>
    <w:rPr>
      <w:sz w:val="18"/>
      <w:szCs w:val="18"/>
    </w:rPr>
  </w:style>
  <w:style w:type="character" w:customStyle="1" w:styleId="aff3">
    <w:name w:val="脚注文本 字符"/>
    <w:basedOn w:val="a1"/>
    <w:link w:val="aff2"/>
    <w:uiPriority w:val="99"/>
    <w:rsid w:val="009E3B13"/>
    <w:rPr>
      <w:sz w:val="18"/>
      <w:szCs w:val="18"/>
    </w:rPr>
  </w:style>
  <w:style w:type="character" w:styleId="aff4">
    <w:name w:val="footnote reference"/>
    <w:basedOn w:val="a1"/>
    <w:uiPriority w:val="99"/>
    <w:semiHidden/>
    <w:unhideWhenUsed/>
    <w:rsid w:val="009E3B13"/>
    <w:rPr>
      <w:vertAlign w:val="superscript"/>
    </w:rPr>
  </w:style>
  <w:style w:type="table" w:styleId="11">
    <w:name w:val="Grid Table 1 Light"/>
    <w:basedOn w:val="a2"/>
    <w:uiPriority w:val="46"/>
    <w:rsid w:val="00B46CA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a0"/>
    <w:next w:val="a0"/>
    <w:autoRedefine/>
    <w:uiPriority w:val="39"/>
    <w:unhideWhenUsed/>
    <w:rsid w:val="00A34FDD"/>
    <w:pPr>
      <w:ind w:left="1260"/>
    </w:pPr>
  </w:style>
  <w:style w:type="paragraph" w:styleId="TOC5">
    <w:name w:val="toc 5"/>
    <w:basedOn w:val="a0"/>
    <w:next w:val="a0"/>
    <w:autoRedefine/>
    <w:uiPriority w:val="39"/>
    <w:unhideWhenUsed/>
    <w:rsid w:val="00A34FDD"/>
    <w:pPr>
      <w:ind w:left="1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yperlink" Target="Arm/two_link_arm.xml" TargetMode="External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hyperlink" Target="https://github.com/pollen-robotics/microduck/tree/main" TargetMode="Externa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https://github.com/limxdynamics/humanoid-description.git" TargetMode="External"/><Relationship Id="rId25" Type="http://schemas.openxmlformats.org/officeDocument/2006/relationships/hyperlink" Target="https://netron.app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yperlink" Target="Arm/run_arm.py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package" Target="embeddings/Microsoft_Visio_Drawing.vsdx"/><Relationship Id="rId5" Type="http://schemas.openxmlformats.org/officeDocument/2006/relationships/settings" Target="settings.xml"/><Relationship Id="rId15" Type="http://schemas.openxmlformats.org/officeDocument/2006/relationships/hyperlink" Target="HelloWorld.py" TargetMode="External"/><Relationship Id="rId23" Type="http://schemas.openxmlformats.org/officeDocument/2006/relationships/image" Target="media/image2.emf"/><Relationship Id="rId28" Type="http://schemas.openxmlformats.org/officeDocument/2006/relationships/glossaryDocument" Target="glossary/document.xml"/><Relationship Id="rId10" Type="http://schemas.openxmlformats.org/officeDocument/2006/relationships/header" Target="header2.xml"/><Relationship Id="rId19" Type="http://schemas.openxmlformats.org/officeDocument/2006/relationships/hyperlink" Target="Arm/config.yaml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github.com/pollen-robotics/microduck/tree/main" TargetMode="Externa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uha\OneDrive\&#21508;&#31181;&#25991;&#26723;&#27169;&#29256;&#12289;&#21442;&#32771;\2026_&#25216;&#26415;&#26041;&#26696;&#27169;&#26495;_&#26080;&#20844;&#21496;&#20316;&#32773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00FF54710574F36BC1386AD1721F1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0FCEB4-A6F3-4DE9-B75E-0D7E4692E6E5}"/>
      </w:docPartPr>
      <w:docPartBody>
        <w:p w:rsidR="00710F1F" w:rsidRDefault="00B85CEB">
          <w:pPr>
            <w:pStyle w:val="800FF54710574F36BC1386AD1721F140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EB"/>
    <w:rsid w:val="001C6223"/>
    <w:rsid w:val="002A31B8"/>
    <w:rsid w:val="00710F1F"/>
    <w:rsid w:val="00B85CEB"/>
    <w:rsid w:val="00DA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00FF54710574F36BC1386AD1721F140">
    <w:name w:val="800FF54710574F36BC1386AD1721F140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2020-01-05T00:00:00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92E264-E1C9-4E26-B332-48ABF3DF7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2026_技术方案模板_无公司作者.dotx</Template>
  <TotalTime>577</TotalTime>
  <Pages>1</Pages>
  <Words>3970</Words>
  <Characters>22634</Characters>
  <Application>Microsoft Office Word</Application>
  <DocSecurity>0</DocSecurity>
  <Lines>188</Lines>
  <Paragraphs>53</Paragraphs>
  <ScaleCrop>false</ScaleCrop>
  <Company>电子科技大学</Company>
  <LinksUpToDate>false</LinksUpToDate>
  <CharactersWithSpaces>26551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RL,MicroDuck,MuJoCo</dc:title>
  <dc:subject>Dan3</dc:subject>
  <dc:creator>Weike Liu</dc:creator>
  <cp:keywords/>
  <dc:description/>
  <cp:lastModifiedBy>liuhao</cp:lastModifiedBy>
  <cp:revision>271</cp:revision>
  <cp:lastPrinted>2026-09-15T03:23:00Z</cp:lastPrinted>
  <dcterms:created xsi:type="dcterms:W3CDTF">2026-09-07T07:42:00Z</dcterms:created>
  <dcterms:modified xsi:type="dcterms:W3CDTF">2026-09-15T03:23:00Z</dcterms:modified>
</cp:coreProperties>
</file>