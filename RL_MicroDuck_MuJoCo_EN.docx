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988699033"/>
        <w:docPartObj>
          <w:docPartGallery w:val="Cover Pages"/>
          <w:docPartUnique/>
        </w:docPartObj>
      </w:sdtPr>
      <w:sdtEndPr/>
      <w:sdtContent>
        <w:p w14:paraId="300AC20D" w14:textId="77777777" w:rsidR="005D5807" w:rsidRDefault="005D5807" w:rsidP="00765187">
          <w:pPr>
            <w:ind w:firstLine="440"/>
          </w:pPr>
        </w:p>
        <w:tbl>
          <w:tblPr>
            <w:tblpPr w:leftFromText="187" w:rightFromText="187" w:horzAnchor="margin" w:tblpXSpec="center" w:tblpY="2881"/>
            <w:tblW w:w="4000" w:type="pct"/>
            <w:tblBorders>
              <w:left w:val="single" w:sz="12" w:space="0" w:color="5B9BD5" w:themeColor="accent1"/>
            </w:tblBorders>
            <w:tblCellMar>
              <w:left w:w="144" w:type="dxa"/>
              <w:right w:w="115" w:type="dxa"/>
            </w:tblCellMar>
            <w:tblLook w:val="04A0" w:firstRow="1" w:lastRow="0" w:firstColumn="1" w:lastColumn="0" w:noHBand="0" w:noVBand="1"/>
          </w:tblPr>
          <w:tblGrid>
            <w:gridCol w:w="8219"/>
          </w:tblGrid>
          <w:tr w:rsidR="005D5807" w14:paraId="058E80FE" w14:textId="77777777" w:rsidTr="00182E16">
            <w:tc>
              <w:tcPr>
                <w:tcW w:w="6900" w:type="dxa"/>
              </w:tcPr>
              <w:sdt>
                <w:sdtPr>
                  <w:rPr>
                    <w:rFonts w:asciiTheme="majorHAnsi" w:eastAsiaTheme="majorEastAsia" w:hAnsiTheme="majorHAnsi" w:cstheme="majorBidi" w:hint="eastAsia"/>
                    <w:color w:val="5B9BD5" w:themeColor="accent1"/>
                    <w:sz w:val="88"/>
                    <w:szCs w:val="88"/>
                  </w:rPr>
                  <w:alias w:val="标题"/>
                  <w:id w:val="13406919"/>
                  <w:placeholder>
                    <w:docPart w:val="800FF54710574F36BC1386AD1721F140"/>
                  </w:placeholder>
                  <w:dataBinding w:prefixMappings="xmlns:ns0='http://schemas.openxmlformats.org/package/2006/metadata/core-properties' xmlns:ns1='http://purl.org/dc/elements/1.1/'" w:xpath="/ns0:coreProperties[1]/ns1:title[1]" w:storeItemID="{6C3C8BC8-F283-45AE-878A-BAB7291924A1}"/>
                  <w:text/>
                </w:sdtPr>
                <w:sdtEndPr/>
                <w:sdtContent>
                  <w:p w14:paraId="27C32C7D" w14:textId="22E232F0" w:rsidR="005D5807" w:rsidRDefault="00B34ECE" w:rsidP="00FD5200">
                    <w:pPr>
                      <w:pStyle w:val="a8"/>
                      <w:spacing w:line="216" w:lineRule="auto"/>
                      <w:rPr>
                        <w:rFonts w:asciiTheme="majorHAnsi" w:eastAsiaTheme="majorEastAsia" w:hAnsiTheme="majorHAnsi" w:cstheme="majorBidi"/>
                        <w:color w:val="5B9BD5" w:themeColor="accent1"/>
                        <w:sz w:val="88"/>
                        <w:szCs w:val="88"/>
                      </w:rPr>
                    </w:pPr>
                    <w:proofErr w:type="spellStart"/>
                    <w:proofErr w:type="gramStart"/>
                    <w:r>
                      <w:rPr>
                        <w:rFonts w:asciiTheme="majorHAnsi" w:eastAsiaTheme="majorEastAsia" w:hAnsiTheme="majorHAnsi" w:cstheme="majorBidi" w:hint="eastAsia"/>
                        <w:color w:val="5B9BD5" w:themeColor="accent1"/>
                        <w:sz w:val="88"/>
                        <w:szCs w:val="88"/>
                      </w:rPr>
                      <w:t>RL,</w:t>
                    </w:r>
                    <w:r>
                      <w:rPr>
                        <w:rFonts w:asciiTheme="majorHAnsi" w:eastAsiaTheme="majorEastAsia" w:hAnsiTheme="majorHAnsi" w:cstheme="majorBidi"/>
                        <w:color w:val="5B9BD5" w:themeColor="accent1"/>
                        <w:sz w:val="88"/>
                        <w:szCs w:val="88"/>
                      </w:rPr>
                      <w:t>MicroDuck</w:t>
                    </w:r>
                    <w:proofErr w:type="gramEnd"/>
                    <w:r>
                      <w:rPr>
                        <w:rFonts w:asciiTheme="majorHAnsi" w:eastAsiaTheme="majorEastAsia" w:hAnsiTheme="majorHAnsi" w:cstheme="majorBidi"/>
                        <w:color w:val="5B9BD5" w:themeColor="accent1"/>
                        <w:sz w:val="88"/>
                        <w:szCs w:val="88"/>
                      </w:rPr>
                      <w:t>,</w:t>
                    </w:r>
                    <w:r w:rsidR="003A508B">
                      <w:rPr>
                        <w:rFonts w:asciiTheme="majorHAnsi" w:eastAsiaTheme="majorEastAsia" w:hAnsiTheme="majorHAnsi" w:cstheme="majorBidi" w:hint="eastAsia"/>
                        <w:color w:val="5B9BD5" w:themeColor="accent1"/>
                        <w:sz w:val="88"/>
                        <w:szCs w:val="88"/>
                      </w:rPr>
                      <w:t>MuJoCo</w:t>
                    </w:r>
                    <w:proofErr w:type="spellEnd"/>
                  </w:p>
                </w:sdtContent>
              </w:sdt>
            </w:tc>
          </w:tr>
        </w:tbl>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0"/>
          </w:tblGrid>
          <w:tr w:rsidR="00C41512" w14:paraId="00BC5658" w14:textId="77777777" w:rsidTr="00C41512">
            <w:tc>
              <w:tcPr>
                <w:tcW w:w="8630" w:type="dxa"/>
              </w:tcPr>
              <w:p w14:paraId="756A0E87" w14:textId="334D7E71" w:rsidR="00C41512" w:rsidRDefault="00C41512" w:rsidP="00765187">
                <w:pPr>
                  <w:ind w:firstLineChars="0" w:firstLine="0"/>
                </w:pPr>
                <w:proofErr w:type="spellStart"/>
                <w:r>
                  <w:rPr>
                    <w:rFonts w:hint="eastAsia"/>
                  </w:rPr>
                  <w:t>Weik</w:t>
                </w:r>
                <w:r>
                  <w:t>e</w:t>
                </w:r>
                <w:proofErr w:type="spellEnd"/>
                <w:r>
                  <w:t xml:space="preserve"> Liu</w:t>
                </w:r>
              </w:p>
            </w:tc>
          </w:tr>
        </w:tbl>
        <w:p w14:paraId="46F751FC" w14:textId="77777777" w:rsidR="005D5807" w:rsidRDefault="005D5807" w:rsidP="00765187">
          <w:pPr>
            <w:ind w:firstLine="440"/>
          </w:pPr>
          <w:r>
            <w:br w:type="page"/>
          </w:r>
        </w:p>
      </w:sdtContent>
    </w:sdt>
    <w:sdt>
      <w:sdtPr>
        <w:rPr>
          <w:rFonts w:asciiTheme="minorHAnsi" w:eastAsiaTheme="minorEastAsia" w:hAnsiTheme="minorHAnsi" w:cstheme="minorBidi"/>
          <w:b w:val="0"/>
          <w:bCs w:val="0"/>
          <w:smallCaps w:val="0"/>
          <w:color w:val="auto"/>
          <w:sz w:val="22"/>
          <w:szCs w:val="22"/>
          <w:lang w:val="zh-CN"/>
        </w:rPr>
        <w:id w:val="-351645357"/>
        <w:docPartObj>
          <w:docPartGallery w:val="Table of Contents"/>
          <w:docPartUnique/>
        </w:docPartObj>
      </w:sdtPr>
      <w:sdtEndPr/>
      <w:sdtContent>
        <w:p w14:paraId="191115DA" w14:textId="77777777" w:rsidR="005D5807" w:rsidRDefault="005D5807" w:rsidP="00D60E9E">
          <w:pPr>
            <w:pStyle w:val="TOC"/>
            <w:numPr>
              <w:ilvl w:val="0"/>
              <w:numId w:val="0"/>
            </w:numPr>
          </w:pPr>
          <w:r>
            <w:rPr>
              <w:lang w:val="zh-CN"/>
            </w:rPr>
            <w:t>Table of Contents</w:t>
          </w:r>
        </w:p>
        <w:p w14:paraId="561BEA7F" w14:textId="77777777" w:rsidR="00D5432E" w:rsidRDefault="007518CC">
          <w:pPr>
            <w:pStyle w:val="TOC1"/>
            <w:rPr>
              <w:noProof/>
              <w:kern w:val="2"/>
              <w:sz w:val="21"/>
            </w:rPr>
          </w:pPr>
          <w:r>
            <w:fldChar w:fldCharType="begin"/>
          </w:r>
          <w:r>
            <w:instrText xml:space="preserve"> TOC \o "1-5" \n \h \z \u </w:instrText>
          </w:r>
          <w:r>
            <w:fldChar w:fldCharType="separate"/>
          </w:r>
          <w:hyperlink w:anchor="_Toc240359296" w:history="1">
            <w:r w:rsidR="00D5432E" w:rsidRPr="00EA6C18">
              <w:rPr>
                <w:rStyle w:val="afc"/>
                <w:noProof/>
              </w:rPr>
              <w:t>1</w:t>
            </w:r>
            <w:r w:rsidR="00D5432E">
              <w:rPr>
                <w:noProof/>
                <w:kern w:val="2"/>
                <w:sz w:val="21"/>
              </w:rPr>
              <w:tab/>
            </w:r>
            <w:r>
              <w:rPr>
                <w:rStyle w:val="afc"/>
                <w:noProof/>
              </w:rPr>
              <w:t>Install MuJoCo</w:t>
            </w:r>
          </w:hyperlink>
        </w:p>
        <w:p w14:paraId="07FFE687" w14:textId="77777777" w:rsidR="00D5432E" w:rsidRDefault="00081973">
          <w:pPr>
            <w:pStyle w:val="TOC1"/>
            <w:rPr>
              <w:noProof/>
              <w:kern w:val="2"/>
              <w:sz w:val="21"/>
            </w:rPr>
          </w:pPr>
          <w:hyperlink w:anchor="_Toc240359297" w:history="1">
            <w:r w:rsidR="00D5432E" w:rsidRPr="00EA6C18">
              <w:rPr>
                <w:rStyle w:val="afc"/>
                <w:noProof/>
              </w:rPr>
              <w:t>2</w:t>
            </w:r>
            <w:r w:rsidR="00D5432E">
              <w:rPr>
                <w:noProof/>
                <w:kern w:val="2"/>
                <w:sz w:val="21"/>
              </w:rPr>
              <w:tab/>
            </w:r>
            <w:r w:rsidR="00D5432E">
              <w:rPr>
                <w:rStyle w:val="afc"/>
                <w:noProof/>
              </w:rPr>
              <w:t>First Hello World</w:t>
            </w:r>
          </w:hyperlink>
        </w:p>
        <w:p w14:paraId="7F3B7B17" w14:textId="77777777" w:rsidR="00D5432E" w:rsidRDefault="00081973">
          <w:pPr>
            <w:pStyle w:val="TOC1"/>
            <w:rPr>
              <w:noProof/>
              <w:kern w:val="2"/>
              <w:sz w:val="21"/>
            </w:rPr>
          </w:pPr>
          <w:hyperlink w:anchor="_Toc240359298" w:history="1">
            <w:r w:rsidR="00D5432E" w:rsidRPr="00EA6C18">
              <w:rPr>
                <w:rStyle w:val="afc"/>
                <w:noProof/>
              </w:rPr>
              <w:t>3</w:t>
            </w:r>
            <w:r w:rsidR="00D5432E">
              <w:rPr>
                <w:noProof/>
                <w:kern w:val="2"/>
                <w:sz w:val="21"/>
              </w:rPr>
              <w:tab/>
            </w:r>
            <w:r w:rsidR="00D5432E">
              <w:rPr>
                <w:rStyle w:val="afc"/>
                <w:noProof/>
              </w:rPr>
              <w:t>Look at some real stuff</w:t>
            </w:r>
          </w:hyperlink>
        </w:p>
        <w:p w14:paraId="27EE2E72" w14:textId="77777777" w:rsidR="00D5432E" w:rsidRDefault="00081973">
          <w:pPr>
            <w:pStyle w:val="TOC1"/>
            <w:rPr>
              <w:noProof/>
              <w:kern w:val="2"/>
              <w:sz w:val="21"/>
            </w:rPr>
          </w:pPr>
          <w:hyperlink w:anchor="_Toc240359299" w:history="1">
            <w:r w:rsidR="00D5432E" w:rsidRPr="00EA6C18">
              <w:rPr>
                <w:rStyle w:val="afc"/>
                <w:noProof/>
              </w:rPr>
              <w:t>4</w:t>
            </w:r>
            <w:r w:rsidR="00D5432E">
              <w:rPr>
                <w:noProof/>
                <w:kern w:val="2"/>
                <w:sz w:val="21"/>
              </w:rPr>
              <w:tab/>
            </w:r>
            <w:r w:rsidR="00D5432E">
              <w:rPr>
                <w:rStyle w:val="afc"/>
                <w:noProof/>
              </w:rPr>
              <w:t>What is MuJoCo?</w:t>
            </w:r>
          </w:hyperlink>
        </w:p>
        <w:p w14:paraId="7778A673" w14:textId="77777777" w:rsidR="00D5432E" w:rsidRDefault="00081973">
          <w:pPr>
            <w:pStyle w:val="TOC1"/>
            <w:rPr>
              <w:noProof/>
              <w:kern w:val="2"/>
              <w:sz w:val="21"/>
            </w:rPr>
          </w:pPr>
          <w:hyperlink w:anchor="_Toc240359300" w:history="1">
            <w:r w:rsidR="00D5432E" w:rsidRPr="00EA6C18">
              <w:rPr>
                <w:rStyle w:val="afc"/>
                <w:noProof/>
              </w:rPr>
              <w:t>5</w:t>
            </w:r>
            <w:r w:rsidR="00D5432E">
              <w:rPr>
                <w:noProof/>
                <w:kern w:val="2"/>
                <w:sz w:val="21"/>
              </w:rPr>
              <w:tab/>
            </w:r>
            <w:r w:rsidR="00D5432E">
              <w:rPr>
                <w:rStyle w:val="afc"/>
                <w:noProof/>
              </w:rPr>
              <w:t>Building a robotic arm</w:t>
            </w:r>
          </w:hyperlink>
        </w:p>
        <w:p w14:paraId="6A967E37" w14:textId="77777777" w:rsidR="00D5432E" w:rsidRDefault="00081973">
          <w:pPr>
            <w:pStyle w:val="TOC2"/>
            <w:tabs>
              <w:tab w:val="left" w:pos="1680"/>
              <w:tab w:val="right" w:leader="dot" w:pos="8630"/>
            </w:tabs>
            <w:ind w:left="440" w:firstLine="440"/>
            <w:rPr>
              <w:noProof/>
              <w:kern w:val="2"/>
              <w:sz w:val="21"/>
            </w:rPr>
          </w:pPr>
          <w:hyperlink w:anchor="_Toc240359301" w:history="1">
            <w:r w:rsidR="00D5432E" w:rsidRPr="00EA6C18">
              <w:rPr>
                <w:rStyle w:val="afc"/>
                <w:noProof/>
              </w:rPr>
              <w:t>5.1</w:t>
            </w:r>
            <w:r w:rsidR="00D5432E">
              <w:rPr>
                <w:noProof/>
                <w:kern w:val="2"/>
                <w:sz w:val="21"/>
              </w:rPr>
              <w:tab/>
            </w:r>
            <w:r w:rsidR="00D5432E">
              <w:rPr>
                <w:rStyle w:val="afc"/>
                <w:noProof/>
              </w:rPr>
              <w:t>Step 1: Define the robot model (MJCF/XML file)</w:t>
            </w:r>
          </w:hyperlink>
        </w:p>
        <w:p w14:paraId="2A74E850" w14:textId="77777777" w:rsidR="00D5432E" w:rsidRDefault="00081973">
          <w:pPr>
            <w:pStyle w:val="TOC2"/>
            <w:tabs>
              <w:tab w:val="left" w:pos="1680"/>
              <w:tab w:val="right" w:leader="dot" w:pos="8630"/>
            </w:tabs>
            <w:ind w:left="440" w:firstLine="440"/>
            <w:rPr>
              <w:noProof/>
              <w:kern w:val="2"/>
              <w:sz w:val="21"/>
            </w:rPr>
          </w:pPr>
          <w:hyperlink w:anchor="_Toc240359302" w:history="1">
            <w:r w:rsidR="00D5432E" w:rsidRPr="00EA6C18">
              <w:rPr>
                <w:rStyle w:val="afc"/>
                <w:noProof/>
              </w:rPr>
              <w:t>5.2</w:t>
            </w:r>
            <w:r w:rsidR="00D5432E">
              <w:rPr>
                <w:noProof/>
                <w:kern w:val="2"/>
                <w:sz w:val="21"/>
              </w:rPr>
              <w:tab/>
            </w:r>
            <w:r w:rsidR="00D5432E">
              <w:rPr>
                <w:rStyle w:val="afc"/>
                <w:noProof/>
              </w:rPr>
              <w:t>Step 2: Parameter configuration file (YAML)</w:t>
            </w:r>
          </w:hyperlink>
        </w:p>
        <w:p w14:paraId="620100DB" w14:textId="77777777" w:rsidR="00D5432E" w:rsidRDefault="00081973">
          <w:pPr>
            <w:pStyle w:val="TOC2"/>
            <w:tabs>
              <w:tab w:val="left" w:pos="1680"/>
              <w:tab w:val="right" w:leader="dot" w:pos="8630"/>
            </w:tabs>
            <w:ind w:left="440" w:firstLine="440"/>
            <w:rPr>
              <w:noProof/>
              <w:kern w:val="2"/>
              <w:sz w:val="21"/>
            </w:rPr>
          </w:pPr>
          <w:hyperlink w:anchor="_Toc240359303" w:history="1">
            <w:r w:rsidR="00D5432E" w:rsidRPr="00EA6C18">
              <w:rPr>
                <w:rStyle w:val="afc"/>
                <w:noProof/>
              </w:rPr>
              <w:t>5.3</w:t>
            </w:r>
            <w:r w:rsidR="00D5432E">
              <w:rPr>
                <w:noProof/>
                <w:kern w:val="2"/>
                <w:sz w:val="21"/>
              </w:rPr>
              <w:tab/>
            </w:r>
            <w:r w:rsidR="00D5432E">
              <w:rPr>
                <w:rStyle w:val="afc"/>
                <w:noProof/>
              </w:rPr>
              <w:t>Step 3: Main Python program (complete development workflow)</w:t>
            </w:r>
          </w:hyperlink>
        </w:p>
        <w:p w14:paraId="5B8AA973" w14:textId="77777777" w:rsidR="00D5432E" w:rsidRDefault="00081973">
          <w:pPr>
            <w:pStyle w:val="TOC3"/>
            <w:tabs>
              <w:tab w:val="left" w:pos="1989"/>
              <w:tab w:val="right" w:leader="dot" w:pos="8630"/>
            </w:tabs>
            <w:ind w:left="880" w:firstLine="440"/>
            <w:rPr>
              <w:noProof/>
              <w:kern w:val="2"/>
              <w:sz w:val="21"/>
            </w:rPr>
          </w:pPr>
          <w:hyperlink w:anchor="_Toc240359304" w:history="1">
            <w:r w:rsidR="00D5432E" w:rsidRPr="00EA6C18">
              <w:rPr>
                <w:rStyle w:val="afc"/>
                <w:noProof/>
              </w:rPr>
              <w:t>5.3.1</w:t>
            </w:r>
            <w:r w:rsidR="00D5432E">
              <w:rPr>
                <w:noProof/>
                <w:kern w:val="2"/>
                <w:sz w:val="21"/>
              </w:rPr>
              <w:tab/>
            </w:r>
            <w:r w:rsidR="00D5432E">
              <w:rPr>
                <w:rStyle w:val="afc"/>
                <w:noProof/>
              </w:rPr>
              <w:t>Import dependencies and initialization</w:t>
            </w:r>
          </w:hyperlink>
        </w:p>
        <w:p w14:paraId="71937D16" w14:textId="77777777" w:rsidR="00D5432E" w:rsidRDefault="00081973">
          <w:pPr>
            <w:pStyle w:val="TOC3"/>
            <w:tabs>
              <w:tab w:val="left" w:pos="1989"/>
              <w:tab w:val="right" w:leader="dot" w:pos="8630"/>
            </w:tabs>
            <w:ind w:left="880" w:firstLine="440"/>
            <w:rPr>
              <w:noProof/>
              <w:kern w:val="2"/>
              <w:sz w:val="21"/>
            </w:rPr>
          </w:pPr>
          <w:hyperlink w:anchor="_Toc240359305" w:history="1">
            <w:r w:rsidR="00D5432E" w:rsidRPr="00EA6C18">
              <w:rPr>
                <w:rStyle w:val="afc"/>
                <w:noProof/>
              </w:rPr>
              <w:t>5.3.2</w:t>
            </w:r>
            <w:r w:rsidR="00D5432E">
              <w:rPr>
                <w:noProof/>
                <w:kern w:val="2"/>
                <w:sz w:val="21"/>
              </w:rPr>
              <w:tab/>
            </w:r>
            <w:r w:rsidR="00D5432E">
              <w:rPr>
                <w:rStyle w:val="afc"/>
                <w:noProof/>
              </w:rPr>
              <w:t>Load YAML configuration (`load_config` function)</w:t>
            </w:r>
          </w:hyperlink>
        </w:p>
        <w:p w14:paraId="4232ACCD" w14:textId="77777777" w:rsidR="00D5432E" w:rsidRDefault="00081973">
          <w:pPr>
            <w:pStyle w:val="TOC3"/>
            <w:tabs>
              <w:tab w:val="left" w:pos="1989"/>
              <w:tab w:val="right" w:leader="dot" w:pos="8630"/>
            </w:tabs>
            <w:ind w:left="880" w:firstLine="440"/>
            <w:rPr>
              <w:noProof/>
              <w:kern w:val="2"/>
              <w:sz w:val="21"/>
            </w:rPr>
          </w:pPr>
          <w:hyperlink w:anchor="_Toc240359306" w:history="1">
            <w:r w:rsidR="00D5432E" w:rsidRPr="00EA6C18">
              <w:rPr>
                <w:rStyle w:val="afc"/>
                <w:noProof/>
              </w:rPr>
              <w:t>5.3.3</w:t>
            </w:r>
            <w:r w:rsidR="00D5432E">
              <w:rPr>
                <w:noProof/>
                <w:kern w:val="2"/>
                <w:sz w:val="21"/>
              </w:rPr>
              <w:tab/>
            </w:r>
            <w:r w:rsidR="00D5432E">
              <w:rPr>
                <w:rStyle w:val="afc"/>
                <w:noProof/>
              </w:rPr>
              <w:t>Load MuJoCo model</w:t>
            </w:r>
          </w:hyperlink>
        </w:p>
        <w:p w14:paraId="2D1C1F66" w14:textId="77777777" w:rsidR="00D5432E" w:rsidRDefault="00081973">
          <w:pPr>
            <w:pStyle w:val="TOC3"/>
            <w:tabs>
              <w:tab w:val="left" w:pos="1989"/>
              <w:tab w:val="right" w:leader="dot" w:pos="8630"/>
            </w:tabs>
            <w:ind w:left="880" w:firstLine="440"/>
            <w:rPr>
              <w:noProof/>
              <w:kern w:val="2"/>
              <w:sz w:val="21"/>
            </w:rPr>
          </w:pPr>
          <w:hyperlink w:anchor="_Toc240359307" w:history="1">
            <w:r w:rsidR="00D5432E" w:rsidRPr="00EA6C18">
              <w:rPr>
                <w:rStyle w:val="afc"/>
                <w:noProof/>
              </w:rPr>
              <w:t>5.3.4</w:t>
            </w:r>
            <w:r w:rsidR="00D5432E">
              <w:rPr>
                <w:noProof/>
                <w:kern w:val="2"/>
                <w:sz w:val="21"/>
              </w:rPr>
              <w:tab/>
            </w:r>
            <w:r w:rsidR="00D5432E">
              <w:rPr>
                <w:rStyle w:val="afc"/>
                <w:noProof/>
              </w:rPr>
              <w:t>Enter simulation main loop (with passive viewer)</w:t>
            </w:r>
          </w:hyperlink>
        </w:p>
        <w:p w14:paraId="2AED4740" w14:textId="77777777" w:rsidR="00D5432E" w:rsidRDefault="00081973">
          <w:pPr>
            <w:pStyle w:val="TOC3"/>
            <w:tabs>
              <w:tab w:val="left" w:pos="1989"/>
              <w:tab w:val="right" w:leader="dot" w:pos="8630"/>
            </w:tabs>
            <w:ind w:left="880" w:firstLine="440"/>
            <w:rPr>
              <w:noProof/>
              <w:kern w:val="2"/>
              <w:sz w:val="21"/>
            </w:rPr>
          </w:pPr>
          <w:hyperlink w:anchor="_Toc240359308" w:history="1">
            <w:r w:rsidR="00D5432E" w:rsidRPr="00EA6C18">
              <w:rPr>
                <w:rStyle w:val="afc"/>
                <w:noProof/>
              </w:rPr>
              <w:t>5.3.5</w:t>
            </w:r>
            <w:r w:rsidR="00D5432E">
              <w:rPr>
                <w:noProof/>
                <w:kern w:val="2"/>
                <w:sz w:val="21"/>
              </w:rPr>
              <w:tab/>
            </w:r>
            <w:r w:rsidR="00D5432E">
              <w:rPr>
                <w:rStyle w:val="afc"/>
                <w:noProof/>
              </w:rPr>
              <w:t>Main loop internals (`while viewer.is_running()`)</w:t>
            </w:r>
          </w:hyperlink>
        </w:p>
        <w:p w14:paraId="6BD328C1" w14:textId="77777777" w:rsidR="00D5432E" w:rsidRDefault="00081973">
          <w:pPr>
            <w:pStyle w:val="TOC3"/>
            <w:tabs>
              <w:tab w:val="left" w:pos="1989"/>
              <w:tab w:val="right" w:leader="dot" w:pos="8630"/>
            </w:tabs>
            <w:ind w:left="880" w:firstLine="440"/>
            <w:rPr>
              <w:noProof/>
              <w:kern w:val="2"/>
              <w:sz w:val="21"/>
            </w:rPr>
          </w:pPr>
          <w:hyperlink w:anchor="_Toc240359309" w:history="1">
            <w:r w:rsidR="00D5432E" w:rsidRPr="00EA6C18">
              <w:rPr>
                <w:rStyle w:val="afc"/>
                <w:noProof/>
              </w:rPr>
              <w:t>5.3.6</w:t>
            </w:r>
            <w:r w:rsidR="00D5432E">
              <w:rPr>
                <w:noProof/>
                <w:kern w:val="2"/>
                <w:sz w:val="21"/>
              </w:rPr>
              <w:tab/>
            </w:r>
            <w:r w:rsidR="00D5432E">
              <w:rPr>
                <w:rStyle w:val="afc"/>
                <w:noProof/>
              </w:rPr>
              <w:t>Exit loop and finish</w:t>
            </w:r>
          </w:hyperlink>
        </w:p>
        <w:p w14:paraId="1ECF7165" w14:textId="77777777" w:rsidR="00D5432E" w:rsidRDefault="00081973">
          <w:pPr>
            <w:pStyle w:val="TOC3"/>
            <w:tabs>
              <w:tab w:val="left" w:pos="1989"/>
              <w:tab w:val="right" w:leader="dot" w:pos="8630"/>
            </w:tabs>
            <w:ind w:left="880" w:firstLine="440"/>
            <w:rPr>
              <w:noProof/>
              <w:kern w:val="2"/>
              <w:sz w:val="21"/>
            </w:rPr>
          </w:pPr>
          <w:hyperlink w:anchor="_Toc240359310" w:history="1">
            <w:r w:rsidR="00D5432E" w:rsidRPr="00EA6C18">
              <w:rPr>
                <w:rStyle w:val="afc"/>
                <w:noProof/>
              </w:rPr>
              <w:t>5.3.7</w:t>
            </w:r>
            <w:r w:rsidR="00D5432E">
              <w:rPr>
                <w:noProof/>
                <w:kern w:val="2"/>
                <w:sz w:val="21"/>
              </w:rPr>
              <w:tab/>
            </w:r>
            <w:r w:rsidR="00D5432E">
              <w:rPr>
                <w:rStyle w:val="afc"/>
                <w:noProof/>
              </w:rPr>
              <w:t>Additional notes</w:t>
            </w:r>
          </w:hyperlink>
        </w:p>
        <w:p w14:paraId="173DFE25" w14:textId="77777777" w:rsidR="00D5432E" w:rsidRDefault="00081973">
          <w:pPr>
            <w:pStyle w:val="TOC2"/>
            <w:tabs>
              <w:tab w:val="left" w:pos="1680"/>
              <w:tab w:val="right" w:leader="dot" w:pos="8630"/>
            </w:tabs>
            <w:ind w:left="440" w:firstLine="440"/>
            <w:rPr>
              <w:noProof/>
              <w:kern w:val="2"/>
              <w:sz w:val="21"/>
            </w:rPr>
          </w:pPr>
          <w:hyperlink w:anchor="_Toc240359311" w:history="1">
            <w:r w:rsidR="00D5432E" w:rsidRPr="00EA6C18">
              <w:rPr>
                <w:rStyle w:val="afc"/>
                <w:noProof/>
              </w:rPr>
              <w:t>5.4</w:t>
            </w:r>
            <w:r w:rsidR="00D5432E">
              <w:rPr>
                <w:noProof/>
                <w:kern w:val="2"/>
                <w:sz w:val="21"/>
              </w:rPr>
              <w:tab/>
            </w:r>
            <w:r w:rsidR="00D5432E">
              <w:rPr>
                <w:rStyle w:val="afc"/>
                <w:noProof/>
              </w:rPr>
              <w:t>Step 4: How to run and verify the results</w:t>
            </w:r>
          </w:hyperlink>
        </w:p>
        <w:p w14:paraId="404B8BBC" w14:textId="77777777" w:rsidR="00D5432E" w:rsidRDefault="00081973">
          <w:pPr>
            <w:pStyle w:val="TOC1"/>
            <w:rPr>
              <w:noProof/>
              <w:kern w:val="2"/>
              <w:sz w:val="21"/>
            </w:rPr>
          </w:pPr>
          <w:hyperlink w:anchor="_Toc240359312" w:history="1">
            <w:r w:rsidR="00D5432E" w:rsidRPr="00EA6C18">
              <w:rPr>
                <w:rStyle w:val="afc"/>
                <w:noProof/>
              </w:rPr>
              <w:t>6</w:t>
            </w:r>
            <w:r w:rsidR="00D5432E">
              <w:rPr>
                <w:noProof/>
                <w:kern w:val="2"/>
                <w:sz w:val="21"/>
              </w:rPr>
              <w:tab/>
            </w:r>
            <w:r w:rsidR="00D5432E">
              <w:rPr>
                <w:rStyle w:val="afc"/>
                <w:noProof/>
              </w:rPr>
              <w:t>Back to the little duck</w:t>
            </w:r>
          </w:hyperlink>
        </w:p>
        <w:p w14:paraId="2D3C9147" w14:textId="77777777" w:rsidR="00D5432E" w:rsidRDefault="00081973">
          <w:pPr>
            <w:pStyle w:val="TOC2"/>
            <w:tabs>
              <w:tab w:val="left" w:pos="1680"/>
              <w:tab w:val="right" w:leader="dot" w:pos="8630"/>
            </w:tabs>
            <w:ind w:left="440" w:firstLine="440"/>
            <w:rPr>
              <w:noProof/>
              <w:kern w:val="2"/>
              <w:sz w:val="21"/>
            </w:rPr>
          </w:pPr>
          <w:hyperlink w:anchor="_Toc240359313" w:history="1">
            <w:r w:rsidR="00D5432E" w:rsidRPr="00EA6C18">
              <w:rPr>
                <w:rStyle w:val="afc"/>
                <w:noProof/>
              </w:rPr>
              <w:t>6.1</w:t>
            </w:r>
            <w:r w:rsidR="00D5432E">
              <w:rPr>
                <w:noProof/>
                <w:kern w:val="2"/>
                <w:sz w:val="21"/>
              </w:rPr>
              <w:tab/>
            </w:r>
            <w:r w:rsidR="00D5432E">
              <w:rPr>
                <w:rStyle w:val="afc"/>
                <w:noProof/>
              </w:rPr>
              <w:t>MicroDuck main repository</w:t>
            </w:r>
          </w:hyperlink>
        </w:p>
        <w:p w14:paraId="079E0C71" w14:textId="77777777" w:rsidR="00D5432E" w:rsidRDefault="00081973">
          <w:pPr>
            <w:pStyle w:val="TOC3"/>
            <w:tabs>
              <w:tab w:val="left" w:pos="1989"/>
              <w:tab w:val="right" w:leader="dot" w:pos="8630"/>
            </w:tabs>
            <w:ind w:left="880" w:firstLine="440"/>
            <w:rPr>
              <w:noProof/>
              <w:kern w:val="2"/>
              <w:sz w:val="21"/>
            </w:rPr>
          </w:pPr>
          <w:hyperlink w:anchor="_Toc240359314" w:history="1">
            <w:r w:rsidR="00D5432E" w:rsidRPr="00EA6C18">
              <w:rPr>
                <w:rStyle w:val="afc"/>
                <w:noProof/>
              </w:rPr>
              <w:t>6.1.1</w:t>
            </w:r>
            <w:r w:rsidR="00D5432E">
              <w:rPr>
                <w:noProof/>
                <w:kern w:val="2"/>
                <w:sz w:val="21"/>
              </w:rPr>
              <w:tab/>
            </w:r>
            <w:r w:rsidR="00D5432E">
              <w:rPr>
                <w:rStyle w:val="afc"/>
                <w:noProof/>
              </w:rPr>
              <w:t>Overall structure</w:t>
            </w:r>
          </w:hyperlink>
        </w:p>
        <w:p w14:paraId="554FEEA4" w14:textId="77777777" w:rsidR="00D5432E" w:rsidRDefault="00081973">
          <w:pPr>
            <w:pStyle w:val="TOC3"/>
            <w:tabs>
              <w:tab w:val="left" w:pos="1934"/>
              <w:tab w:val="right" w:leader="dot" w:pos="8630"/>
            </w:tabs>
            <w:ind w:left="880" w:firstLine="440"/>
            <w:rPr>
              <w:noProof/>
              <w:kern w:val="2"/>
              <w:sz w:val="21"/>
            </w:rPr>
          </w:pPr>
          <w:hyperlink w:anchor="_Toc240359315" w:history="1">
            <w:r w:rsidR="00D5432E" w:rsidRPr="00EA6C18">
              <w:rPr>
                <w:rStyle w:val="afc"/>
                <w:noProof/>
              </w:rPr>
              <w:t>6.1.2</w:t>
            </w:r>
            <w:r w:rsidR="00D5432E">
              <w:rPr>
                <w:noProof/>
                <w:kern w:val="2"/>
                <w:sz w:val="21"/>
              </w:rPr>
              <w:tab/>
            </w:r>
            <w:r w:rsidR="00D5432E">
              <w:rPr>
                <w:rStyle w:val="afc"/>
                <w:noProof/>
              </w:rPr>
              <w:t>MicroDuck robot control core: robotd</w:t>
            </w:r>
          </w:hyperlink>
        </w:p>
        <w:p w14:paraId="7682EE21" w14:textId="77777777" w:rsidR="00D5432E" w:rsidRDefault="00081973">
          <w:pPr>
            <w:pStyle w:val="TOC4"/>
            <w:tabs>
              <w:tab w:val="left" w:pos="2518"/>
              <w:tab w:val="right" w:leader="dot" w:pos="8630"/>
            </w:tabs>
            <w:ind w:firstLine="440"/>
            <w:rPr>
              <w:noProof/>
              <w:kern w:val="2"/>
              <w:sz w:val="21"/>
            </w:rPr>
          </w:pPr>
          <w:hyperlink w:anchor="_Toc240359316" w:history="1">
            <w:r w:rsidR="00D5432E" w:rsidRPr="00EA6C18">
              <w:rPr>
                <w:rStyle w:val="afc"/>
                <w:noProof/>
              </w:rPr>
              <w:t>6.1.2.1</w:t>
            </w:r>
            <w:r w:rsidR="00D5432E">
              <w:rPr>
                <w:noProof/>
                <w:kern w:val="2"/>
                <w:sz w:val="21"/>
              </w:rPr>
              <w:tab/>
            </w:r>
            <w:r w:rsidR="00D5432E">
              <w:rPr>
                <w:rStyle w:val="afc"/>
                <w:noProof/>
              </w:rPr>
              <w:t>robotd's execution flow</w:t>
            </w:r>
          </w:hyperlink>
        </w:p>
        <w:p w14:paraId="17F65F0D" w14:textId="77777777" w:rsidR="00D5432E" w:rsidRDefault="00081973">
          <w:pPr>
            <w:pStyle w:val="TOC4"/>
            <w:tabs>
              <w:tab w:val="left" w:pos="2573"/>
              <w:tab w:val="right" w:leader="dot" w:pos="8630"/>
            </w:tabs>
            <w:ind w:firstLine="440"/>
            <w:rPr>
              <w:noProof/>
              <w:kern w:val="2"/>
              <w:sz w:val="21"/>
            </w:rPr>
          </w:pPr>
          <w:hyperlink w:anchor="_Toc240359317" w:history="1">
            <w:r w:rsidR="00D5432E" w:rsidRPr="00EA6C18">
              <w:rPr>
                <w:rStyle w:val="afc"/>
                <w:noProof/>
              </w:rPr>
              <w:t>6.1.2.2</w:t>
            </w:r>
            <w:r w:rsidR="00D5432E">
              <w:rPr>
                <w:noProof/>
                <w:kern w:val="2"/>
                <w:sz w:val="21"/>
              </w:rPr>
              <w:tab/>
            </w:r>
            <w:r w:rsidR="00D5432E">
              <w:rPr>
                <w:rStyle w:val="afc"/>
                <w:noProof/>
              </w:rPr>
              <w:t>Part 1: robotd main flow</w:t>
            </w:r>
          </w:hyperlink>
        </w:p>
        <w:p w14:paraId="61A94153" w14:textId="77777777" w:rsidR="00D5432E" w:rsidRDefault="00081973">
          <w:pPr>
            <w:pStyle w:val="TOC5"/>
            <w:tabs>
              <w:tab w:val="left" w:pos="3157"/>
              <w:tab w:val="right" w:leader="dot" w:pos="8630"/>
            </w:tabs>
            <w:ind w:firstLine="440"/>
            <w:rPr>
              <w:noProof/>
              <w:kern w:val="2"/>
              <w:sz w:val="21"/>
            </w:rPr>
          </w:pPr>
          <w:hyperlink w:anchor="_Toc240359318" w:history="1">
            <w:r w:rsidR="00D5432E" w:rsidRPr="00EA6C18">
              <w:rPr>
                <w:rStyle w:val="afc"/>
                <w:noProof/>
              </w:rPr>
              <w:t>6.1.2.2.1</w:t>
            </w:r>
            <w:r w:rsidR="00D5432E">
              <w:rPr>
                <w:noProof/>
                <w:kern w:val="2"/>
                <w:sz w:val="21"/>
              </w:rPr>
              <w:tab/>
            </w:r>
            <w:r w:rsidR="00D5432E">
              <w:rPr>
                <w:rStyle w:val="afc"/>
                <w:noProof/>
              </w:rPr>
              <w:t>Block 1: Parameters and configuration</w:t>
            </w:r>
          </w:hyperlink>
        </w:p>
        <w:p w14:paraId="353BF18F" w14:textId="77777777" w:rsidR="00D5432E" w:rsidRDefault="00081973">
          <w:pPr>
            <w:pStyle w:val="TOC5"/>
            <w:tabs>
              <w:tab w:val="left" w:pos="3157"/>
              <w:tab w:val="right" w:leader="dot" w:pos="8630"/>
            </w:tabs>
            <w:ind w:firstLine="440"/>
            <w:rPr>
              <w:noProof/>
              <w:kern w:val="2"/>
              <w:sz w:val="21"/>
            </w:rPr>
          </w:pPr>
          <w:hyperlink w:anchor="_Toc240359319" w:history="1">
            <w:r w:rsidR="00D5432E" w:rsidRPr="00EA6C18">
              <w:rPr>
                <w:rStyle w:val="afc"/>
                <w:noProof/>
              </w:rPr>
              <w:t>6.1.2.2.2</w:t>
            </w:r>
            <w:r w:rsidR="00D5432E">
              <w:rPr>
                <w:noProof/>
                <w:kern w:val="2"/>
                <w:sz w:val="21"/>
              </w:rPr>
              <w:tab/>
            </w:r>
            <w:r w:rsidR="00D5432E">
              <w:rPr>
                <w:rStyle w:val="afc"/>
                <w:noProof/>
              </w:rPr>
              <w:t>Block 2: robotd init is a special path</w:t>
            </w:r>
          </w:hyperlink>
        </w:p>
        <w:p w14:paraId="57AEBDB6" w14:textId="77777777" w:rsidR="00D5432E" w:rsidRDefault="00081973">
          <w:pPr>
            <w:pStyle w:val="TOC5"/>
            <w:tabs>
              <w:tab w:val="left" w:pos="3157"/>
              <w:tab w:val="right" w:leader="dot" w:pos="8630"/>
            </w:tabs>
            <w:ind w:firstLine="440"/>
            <w:rPr>
              <w:noProof/>
              <w:kern w:val="2"/>
              <w:sz w:val="21"/>
            </w:rPr>
          </w:pPr>
          <w:hyperlink w:anchor="_Toc240359320" w:history="1">
            <w:r w:rsidR="00D5432E" w:rsidRPr="00EA6C18">
              <w:rPr>
                <w:rStyle w:val="afc"/>
                <w:noProof/>
              </w:rPr>
              <w:t>6.1.2.2.3</w:t>
            </w:r>
            <w:r w:rsidR="00D5432E">
              <w:rPr>
                <w:noProof/>
                <w:kern w:val="2"/>
                <w:sz w:val="21"/>
              </w:rPr>
              <w:tab/>
            </w:r>
            <w:r w:rsidR="00D5432E">
              <w:rPr>
                <w:rStyle w:val="afc"/>
                <w:noProof/>
              </w:rPr>
              <w:t>Block 3: Preempt robotd's Unix socket</w:t>
            </w:r>
          </w:hyperlink>
        </w:p>
        <w:p w14:paraId="65B0C2E3" w14:textId="77777777" w:rsidR="00D5432E" w:rsidRDefault="00081973">
          <w:pPr>
            <w:pStyle w:val="TOC5"/>
            <w:tabs>
              <w:tab w:val="left" w:pos="3157"/>
              <w:tab w:val="right" w:leader="dot" w:pos="8630"/>
            </w:tabs>
            <w:ind w:firstLine="440"/>
            <w:rPr>
              <w:noProof/>
              <w:kern w:val="2"/>
              <w:sz w:val="21"/>
            </w:rPr>
          </w:pPr>
          <w:hyperlink w:anchor="_Toc240359321" w:history="1">
            <w:r w:rsidR="00D5432E" w:rsidRPr="00EA6C18">
              <w:rPr>
                <w:rStyle w:val="afc"/>
                <w:noProof/>
              </w:rPr>
              <w:t>6.1.2.2.4</w:t>
            </w:r>
            <w:r w:rsidR="00D5432E">
              <w:rPr>
                <w:noProof/>
                <w:kern w:val="2"/>
                <w:sz w:val="21"/>
              </w:rPr>
              <w:tab/>
            </w:r>
            <w:r w:rsidR="00D5432E">
              <w:rPr>
                <w:rStyle w:val="afc"/>
                <w:noProof/>
              </w:rPr>
              <w:t>Block 4: Create RobotState</w:t>
            </w:r>
          </w:hyperlink>
        </w:p>
        <w:p w14:paraId="49315B27" w14:textId="77777777" w:rsidR="00D5432E" w:rsidRDefault="00D5432E">
          <w:pPr>
            <w:pStyle w:val="TOC5"/>
            <w:tabs>
              <w:tab w:val="left" w:pos="3157"/>
              <w:tab w:val="right" w:leader="dot" w:pos="8630"/>
            </w:tabs>
            <w:ind w:firstLine="440"/>
            <w:rPr>
              <w:noProof/>
              <w:kern w:val="2"/>
              <w:sz w:val="21"/>
            </w:rPr>
          </w:pPr>
          <w:hyperlink w:anchor="_Toc240359322" w:history="1">
            <w:r w:rsidRPr="00EA6C18">
              <w:rPr>
                <w:rStyle w:val="afc"/>
                <w:noProof/>
              </w:rPr>
              <w:t>6.1.2.2.5</w:t>
            </w:r>
            <w:r>
              <w:rPr>
                <w:noProof/>
                <w:kern w:val="2"/>
                <w:sz w:val="21"/>
              </w:rPr>
              <w:tab/>
            </w:r>
            <w:r>
              <w:rPr>
                <w:rStyle w:val="afc"/>
                <w:noProof/>
              </w:rPr>
              <w:t>Block 5: Create Intents</w:t>
            </w:r>
          </w:hyperlink>
        </w:p>
        <w:p w14:paraId="0582B519" w14:textId="77777777" w:rsidR="00D5432E" w:rsidRDefault="00081973">
          <w:pPr>
            <w:pStyle w:val="TOC5"/>
            <w:tabs>
              <w:tab w:val="left" w:pos="3157"/>
              <w:tab w:val="right" w:leader="dot" w:pos="8630"/>
            </w:tabs>
            <w:ind w:firstLine="440"/>
            <w:rPr>
              <w:noProof/>
              <w:kern w:val="2"/>
              <w:sz w:val="21"/>
            </w:rPr>
          </w:pPr>
          <w:hyperlink w:anchor="_Toc240359323" w:history="1">
            <w:r w:rsidR="00D5432E" w:rsidRPr="00EA6C18">
              <w:rPr>
                <w:rStyle w:val="afc"/>
                <w:noProof/>
              </w:rPr>
              <w:t>6.1.2.2.6</w:t>
            </w:r>
            <w:r w:rsidR="00D5432E">
              <w:rPr>
                <w:noProof/>
                <w:kern w:val="2"/>
                <w:sz w:val="21"/>
              </w:rPr>
              <w:tab/>
            </w:r>
            <w:r w:rsidR="00D5432E">
              <w:rPr>
                <w:rStyle w:val="afc"/>
                <w:noProof/>
              </w:rPr>
              <w:t>Block 6: Create poweroff callback</w:t>
            </w:r>
          </w:hyperlink>
        </w:p>
        <w:p w14:paraId="026A2FF7" w14:textId="77777777" w:rsidR="00D5432E" w:rsidRDefault="00081973">
          <w:pPr>
            <w:pStyle w:val="TOC5"/>
            <w:tabs>
              <w:tab w:val="left" w:pos="3157"/>
              <w:tab w:val="right" w:leader="dot" w:pos="8630"/>
            </w:tabs>
            <w:ind w:firstLine="440"/>
            <w:rPr>
              <w:noProof/>
              <w:kern w:val="2"/>
              <w:sz w:val="21"/>
            </w:rPr>
          </w:pPr>
          <w:hyperlink w:anchor="_Toc240359324" w:history="1">
            <w:r w:rsidR="00D5432E" w:rsidRPr="00EA6C18">
              <w:rPr>
                <w:rStyle w:val="afc"/>
                <w:noProof/>
              </w:rPr>
              <w:t>6.1.2.2.7</w:t>
            </w:r>
            <w:r w:rsidR="00D5432E">
              <w:rPr>
                <w:noProof/>
                <w:kern w:val="2"/>
                <w:sz w:val="21"/>
              </w:rPr>
              <w:tab/>
            </w:r>
            <w:r w:rsidR="00D5432E">
              <w:rPr>
                <w:rStyle w:val="afc"/>
                <w:noProof/>
              </w:rPr>
              <w:t>Block 7: Start the control thread</w:t>
            </w:r>
          </w:hyperlink>
        </w:p>
        <w:p w14:paraId="3EBECCD4" w14:textId="77777777" w:rsidR="00D5432E" w:rsidRDefault="00081973">
          <w:pPr>
            <w:pStyle w:val="TOC5"/>
            <w:tabs>
              <w:tab w:val="left" w:pos="3157"/>
              <w:tab w:val="right" w:leader="dot" w:pos="8630"/>
            </w:tabs>
            <w:ind w:firstLine="440"/>
            <w:rPr>
              <w:noProof/>
              <w:kern w:val="2"/>
              <w:sz w:val="21"/>
            </w:rPr>
          </w:pPr>
          <w:hyperlink w:anchor="_Toc240359325" w:history="1">
            <w:r w:rsidR="00D5432E" w:rsidRPr="00EA6C18">
              <w:rPr>
                <w:rStyle w:val="afc"/>
                <w:noProof/>
              </w:rPr>
              <w:t>6.1.2.2.8</w:t>
            </w:r>
            <w:r w:rsidR="00D5432E">
              <w:rPr>
                <w:noProof/>
                <w:kern w:val="2"/>
                <w:sz w:val="21"/>
              </w:rPr>
              <w:tab/>
            </w:r>
            <w:r w:rsidR="00D5432E">
              <w:rPr>
                <w:rStyle w:val="afc"/>
                <w:noProof/>
              </w:rPr>
              <w:t>Block 8: Main thread starts IPC server</w:t>
            </w:r>
          </w:hyperlink>
        </w:p>
        <w:p w14:paraId="38C4C067" w14:textId="77777777" w:rsidR="00D5432E" w:rsidRDefault="00081973">
          <w:pPr>
            <w:pStyle w:val="TOC5"/>
            <w:tabs>
              <w:tab w:val="left" w:pos="3102"/>
              <w:tab w:val="right" w:leader="dot" w:pos="8630"/>
            </w:tabs>
            <w:ind w:firstLine="440"/>
            <w:rPr>
              <w:noProof/>
              <w:kern w:val="2"/>
              <w:sz w:val="21"/>
            </w:rPr>
          </w:pPr>
          <w:hyperlink w:anchor="_Toc240359326" w:history="1">
            <w:r w:rsidR="00D5432E" w:rsidRPr="00EA6C18">
              <w:rPr>
                <w:rStyle w:val="afc"/>
                <w:noProof/>
              </w:rPr>
              <w:t>6.1.2.2.9</w:t>
            </w:r>
            <w:r w:rsidR="00D5432E">
              <w:rPr>
                <w:noProof/>
                <w:kern w:val="2"/>
                <w:sz w:val="21"/>
              </w:rPr>
              <w:tab/>
            </w:r>
            <w:r w:rsidR="00D5432E">
              <w:rPr>
                <w:rStyle w:val="afc"/>
                <w:noProof/>
              </w:rPr>
              <w:t>How does the IPC server itself work?</w:t>
            </w:r>
          </w:hyperlink>
        </w:p>
        <w:p w14:paraId="6F1602A9" w14:textId="77777777" w:rsidR="00D5432E" w:rsidRDefault="00081973">
          <w:pPr>
            <w:pStyle w:val="TOC5"/>
            <w:tabs>
              <w:tab w:val="left" w:pos="3218"/>
              <w:tab w:val="right" w:leader="dot" w:pos="8630"/>
            </w:tabs>
            <w:ind w:firstLine="440"/>
            <w:rPr>
              <w:noProof/>
              <w:kern w:val="2"/>
              <w:sz w:val="21"/>
            </w:rPr>
          </w:pPr>
          <w:hyperlink w:anchor="_Toc240359327" w:history="1">
            <w:r w:rsidR="00D5432E" w:rsidRPr="00EA6C18">
              <w:rPr>
                <w:rStyle w:val="afc"/>
                <w:noProof/>
              </w:rPr>
              <w:t>6.1.2.2.10</w:t>
            </w:r>
            <w:r w:rsidR="00D5432E">
              <w:rPr>
                <w:noProof/>
                <w:kern w:val="2"/>
                <w:sz w:val="21"/>
              </w:rPr>
              <w:tab/>
            </w:r>
            <w:r w:rsidR="00D5432E">
              <w:rPr>
                <w:rStyle w:val="afc"/>
                <w:noProof/>
              </w:rPr>
              <w:t>What does the IPC handler do?</w:t>
            </w:r>
          </w:hyperlink>
        </w:p>
        <w:p w14:paraId="3A710608" w14:textId="77777777" w:rsidR="00D5432E" w:rsidRDefault="00081973">
          <w:pPr>
            <w:pStyle w:val="TOC5"/>
            <w:tabs>
              <w:tab w:val="left" w:pos="3273"/>
              <w:tab w:val="right" w:leader="dot" w:pos="8630"/>
            </w:tabs>
            <w:ind w:firstLine="440"/>
            <w:rPr>
              <w:noProof/>
              <w:kern w:val="2"/>
              <w:sz w:val="21"/>
            </w:rPr>
          </w:pPr>
          <w:hyperlink w:anchor="_Toc240359328" w:history="1">
            <w:r w:rsidR="00D5432E" w:rsidRPr="00EA6C18">
              <w:rPr>
                <w:rStyle w:val="afc"/>
                <w:noProof/>
              </w:rPr>
              <w:t>6.1.2.2.11</w:t>
            </w:r>
            <w:r w:rsidR="00D5432E">
              <w:rPr>
                <w:noProof/>
                <w:kern w:val="2"/>
                <w:sz w:val="21"/>
              </w:rPr>
              <w:tab/>
            </w:r>
            <w:r w:rsidR="00D5432E">
              <w:rPr>
                <w:rStyle w:val="afc"/>
                <w:noProof/>
              </w:rPr>
              <w:t>When does the main thread exit?</w:t>
            </w:r>
          </w:hyperlink>
        </w:p>
        <w:p w14:paraId="1D012578" w14:textId="77777777" w:rsidR="00D5432E" w:rsidRDefault="00081973">
          <w:pPr>
            <w:pStyle w:val="TOC4"/>
            <w:tabs>
              <w:tab w:val="left" w:pos="2573"/>
              <w:tab w:val="right" w:leader="dot" w:pos="8630"/>
            </w:tabs>
            <w:ind w:firstLine="440"/>
            <w:rPr>
              <w:noProof/>
              <w:kern w:val="2"/>
              <w:sz w:val="21"/>
            </w:rPr>
          </w:pPr>
          <w:hyperlink w:anchor="_Toc240359329" w:history="1">
            <w:r w:rsidR="00D5432E" w:rsidRPr="00EA6C18">
              <w:rPr>
                <w:rStyle w:val="afc"/>
                <w:noProof/>
              </w:rPr>
              <w:t>6.1.2.3</w:t>
            </w:r>
            <w:r w:rsidR="00D5432E">
              <w:rPr>
                <w:noProof/>
                <w:kern w:val="2"/>
                <w:sz w:val="21"/>
              </w:rPr>
              <w:tab/>
            </w:r>
            <w:r w:rsidR="00D5432E">
              <w:rPr>
                <w:rStyle w:val="afc"/>
                <w:noProof/>
              </w:rPr>
              <w:t>Second main line: 50 Hz Control Loop</w:t>
            </w:r>
          </w:hyperlink>
        </w:p>
        <w:p w14:paraId="500727C9" w14:textId="77777777" w:rsidR="00D5432E" w:rsidRDefault="00081973">
          <w:pPr>
            <w:pStyle w:val="TOC5"/>
            <w:tabs>
              <w:tab w:val="left" w:pos="3102"/>
              <w:tab w:val="right" w:leader="dot" w:pos="8630"/>
            </w:tabs>
            <w:ind w:firstLine="440"/>
            <w:rPr>
              <w:noProof/>
              <w:kern w:val="2"/>
              <w:sz w:val="21"/>
            </w:rPr>
          </w:pPr>
          <w:hyperlink w:anchor="_Toc240359330" w:history="1">
            <w:r w:rsidR="00D5432E" w:rsidRPr="00EA6C18">
              <w:rPr>
                <w:rStyle w:val="afc"/>
                <w:noProof/>
              </w:rPr>
              <w:t>6.1.2.3.1</w:t>
            </w:r>
            <w:r w:rsidR="00D5432E">
              <w:rPr>
                <w:noProof/>
                <w:kern w:val="2"/>
                <w:sz w:val="21"/>
              </w:rPr>
              <w:tab/>
            </w:r>
            <w:r w:rsidR="00D5432E">
              <w:rPr>
                <w:rStyle w:val="afc"/>
                <w:noProof/>
              </w:rPr>
              <w:t>Control Loop initialization phase</w:t>
            </w:r>
          </w:hyperlink>
        </w:p>
        <w:p w14:paraId="3D8E36E4" w14:textId="77777777" w:rsidR="00D5432E" w:rsidRDefault="00081973">
          <w:pPr>
            <w:pStyle w:val="TOC5"/>
            <w:tabs>
              <w:tab w:val="left" w:pos="3157"/>
              <w:tab w:val="right" w:leader="dot" w:pos="8630"/>
            </w:tabs>
            <w:ind w:firstLine="440"/>
            <w:rPr>
              <w:noProof/>
              <w:kern w:val="2"/>
              <w:sz w:val="21"/>
            </w:rPr>
          </w:pPr>
          <w:hyperlink w:anchor="_Toc240359331" w:history="1">
            <w:r w:rsidR="00D5432E" w:rsidRPr="00EA6C18">
              <w:rPr>
                <w:rStyle w:val="afc"/>
                <w:noProof/>
              </w:rPr>
              <w:t>6.1.2.3.2</w:t>
            </w:r>
            <w:r w:rsidR="00D5432E">
              <w:rPr>
                <w:noProof/>
                <w:kern w:val="2"/>
                <w:sz w:val="21"/>
              </w:rPr>
              <w:tab/>
            </w:r>
            <w:r w:rsidR="00D5432E">
              <w:rPr>
                <w:rStyle w:val="afc"/>
                <w:noProof/>
              </w:rPr>
              <w:t>Block 1: Determine current policy</w:t>
            </w:r>
          </w:hyperlink>
        </w:p>
        <w:p w14:paraId="13DC9FBF" w14:textId="77777777" w:rsidR="00D5432E" w:rsidRDefault="00081973">
          <w:pPr>
            <w:pStyle w:val="TOC5"/>
            <w:tabs>
              <w:tab w:val="left" w:pos="3157"/>
              <w:tab w:val="right" w:leader="dot" w:pos="8630"/>
            </w:tabs>
            <w:ind w:firstLine="440"/>
            <w:rPr>
              <w:noProof/>
              <w:kern w:val="2"/>
              <w:sz w:val="21"/>
            </w:rPr>
          </w:pPr>
          <w:hyperlink w:anchor="_Toc240359332" w:history="1">
            <w:r w:rsidR="00D5432E" w:rsidRPr="00EA6C18">
              <w:rPr>
                <w:rStyle w:val="afc"/>
                <w:noProof/>
              </w:rPr>
              <w:t>6.1.2.3.3</w:t>
            </w:r>
            <w:r w:rsidR="00D5432E">
              <w:rPr>
                <w:noProof/>
                <w:kern w:val="2"/>
                <w:sz w:val="21"/>
              </w:rPr>
              <w:tab/>
            </w:r>
            <w:r w:rsidR="00D5432E">
              <w:rPr>
                <w:rStyle w:val="afc"/>
                <w:noProof/>
              </w:rPr>
              <w:t>Block 2: Create Safety</w:t>
            </w:r>
          </w:hyperlink>
        </w:p>
        <w:p w14:paraId="11E930D7" w14:textId="77777777" w:rsidR="00D5432E" w:rsidRDefault="00081973">
          <w:pPr>
            <w:pStyle w:val="TOC5"/>
            <w:tabs>
              <w:tab w:val="left" w:pos="3157"/>
              <w:tab w:val="right" w:leader="dot" w:pos="8630"/>
            </w:tabs>
            <w:ind w:firstLine="440"/>
            <w:rPr>
              <w:noProof/>
              <w:kern w:val="2"/>
              <w:sz w:val="21"/>
            </w:rPr>
          </w:pPr>
          <w:hyperlink w:anchor="_Toc240359333" w:history="1">
            <w:r w:rsidR="00D5432E" w:rsidRPr="00EA6C18">
              <w:rPr>
                <w:rStyle w:val="afc"/>
                <w:noProof/>
              </w:rPr>
              <w:t>6.1.2.3.4</w:t>
            </w:r>
            <w:r w:rsidR="00D5432E">
              <w:rPr>
                <w:noProof/>
                <w:kern w:val="2"/>
                <w:sz w:val="21"/>
              </w:rPr>
              <w:tab/>
            </w:r>
            <w:r w:rsidR="00D5432E">
              <w:rPr>
                <w:rStyle w:val="afc"/>
                <w:noProof/>
              </w:rPr>
              <w:t>Block 3: Read startup pose</w:t>
            </w:r>
          </w:hyperlink>
        </w:p>
        <w:p w14:paraId="3A036266" w14:textId="77777777" w:rsidR="00D5432E" w:rsidRDefault="00081973">
          <w:pPr>
            <w:pStyle w:val="TOC5"/>
            <w:tabs>
              <w:tab w:val="left" w:pos="3157"/>
              <w:tab w:val="right" w:leader="dot" w:pos="8630"/>
            </w:tabs>
            <w:ind w:firstLine="440"/>
            <w:rPr>
              <w:noProof/>
              <w:kern w:val="2"/>
              <w:sz w:val="21"/>
            </w:rPr>
          </w:pPr>
          <w:hyperlink w:anchor="_Toc240359334" w:history="1">
            <w:r w:rsidR="00D5432E" w:rsidRPr="00EA6C18">
              <w:rPr>
                <w:rStyle w:val="afc"/>
                <w:noProof/>
              </w:rPr>
              <w:t>6.1.2.3.5</w:t>
            </w:r>
            <w:r w:rsidR="00D5432E">
              <w:rPr>
                <w:noProof/>
                <w:kern w:val="2"/>
                <w:sz w:val="21"/>
              </w:rPr>
              <w:tab/>
            </w:r>
            <w:r w:rsidR="00D5432E">
              <w:rPr>
                <w:rStyle w:val="afc"/>
                <w:noProof/>
              </w:rPr>
              <w:t>Block 4: Create Controller</w:t>
            </w:r>
          </w:hyperlink>
        </w:p>
        <w:p w14:paraId="2EE2C909" w14:textId="77777777" w:rsidR="00D5432E" w:rsidRDefault="00081973">
          <w:pPr>
            <w:pStyle w:val="TOC5"/>
            <w:tabs>
              <w:tab w:val="left" w:pos="3157"/>
              <w:tab w:val="right" w:leader="dot" w:pos="8630"/>
            </w:tabs>
            <w:ind w:firstLine="440"/>
            <w:rPr>
              <w:noProof/>
              <w:kern w:val="2"/>
              <w:sz w:val="21"/>
            </w:rPr>
          </w:pPr>
          <w:hyperlink w:anchor="_Toc240359335" w:history="1">
            <w:r w:rsidR="00D5432E" w:rsidRPr="00EA6C18">
              <w:rPr>
                <w:rStyle w:val="afc"/>
                <w:noProof/>
              </w:rPr>
              <w:t>6.1.2.3.6</w:t>
            </w:r>
            <w:r w:rsidR="00D5432E">
              <w:rPr>
                <w:noProof/>
                <w:kern w:val="2"/>
                <w:sz w:val="21"/>
              </w:rPr>
              <w:tab/>
            </w:r>
            <w:r w:rsidR="00D5432E">
              <w:rPr>
                <w:rStyle w:val="afc"/>
                <w:noProof/>
              </w:rPr>
              <w:t>Block 5: Establish 50 Hz ticker</w:t>
            </w:r>
          </w:hyperlink>
        </w:p>
        <w:p w14:paraId="4D4719E9" w14:textId="77777777" w:rsidR="00D5432E" w:rsidRDefault="00081973">
          <w:pPr>
            <w:pStyle w:val="TOC5"/>
            <w:tabs>
              <w:tab w:val="left" w:pos="3157"/>
              <w:tab w:val="right" w:leader="dot" w:pos="8630"/>
            </w:tabs>
            <w:ind w:firstLine="440"/>
            <w:rPr>
              <w:noProof/>
              <w:kern w:val="2"/>
              <w:sz w:val="21"/>
            </w:rPr>
          </w:pPr>
          <w:hyperlink w:anchor="_Toc240359336" w:history="1">
            <w:r w:rsidR="00D5432E" w:rsidRPr="00EA6C18">
              <w:rPr>
                <w:rStyle w:val="afc"/>
                <w:noProof/>
              </w:rPr>
              <w:t>6.1.2.3.7</w:t>
            </w:r>
            <w:r w:rsidR="00D5432E">
              <w:rPr>
                <w:noProof/>
                <w:kern w:val="2"/>
                <w:sz w:val="21"/>
              </w:rPr>
              <w:tab/>
            </w:r>
            <w:r w:rsidR="00D5432E">
              <w:rPr>
                <w:rStyle w:val="afc"/>
                <w:noProof/>
              </w:rPr>
              <w:t>Enter while</w:t>
            </w:r>
          </w:hyperlink>
        </w:p>
        <w:p w14:paraId="3BB9EFF6" w14:textId="77777777" w:rsidR="00D5432E" w:rsidRDefault="00081973">
          <w:pPr>
            <w:pStyle w:val="TOC5"/>
            <w:tabs>
              <w:tab w:val="left" w:pos="3102"/>
              <w:tab w:val="right" w:leader="dot" w:pos="8630"/>
            </w:tabs>
            <w:ind w:firstLine="440"/>
            <w:rPr>
              <w:noProof/>
              <w:kern w:val="2"/>
              <w:sz w:val="21"/>
            </w:rPr>
          </w:pPr>
          <w:hyperlink w:anchor="_Toc240359337" w:history="1">
            <w:r w:rsidR="00D5432E" w:rsidRPr="00EA6C18">
              <w:rPr>
                <w:rStyle w:val="afc"/>
                <w:noProof/>
              </w:rPr>
              <w:t>6.1.2.3.8</w:t>
            </w:r>
            <w:r w:rsidR="00D5432E">
              <w:rPr>
                <w:noProof/>
                <w:kern w:val="2"/>
                <w:sz w:val="21"/>
              </w:rPr>
              <w:tab/>
            </w:r>
            <w:r w:rsidR="00D5432E">
              <w:rPr>
                <w:rStyle w:val="afc"/>
                <w:noProof/>
              </w:rPr>
              <w:t>Tick Block 1: Wait for cycle</w:t>
            </w:r>
          </w:hyperlink>
        </w:p>
        <w:p w14:paraId="673794EB" w14:textId="77777777" w:rsidR="00D5432E" w:rsidRDefault="00081973">
          <w:pPr>
            <w:pStyle w:val="TOC5"/>
            <w:tabs>
              <w:tab w:val="left" w:pos="3102"/>
              <w:tab w:val="right" w:leader="dot" w:pos="8630"/>
            </w:tabs>
            <w:ind w:firstLine="440"/>
            <w:rPr>
              <w:noProof/>
              <w:kern w:val="2"/>
              <w:sz w:val="21"/>
            </w:rPr>
          </w:pPr>
          <w:hyperlink w:anchor="_Toc240359338" w:history="1">
            <w:r w:rsidR="00D5432E" w:rsidRPr="00EA6C18">
              <w:rPr>
                <w:rStyle w:val="afc"/>
                <w:noProof/>
              </w:rPr>
              <w:t>6.1.2.3.9</w:t>
            </w:r>
            <w:r w:rsidR="00D5432E">
              <w:rPr>
                <w:noProof/>
                <w:kern w:val="2"/>
                <w:sz w:val="21"/>
              </w:rPr>
              <w:tab/>
            </w:r>
            <w:r w:rsidR="00D5432E">
              <w:rPr>
                <w:rStyle w:val="afc"/>
                <w:noProof/>
              </w:rPr>
              <w:t>Tick Block 2: Read sensors</w:t>
            </w:r>
          </w:hyperlink>
        </w:p>
        <w:p w14:paraId="5A58F26E" w14:textId="77777777" w:rsidR="00D5432E" w:rsidRDefault="00081973">
          <w:pPr>
            <w:pStyle w:val="TOC5"/>
            <w:tabs>
              <w:tab w:val="left" w:pos="3218"/>
              <w:tab w:val="right" w:leader="dot" w:pos="8630"/>
            </w:tabs>
            <w:ind w:firstLine="440"/>
            <w:rPr>
              <w:noProof/>
              <w:kern w:val="2"/>
              <w:sz w:val="21"/>
            </w:rPr>
          </w:pPr>
          <w:hyperlink w:anchor="_Toc240359339" w:history="1">
            <w:r w:rsidR="00D5432E" w:rsidRPr="00EA6C18">
              <w:rPr>
                <w:rStyle w:val="afc"/>
                <w:noProof/>
              </w:rPr>
              <w:t>6.1.2.3.10</w:t>
            </w:r>
            <w:r w:rsidR="00D5432E">
              <w:rPr>
                <w:noProof/>
                <w:kern w:val="2"/>
                <w:sz w:val="21"/>
              </w:rPr>
              <w:tab/>
            </w:r>
            <w:r w:rsidR="00D5432E">
              <w:rPr>
                <w:rStyle w:val="afc"/>
                <w:noProof/>
              </w:rPr>
              <w:t>Tick Block 3: Coast</w:t>
            </w:r>
          </w:hyperlink>
        </w:p>
        <w:p w14:paraId="215957DB" w14:textId="77777777" w:rsidR="00D5432E" w:rsidRDefault="00081973">
          <w:pPr>
            <w:pStyle w:val="TOC5"/>
            <w:tabs>
              <w:tab w:val="left" w:pos="3218"/>
              <w:tab w:val="right" w:leader="dot" w:pos="8630"/>
            </w:tabs>
            <w:ind w:firstLine="440"/>
            <w:rPr>
              <w:noProof/>
              <w:kern w:val="2"/>
              <w:sz w:val="21"/>
            </w:rPr>
          </w:pPr>
          <w:hyperlink w:anchor="_Toc240359340" w:history="1">
            <w:r w:rsidR="00D5432E" w:rsidRPr="00EA6C18">
              <w:rPr>
                <w:rStyle w:val="afc"/>
                <w:noProof/>
              </w:rPr>
              <w:t>6.1.2.3.11</w:t>
            </w:r>
            <w:r w:rsidR="00D5432E">
              <w:rPr>
                <w:noProof/>
                <w:kern w:val="2"/>
                <w:sz w:val="21"/>
              </w:rPr>
              <w:tab/>
            </w:r>
            <w:r w:rsidR="00D5432E">
              <w:rPr>
                <w:rStyle w:val="afc"/>
                <w:noProof/>
              </w:rPr>
              <w:t>Tick Block 4: Update IMU / odometry / fall status</w:t>
            </w:r>
          </w:hyperlink>
        </w:p>
        <w:p w14:paraId="7B8C23A1" w14:textId="77777777" w:rsidR="00D5432E" w:rsidRDefault="00081973">
          <w:pPr>
            <w:pStyle w:val="TOC5"/>
            <w:tabs>
              <w:tab w:val="left" w:pos="3218"/>
              <w:tab w:val="right" w:leader="dot" w:pos="8630"/>
            </w:tabs>
            <w:ind w:firstLine="440"/>
            <w:rPr>
              <w:noProof/>
              <w:kern w:val="2"/>
              <w:sz w:val="21"/>
            </w:rPr>
          </w:pPr>
          <w:hyperlink w:anchor="_Toc240359341" w:history="1">
            <w:r w:rsidR="00D5432E" w:rsidRPr="00EA6C18">
              <w:rPr>
                <w:rStyle w:val="afc"/>
                <w:noProof/>
              </w:rPr>
              <w:t>6.1.2.3.12</w:t>
            </w:r>
            <w:r w:rsidR="00D5432E">
              <w:rPr>
                <w:noProof/>
                <w:kern w:val="2"/>
                <w:sz w:val="21"/>
              </w:rPr>
              <w:tab/>
            </w:r>
            <w:r w:rsidR="00D5432E">
              <w:rPr>
                <w:rStyle w:val="afc"/>
                <w:noProof/>
              </w:rPr>
              <w:t>Tick Block 5: Read Intent Snapshot</w:t>
            </w:r>
          </w:hyperlink>
        </w:p>
        <w:p w14:paraId="4A3FC4BC" w14:textId="77777777" w:rsidR="00D5432E" w:rsidRDefault="00081973">
          <w:pPr>
            <w:pStyle w:val="TOC5"/>
            <w:tabs>
              <w:tab w:val="left" w:pos="3218"/>
              <w:tab w:val="right" w:leader="dot" w:pos="8630"/>
            </w:tabs>
            <w:ind w:firstLine="440"/>
            <w:rPr>
              <w:noProof/>
              <w:kern w:val="2"/>
              <w:sz w:val="21"/>
            </w:rPr>
          </w:pPr>
          <w:hyperlink w:anchor="_Toc240359342" w:history="1">
            <w:r w:rsidR="00D5432E" w:rsidRPr="00EA6C18">
              <w:rPr>
                <w:rStyle w:val="afc"/>
                <w:noProof/>
              </w:rPr>
              <w:t>6.1.2.3.13</w:t>
            </w:r>
            <w:r w:rsidR="00D5432E">
              <w:rPr>
                <w:noProof/>
                <w:kern w:val="2"/>
                <w:sz w:val="21"/>
              </w:rPr>
              <w:tab/>
            </w:r>
            <w:r w:rsidR="00D5432E">
              <w:rPr>
                <w:rStyle w:val="afc"/>
                <w:noProof/>
              </w:rPr>
              <w:t>Tick Block 6: Safety Gate</w:t>
            </w:r>
          </w:hyperlink>
        </w:p>
        <w:p w14:paraId="0B6B33D8" w14:textId="77777777" w:rsidR="00D5432E" w:rsidRDefault="00081973">
          <w:pPr>
            <w:pStyle w:val="TOC5"/>
            <w:tabs>
              <w:tab w:val="left" w:pos="3218"/>
              <w:tab w:val="right" w:leader="dot" w:pos="8630"/>
            </w:tabs>
            <w:ind w:firstLine="440"/>
            <w:rPr>
              <w:noProof/>
              <w:kern w:val="2"/>
              <w:sz w:val="21"/>
            </w:rPr>
          </w:pPr>
          <w:hyperlink w:anchor="_Toc240359343" w:history="1">
            <w:r w:rsidR="00D5432E" w:rsidRPr="00EA6C18">
              <w:rPr>
                <w:rStyle w:val="afc"/>
                <w:noProof/>
              </w:rPr>
              <w:t>6.1.2.3.14</w:t>
            </w:r>
            <w:r w:rsidR="00D5432E">
              <w:rPr>
                <w:noProof/>
                <w:kern w:val="2"/>
                <w:sz w:val="21"/>
              </w:rPr>
              <w:tab/>
            </w:r>
            <w:r w:rsidR="00D5432E">
              <w:rPr>
                <w:rStyle w:val="afc"/>
                <w:noProof/>
              </w:rPr>
              <w:t>Tick Block 7: Handle one-time power request</w:t>
            </w:r>
          </w:hyperlink>
        </w:p>
        <w:p w14:paraId="2AB0AD40" w14:textId="77777777" w:rsidR="00D5432E" w:rsidRDefault="00081973">
          <w:pPr>
            <w:pStyle w:val="TOC5"/>
            <w:tabs>
              <w:tab w:val="left" w:pos="3218"/>
              <w:tab w:val="right" w:leader="dot" w:pos="8630"/>
            </w:tabs>
            <w:ind w:firstLine="440"/>
            <w:rPr>
              <w:noProof/>
              <w:kern w:val="2"/>
              <w:sz w:val="21"/>
            </w:rPr>
          </w:pPr>
          <w:hyperlink w:anchor="_Toc240359344" w:history="1">
            <w:r w:rsidR="00D5432E" w:rsidRPr="00EA6C18">
              <w:rPr>
                <w:rStyle w:val="afc"/>
                <w:noProof/>
              </w:rPr>
              <w:t>6.1.2.3.15</w:t>
            </w:r>
            <w:r w:rsidR="00D5432E">
              <w:rPr>
                <w:noProof/>
                <w:kern w:val="2"/>
                <w:sz w:val="21"/>
              </w:rPr>
              <w:tab/>
            </w:r>
            <w:r w:rsidR="00D5432E">
              <w:rPr>
                <w:rStyle w:val="afc"/>
                <w:noProof/>
              </w:rPr>
              <w:t>Tick Block 8: Handle Skill / Sit / Ground Pick</w:t>
            </w:r>
          </w:hyperlink>
        </w:p>
        <w:p w14:paraId="56F34A8A" w14:textId="77777777" w:rsidR="00D5432E" w:rsidRDefault="00081973">
          <w:pPr>
            <w:pStyle w:val="TOC5"/>
            <w:tabs>
              <w:tab w:val="left" w:pos="3218"/>
              <w:tab w:val="right" w:leader="dot" w:pos="8630"/>
            </w:tabs>
            <w:ind w:firstLine="440"/>
            <w:rPr>
              <w:noProof/>
              <w:kern w:val="2"/>
              <w:sz w:val="21"/>
            </w:rPr>
          </w:pPr>
          <w:hyperlink w:anchor="_Toc240359345" w:history="1">
            <w:r w:rsidR="00D5432E" w:rsidRPr="00EA6C18">
              <w:rPr>
                <w:rStyle w:val="afc"/>
                <w:noProof/>
              </w:rPr>
              <w:t>6.1.2.3.16</w:t>
            </w:r>
            <w:r w:rsidR="00D5432E">
              <w:rPr>
                <w:noProof/>
                <w:kern w:val="2"/>
                <w:sz w:val="21"/>
              </w:rPr>
              <w:tab/>
            </w:r>
            <w:r w:rsidR="00D5432E">
              <w:rPr>
                <w:rStyle w:val="afc"/>
                <w:noProof/>
              </w:rPr>
              <w:t>Tick Block 9: Handle sound</w:t>
            </w:r>
          </w:hyperlink>
        </w:p>
        <w:p w14:paraId="4E7F6540" w14:textId="77777777" w:rsidR="00D5432E" w:rsidRDefault="00081973">
          <w:pPr>
            <w:pStyle w:val="TOC5"/>
            <w:tabs>
              <w:tab w:val="left" w:pos="3218"/>
              <w:tab w:val="right" w:leader="dot" w:pos="8630"/>
            </w:tabs>
            <w:ind w:firstLine="440"/>
            <w:rPr>
              <w:noProof/>
              <w:kern w:val="2"/>
              <w:sz w:val="21"/>
            </w:rPr>
          </w:pPr>
          <w:hyperlink w:anchor="_Toc240359346" w:history="1">
            <w:r w:rsidR="00D5432E" w:rsidRPr="00EA6C18">
              <w:rPr>
                <w:rStyle w:val="afc"/>
                <w:noProof/>
              </w:rPr>
              <w:t>6.1.2.3.17</w:t>
            </w:r>
            <w:r w:rsidR="00D5432E">
              <w:rPr>
                <w:noProof/>
                <w:kern w:val="2"/>
                <w:sz w:val="21"/>
              </w:rPr>
              <w:tab/>
            </w:r>
            <w:r w:rsidR="00D5432E">
              <w:rPr>
                <w:rStyle w:val="afc"/>
                <w:noProof/>
              </w:rPr>
              <w:t>Tick Block 10: Handle Mode Switch / Policy Reload</w:t>
            </w:r>
          </w:hyperlink>
        </w:p>
        <w:p w14:paraId="085C2F48" w14:textId="77777777" w:rsidR="00D5432E" w:rsidRDefault="00081973">
          <w:pPr>
            <w:pStyle w:val="TOC5"/>
            <w:tabs>
              <w:tab w:val="left" w:pos="3218"/>
              <w:tab w:val="right" w:leader="dot" w:pos="8630"/>
            </w:tabs>
            <w:ind w:firstLine="440"/>
            <w:rPr>
              <w:noProof/>
              <w:kern w:val="2"/>
              <w:sz w:val="21"/>
            </w:rPr>
          </w:pPr>
          <w:hyperlink w:anchor="_Toc240359347" w:history="1">
            <w:r w:rsidR="00D5432E" w:rsidRPr="00EA6C18">
              <w:rPr>
                <w:rStyle w:val="afc"/>
                <w:noProof/>
              </w:rPr>
              <w:t>6.1.2.3.18</w:t>
            </w:r>
            <w:r w:rsidR="00D5432E">
              <w:rPr>
                <w:noProof/>
                <w:kern w:val="2"/>
                <w:sz w:val="21"/>
              </w:rPr>
              <w:tab/>
            </w:r>
            <w:r w:rsidR="00D5432E">
              <w:rPr>
                <w:rStyle w:val="afc"/>
                <w:noProof/>
              </w:rPr>
              <w:t>Tick Block 11: Shutdown / Battery Shutdown</w:t>
            </w:r>
          </w:hyperlink>
        </w:p>
        <w:p w14:paraId="538E8744" w14:textId="77777777" w:rsidR="00D5432E" w:rsidRDefault="00081973">
          <w:pPr>
            <w:pStyle w:val="TOC5"/>
            <w:tabs>
              <w:tab w:val="left" w:pos="3218"/>
              <w:tab w:val="right" w:leader="dot" w:pos="8630"/>
            </w:tabs>
            <w:ind w:firstLine="440"/>
            <w:rPr>
              <w:noProof/>
              <w:kern w:val="2"/>
              <w:sz w:val="21"/>
            </w:rPr>
          </w:pPr>
          <w:hyperlink w:anchor="_Toc240359348" w:history="1">
            <w:r w:rsidR="00D5432E" w:rsidRPr="00EA6C18">
              <w:rPr>
                <w:rStyle w:val="afc"/>
                <w:noProof/>
              </w:rPr>
              <w:t>6.1.2.3.19</w:t>
            </w:r>
            <w:r w:rsidR="00D5432E">
              <w:rPr>
                <w:noProof/>
                <w:kern w:val="2"/>
                <w:sz w:val="21"/>
              </w:rPr>
              <w:tab/>
            </w:r>
            <w:r w:rsidR="00D5432E">
              <w:rPr>
                <w:rStyle w:val="afc"/>
                <w:noProof/>
              </w:rPr>
              <w:t>Tick Block 12: Limp-Fall</w:t>
            </w:r>
          </w:hyperlink>
        </w:p>
        <w:p w14:paraId="1DE818B1" w14:textId="77777777" w:rsidR="00D5432E" w:rsidRDefault="00081973">
          <w:pPr>
            <w:pStyle w:val="TOC5"/>
            <w:tabs>
              <w:tab w:val="left" w:pos="3218"/>
              <w:tab w:val="right" w:leader="dot" w:pos="8630"/>
            </w:tabs>
            <w:ind w:firstLine="440"/>
            <w:rPr>
              <w:noProof/>
              <w:kern w:val="2"/>
              <w:sz w:val="21"/>
            </w:rPr>
          </w:pPr>
          <w:hyperlink w:anchor="_Toc240359349" w:history="1">
            <w:r w:rsidR="00D5432E" w:rsidRPr="00EA6C18">
              <w:rPr>
                <w:rStyle w:val="afc"/>
                <w:noProof/>
              </w:rPr>
              <w:t>6.1.2.3.20</w:t>
            </w:r>
            <w:r w:rsidR="00D5432E">
              <w:rPr>
                <w:noProof/>
                <w:kern w:val="2"/>
                <w:sz w:val="21"/>
              </w:rPr>
              <w:tab/>
            </w:r>
            <w:r w:rsidR="00D5432E">
              <w:rPr>
                <w:rStyle w:val="afc"/>
                <w:noProof/>
              </w:rPr>
              <w:t>Tick Block 13: Decide whether to enter driving</w:t>
            </w:r>
          </w:hyperlink>
        </w:p>
        <w:p w14:paraId="6C0801BC" w14:textId="77777777" w:rsidR="00D5432E" w:rsidRDefault="00081973">
          <w:pPr>
            <w:pStyle w:val="TOC5"/>
            <w:tabs>
              <w:tab w:val="left" w:pos="3218"/>
              <w:tab w:val="right" w:leader="dot" w:pos="8630"/>
            </w:tabs>
            <w:ind w:firstLine="440"/>
            <w:rPr>
              <w:noProof/>
              <w:kern w:val="2"/>
              <w:sz w:val="21"/>
            </w:rPr>
          </w:pPr>
          <w:hyperlink w:anchor="_Toc240359350" w:history="1">
            <w:r w:rsidR="00D5432E" w:rsidRPr="00EA6C18">
              <w:rPr>
                <w:rStyle w:val="afc"/>
                <w:noProof/>
              </w:rPr>
              <w:t>6.1.2.3.21</w:t>
            </w:r>
            <w:r w:rsidR="00D5432E">
              <w:rPr>
                <w:noProof/>
                <w:kern w:val="2"/>
                <w:sz w:val="21"/>
              </w:rPr>
              <w:tab/>
            </w:r>
            <w:r w:rsidR="00D5432E">
              <w:rPr>
                <w:rStyle w:val="afc"/>
                <w:noProof/>
              </w:rPr>
              <w:t>Tick Block 14: Handle driving start / stop</w:t>
            </w:r>
          </w:hyperlink>
        </w:p>
        <w:p w14:paraId="0A37756C" w14:textId="77777777" w:rsidR="00D5432E" w:rsidRDefault="00081973">
          <w:pPr>
            <w:pStyle w:val="TOC5"/>
            <w:tabs>
              <w:tab w:val="left" w:pos="3218"/>
              <w:tab w:val="right" w:leader="dot" w:pos="8630"/>
            </w:tabs>
            <w:ind w:firstLine="440"/>
            <w:rPr>
              <w:noProof/>
              <w:kern w:val="2"/>
              <w:sz w:val="21"/>
            </w:rPr>
          </w:pPr>
          <w:hyperlink w:anchor="_Toc240359351" w:history="1">
            <w:r w:rsidR="00D5432E" w:rsidRPr="00EA6C18">
              <w:rPr>
                <w:rStyle w:val="afc"/>
                <w:noProof/>
              </w:rPr>
              <w:t>6.1.2.3.22</w:t>
            </w:r>
            <w:r w:rsidR="00D5432E">
              <w:rPr>
                <w:noProof/>
                <w:kern w:val="2"/>
                <w:sz w:val="21"/>
              </w:rPr>
              <w:tab/>
            </w:r>
            <w:r w:rsidR="00D5432E">
              <w:rPr>
                <w:rStyle w:val="afc"/>
                <w:noProof/>
              </w:rPr>
              <w:t>Tick Block 15: Battery voltage compensation</w:t>
            </w:r>
          </w:hyperlink>
        </w:p>
        <w:p w14:paraId="0CA067E9" w14:textId="77777777" w:rsidR="00D5432E" w:rsidRDefault="00081973">
          <w:pPr>
            <w:pStyle w:val="TOC5"/>
            <w:tabs>
              <w:tab w:val="left" w:pos="3218"/>
              <w:tab w:val="right" w:leader="dot" w:pos="8630"/>
            </w:tabs>
            <w:ind w:firstLine="440"/>
            <w:rPr>
              <w:noProof/>
              <w:kern w:val="2"/>
              <w:sz w:val="21"/>
            </w:rPr>
          </w:pPr>
          <w:hyperlink w:anchor="_Toc240359352" w:history="1">
            <w:r w:rsidR="00D5432E" w:rsidRPr="00EA6C18">
              <w:rPr>
                <w:rStyle w:val="afc"/>
                <w:noProof/>
              </w:rPr>
              <w:t>6.1.2.3.23</w:t>
            </w:r>
            <w:r w:rsidR="00D5432E">
              <w:rPr>
                <w:noProof/>
                <w:kern w:val="2"/>
                <w:sz w:val="21"/>
              </w:rPr>
              <w:tab/>
            </w:r>
            <w:r w:rsidR="00D5432E">
              <w:rPr>
                <w:rStyle w:val="afc"/>
                <w:noProof/>
              </w:rPr>
              <w:t>Tick Block 16: Generate Joint Targets</w:t>
            </w:r>
          </w:hyperlink>
        </w:p>
        <w:p w14:paraId="00BF078D" w14:textId="77777777" w:rsidR="00D5432E" w:rsidRDefault="00081973">
          <w:pPr>
            <w:pStyle w:val="TOC5"/>
            <w:tabs>
              <w:tab w:val="left" w:pos="3218"/>
              <w:tab w:val="right" w:leader="dot" w:pos="8630"/>
            </w:tabs>
            <w:ind w:firstLine="440"/>
            <w:rPr>
              <w:noProof/>
              <w:kern w:val="2"/>
              <w:sz w:val="21"/>
            </w:rPr>
          </w:pPr>
          <w:hyperlink w:anchor="_Toc240359353" w:history="1">
            <w:r w:rsidR="00D5432E" w:rsidRPr="00EA6C18">
              <w:rPr>
                <w:rStyle w:val="afc"/>
                <w:noProof/>
              </w:rPr>
              <w:t>6.1.2.3.24</w:t>
            </w:r>
            <w:r w:rsidR="00D5432E">
              <w:rPr>
                <w:noProof/>
                <w:kern w:val="2"/>
                <w:sz w:val="21"/>
              </w:rPr>
              <w:tab/>
            </w:r>
            <w:r w:rsidR="00D5432E">
              <w:rPr>
                <w:rStyle w:val="afc"/>
                <w:noProof/>
              </w:rPr>
              <w:t>Tick Block 17: Controller.step()</w:t>
            </w:r>
          </w:hyperlink>
        </w:p>
        <w:p w14:paraId="3B915EA6" w14:textId="77777777" w:rsidR="00D5432E" w:rsidRDefault="00081973">
          <w:pPr>
            <w:pStyle w:val="TOC5"/>
            <w:tabs>
              <w:tab w:val="left" w:pos="3218"/>
              <w:tab w:val="right" w:leader="dot" w:pos="8630"/>
            </w:tabs>
            <w:ind w:firstLine="440"/>
            <w:rPr>
              <w:noProof/>
              <w:kern w:val="2"/>
              <w:sz w:val="21"/>
            </w:rPr>
          </w:pPr>
          <w:hyperlink w:anchor="_Toc240359354" w:history="1">
            <w:r w:rsidR="00D5432E" w:rsidRPr="00EA6C18">
              <w:rPr>
                <w:rStyle w:val="afc"/>
                <w:noProof/>
              </w:rPr>
              <w:t>6.1.2.3.25</w:t>
            </w:r>
            <w:r w:rsidR="00D5432E">
              <w:rPr>
                <w:noProof/>
                <w:kern w:val="2"/>
                <w:sz w:val="21"/>
              </w:rPr>
              <w:tab/>
            </w:r>
            <w:r w:rsidR="00D5432E">
              <w:rPr>
                <w:rStyle w:val="afc"/>
                <w:noProof/>
              </w:rPr>
              <w:t>Tick Block 18: Theremin / Chorale / Mouth</w:t>
            </w:r>
          </w:hyperlink>
        </w:p>
        <w:p w14:paraId="52E8E983" w14:textId="77777777" w:rsidR="00D5432E" w:rsidRDefault="00081973">
          <w:pPr>
            <w:pStyle w:val="TOC5"/>
            <w:tabs>
              <w:tab w:val="left" w:pos="3218"/>
              <w:tab w:val="right" w:leader="dot" w:pos="8630"/>
            </w:tabs>
            <w:ind w:firstLine="440"/>
            <w:rPr>
              <w:noProof/>
              <w:kern w:val="2"/>
              <w:sz w:val="21"/>
            </w:rPr>
          </w:pPr>
          <w:hyperlink w:anchor="_Toc240359355" w:history="1">
            <w:r w:rsidR="00D5432E" w:rsidRPr="00EA6C18">
              <w:rPr>
                <w:rStyle w:val="afc"/>
                <w:noProof/>
              </w:rPr>
              <w:t>6.1.2.3.26</w:t>
            </w:r>
            <w:r w:rsidR="00D5432E">
              <w:rPr>
                <w:noProof/>
                <w:kern w:val="2"/>
                <w:sz w:val="21"/>
              </w:rPr>
              <w:tab/>
            </w:r>
            <w:r w:rsidR="00D5432E">
              <w:rPr>
                <w:rStyle w:val="afc"/>
                <w:noProof/>
              </w:rPr>
              <w:t>Tick Block 19: Finally enter Safety</w:t>
            </w:r>
          </w:hyperlink>
        </w:p>
        <w:p w14:paraId="4C531869" w14:textId="77777777" w:rsidR="00D5432E" w:rsidRDefault="00081973">
          <w:pPr>
            <w:pStyle w:val="TOC5"/>
            <w:tabs>
              <w:tab w:val="left" w:pos="3218"/>
              <w:tab w:val="right" w:leader="dot" w:pos="8630"/>
            </w:tabs>
            <w:ind w:firstLine="440"/>
            <w:rPr>
              <w:noProof/>
              <w:kern w:val="2"/>
              <w:sz w:val="21"/>
            </w:rPr>
          </w:pPr>
          <w:hyperlink w:anchor="_Toc240359356" w:history="1">
            <w:r w:rsidR="00D5432E" w:rsidRPr="00EA6C18">
              <w:rPr>
                <w:rStyle w:val="afc"/>
                <w:noProof/>
              </w:rPr>
              <w:t>6.1.2.3.27</w:t>
            </w:r>
            <w:r w:rsidR="00D5432E">
              <w:rPr>
                <w:noProof/>
                <w:kern w:val="2"/>
                <w:sz w:val="21"/>
              </w:rPr>
              <w:tab/>
            </w:r>
            <w:r w:rsidR="00D5432E">
              <w:rPr>
                <w:rStyle w:val="afc"/>
                <w:noProof/>
              </w:rPr>
              <w:t>Tick Block 20: Publish RobotState</w:t>
            </w:r>
          </w:hyperlink>
        </w:p>
        <w:p w14:paraId="2ADC5B79" w14:textId="77777777" w:rsidR="00D5432E" w:rsidRDefault="00081973">
          <w:pPr>
            <w:pStyle w:val="TOC5"/>
            <w:tabs>
              <w:tab w:val="left" w:pos="3218"/>
              <w:tab w:val="right" w:leader="dot" w:pos="8630"/>
            </w:tabs>
            <w:ind w:firstLine="440"/>
            <w:rPr>
              <w:noProof/>
              <w:kern w:val="2"/>
              <w:sz w:val="21"/>
            </w:rPr>
          </w:pPr>
          <w:hyperlink w:anchor="_Toc240359357" w:history="1">
            <w:r w:rsidR="00D5432E" w:rsidRPr="00EA6C18">
              <w:rPr>
                <w:rStyle w:val="afc"/>
                <w:noProof/>
              </w:rPr>
              <w:t>6.1.2.3.28</w:t>
            </w:r>
            <w:r w:rsidR="00D5432E">
              <w:rPr>
                <w:noProof/>
                <w:kern w:val="2"/>
                <w:sz w:val="21"/>
              </w:rPr>
              <w:tab/>
            </w:r>
            <w:r w:rsidR="00D5432E">
              <w:rPr>
                <w:rStyle w:val="afc"/>
                <w:noProof/>
              </w:rPr>
              <w:t>Tick Block 21: Record loop health</w:t>
            </w:r>
          </w:hyperlink>
        </w:p>
        <w:p w14:paraId="62ADF6F0" w14:textId="77777777" w:rsidR="00D5432E" w:rsidRDefault="00081973">
          <w:pPr>
            <w:pStyle w:val="TOC4"/>
            <w:tabs>
              <w:tab w:val="left" w:pos="2518"/>
              <w:tab w:val="right" w:leader="dot" w:pos="8630"/>
            </w:tabs>
            <w:ind w:firstLine="440"/>
            <w:rPr>
              <w:noProof/>
              <w:kern w:val="2"/>
              <w:sz w:val="21"/>
            </w:rPr>
          </w:pPr>
          <w:hyperlink w:anchor="_Toc240359358" w:history="1">
            <w:r w:rsidR="00D5432E" w:rsidRPr="00EA6C18">
              <w:rPr>
                <w:rStyle w:val="afc"/>
                <w:noProof/>
              </w:rPr>
              <w:t>6.1.2.4</w:t>
            </w:r>
            <w:r w:rsidR="00D5432E">
              <w:rPr>
                <w:noProof/>
                <w:kern w:val="2"/>
                <w:sz w:val="21"/>
              </w:rPr>
              <w:tab/>
            </w:r>
            <w:r w:rsidR="00D5432E">
              <w:rPr>
                <w:rStyle w:val="afc"/>
                <w:noProof/>
              </w:rPr>
              <w:t>Some key design points of robotd</w:t>
            </w:r>
          </w:hyperlink>
        </w:p>
        <w:p w14:paraId="46E7480D" w14:textId="77777777" w:rsidR="00D5432E" w:rsidRDefault="00081973">
          <w:pPr>
            <w:pStyle w:val="TOC2"/>
            <w:tabs>
              <w:tab w:val="left" w:pos="1680"/>
              <w:tab w:val="right" w:leader="dot" w:pos="8630"/>
            </w:tabs>
            <w:ind w:left="440" w:firstLine="440"/>
            <w:rPr>
              <w:noProof/>
              <w:kern w:val="2"/>
              <w:sz w:val="21"/>
            </w:rPr>
          </w:pPr>
          <w:hyperlink w:anchor="_Toc240359359" w:history="1">
            <w:r w:rsidR="00D5432E" w:rsidRPr="00EA6C18">
              <w:rPr>
                <w:rStyle w:val="afc"/>
                <w:noProof/>
              </w:rPr>
              <w:t>6.2</w:t>
            </w:r>
            <w:r w:rsidR="00D5432E">
              <w:rPr>
                <w:noProof/>
                <w:kern w:val="2"/>
                <w:sz w:val="21"/>
              </w:rPr>
              <w:tab/>
            </w:r>
            <w:r w:rsidR="00D5432E">
              <w:rPr>
                <w:rStyle w:val="afc"/>
                <w:noProof/>
              </w:rPr>
              <w:t>robotd's ONNX model declaration, instantiation, and invocation</w:t>
            </w:r>
          </w:hyperlink>
        </w:p>
        <w:p w14:paraId="31C40605" w14:textId="77777777" w:rsidR="00D5432E" w:rsidRDefault="00081973">
          <w:pPr>
            <w:pStyle w:val="TOC3"/>
            <w:tabs>
              <w:tab w:val="left" w:pos="1989"/>
              <w:tab w:val="right" w:leader="dot" w:pos="8630"/>
            </w:tabs>
            <w:ind w:left="880" w:firstLine="440"/>
            <w:rPr>
              <w:noProof/>
              <w:kern w:val="2"/>
              <w:sz w:val="21"/>
            </w:rPr>
          </w:pPr>
          <w:hyperlink w:anchor="_Toc240359360" w:history="1">
            <w:r w:rsidR="00D5432E" w:rsidRPr="00EA6C18">
              <w:rPr>
                <w:rStyle w:val="afc"/>
                <w:noProof/>
              </w:rPr>
              <w:t>6.2.1</w:t>
            </w:r>
            <w:r w:rsidR="00D5432E">
              <w:rPr>
                <w:noProof/>
                <w:kern w:val="2"/>
                <w:sz w:val="21"/>
              </w:rPr>
              <w:tab/>
            </w:r>
            <w:r w:rsidR="00D5432E">
              <w:rPr>
                <w:rStyle w:val="afc"/>
                <w:noProof/>
              </w:rPr>
              <w:t>Define: define an ONNX model object</w:t>
            </w:r>
          </w:hyperlink>
        </w:p>
        <w:p w14:paraId="4827CBDA" w14:textId="77777777" w:rsidR="00D5432E" w:rsidRDefault="00081973">
          <w:pPr>
            <w:pStyle w:val="TOC3"/>
            <w:tabs>
              <w:tab w:val="left" w:pos="1989"/>
              <w:tab w:val="right" w:leader="dot" w:pos="8630"/>
            </w:tabs>
            <w:ind w:left="880" w:firstLine="440"/>
            <w:rPr>
              <w:noProof/>
              <w:kern w:val="2"/>
              <w:sz w:val="21"/>
            </w:rPr>
          </w:pPr>
          <w:hyperlink w:anchor="_Toc240359361" w:history="1">
            <w:r w:rsidR="00D5432E" w:rsidRPr="00EA6C18">
              <w:rPr>
                <w:rStyle w:val="afc"/>
                <w:noProof/>
              </w:rPr>
              <w:t>6.2.2</w:t>
            </w:r>
            <w:r w:rsidR="00D5432E">
              <w:rPr>
                <w:noProof/>
                <w:kern w:val="2"/>
                <w:sz w:val="21"/>
              </w:rPr>
              <w:tab/>
            </w:r>
            <w:r w:rsidR="00D5432E">
              <w:rPr>
                <w:rStyle w:val="afc"/>
                <w:noProof/>
              </w:rPr>
              <w:t>Create: load the `.onnx` file into a `Session`</w:t>
            </w:r>
          </w:hyperlink>
        </w:p>
        <w:p w14:paraId="39C44276" w14:textId="77777777" w:rsidR="00D5432E" w:rsidRDefault="00081973">
          <w:pPr>
            <w:pStyle w:val="TOC3"/>
            <w:tabs>
              <w:tab w:val="left" w:pos="1934"/>
              <w:tab w:val="right" w:leader="dot" w:pos="8630"/>
            </w:tabs>
            <w:ind w:left="880" w:firstLine="440"/>
            <w:rPr>
              <w:noProof/>
              <w:kern w:val="2"/>
              <w:sz w:val="21"/>
            </w:rPr>
          </w:pPr>
          <w:hyperlink w:anchor="_Toc240359362" w:history="1">
            <w:r w:rsidR="00D5432E" w:rsidRPr="00EA6C18">
              <w:rPr>
                <w:rStyle w:val="afc"/>
                <w:noProof/>
              </w:rPr>
              <w:t>6.2.3</w:t>
            </w:r>
            <w:r w:rsidR="00D5432E">
              <w:rPr>
                <w:noProof/>
                <w:kern w:val="2"/>
                <w:sz w:val="21"/>
              </w:rPr>
              <w:tab/>
            </w:r>
            <w:r w:rsidR="00D5432E">
              <w:rPr>
                <w:rStyle w:val="afc"/>
                <w:noProof/>
              </w:rPr>
              <w:t>`robotd` creates it</w:t>
            </w:r>
          </w:hyperlink>
        </w:p>
        <w:p w14:paraId="393681A8" w14:textId="77777777" w:rsidR="00D5432E" w:rsidRDefault="00081973">
          <w:pPr>
            <w:pStyle w:val="TOC3"/>
            <w:tabs>
              <w:tab w:val="left" w:pos="1989"/>
              <w:tab w:val="right" w:leader="dot" w:pos="8630"/>
            </w:tabs>
            <w:ind w:left="880" w:firstLine="440"/>
            <w:rPr>
              <w:noProof/>
              <w:kern w:val="2"/>
              <w:sz w:val="21"/>
            </w:rPr>
          </w:pPr>
          <w:hyperlink w:anchor="_Toc240359363" w:history="1">
            <w:r w:rsidR="00D5432E" w:rsidRPr="00EA6C18">
              <w:rPr>
                <w:rStyle w:val="afc"/>
                <w:noProof/>
              </w:rPr>
              <w:t>6.2.4</w:t>
            </w:r>
            <w:r w:rsidR="00D5432E">
              <w:rPr>
                <w:noProof/>
                <w:kern w:val="2"/>
                <w:sz w:val="21"/>
              </w:rPr>
              <w:tab/>
            </w:r>
            <w:r w:rsidR="00D5432E">
              <w:rPr>
                <w:rStyle w:val="afc"/>
                <w:noProof/>
              </w:rPr>
              <w:t>Execute: call ONNX</w:t>
            </w:r>
          </w:hyperlink>
        </w:p>
        <w:p w14:paraId="7B18ED3C" w14:textId="77777777" w:rsidR="00D5432E" w:rsidRDefault="00081973">
          <w:pPr>
            <w:pStyle w:val="TOC3"/>
            <w:tabs>
              <w:tab w:val="left" w:pos="1934"/>
              <w:tab w:val="right" w:leader="dot" w:pos="8630"/>
            </w:tabs>
            <w:ind w:left="880" w:firstLine="440"/>
            <w:rPr>
              <w:noProof/>
              <w:kern w:val="2"/>
              <w:sz w:val="21"/>
            </w:rPr>
          </w:pPr>
          <w:hyperlink w:anchor="_Toc240359364" w:history="1">
            <w:r w:rsidR="00D5432E" w:rsidRPr="00EA6C18">
              <w:rPr>
                <w:rStyle w:val="afc"/>
                <w:noProof/>
              </w:rPr>
              <w:t>6.2.5</w:t>
            </w:r>
            <w:r w:rsidR="00D5432E">
              <w:rPr>
                <w:noProof/>
                <w:kern w:val="2"/>
                <w:sz w:val="21"/>
              </w:rPr>
              <w:tab/>
            </w:r>
            <w:r w:rsidR="00D5432E">
              <w:rPr>
                <w:rStyle w:val="afc"/>
                <w:noProof/>
              </w:rPr>
              <w:t>How does `robotd` call it?</w:t>
            </w:r>
          </w:hyperlink>
        </w:p>
        <w:p w14:paraId="06520386" w14:textId="77777777" w:rsidR="00D5432E" w:rsidRDefault="00081973">
          <w:pPr>
            <w:pStyle w:val="TOC3"/>
            <w:tabs>
              <w:tab w:val="left" w:pos="1989"/>
              <w:tab w:val="right" w:leader="dot" w:pos="8630"/>
            </w:tabs>
            <w:ind w:left="880" w:firstLine="440"/>
            <w:rPr>
              <w:noProof/>
              <w:kern w:val="2"/>
              <w:sz w:val="21"/>
            </w:rPr>
          </w:pPr>
          <w:hyperlink w:anchor="_Toc240359365" w:history="1">
            <w:r w:rsidR="00D5432E" w:rsidRPr="00EA6C18">
              <w:rPr>
                <w:rStyle w:val="afc"/>
                <w:noProof/>
              </w:rPr>
              <w:t>6.2.6</w:t>
            </w:r>
            <w:r w:rsidR="00D5432E">
              <w:rPr>
                <w:noProof/>
                <w:kern w:val="2"/>
                <w:sz w:val="21"/>
              </w:rPr>
              <w:tab/>
            </w:r>
            <w:r w:rsidR="00D5432E">
              <w:rPr>
                <w:rStyle w:val="afc"/>
                <w:noProof/>
              </w:rPr>
              <w:t>Summary of the three actions</w:t>
            </w:r>
          </w:hyperlink>
        </w:p>
        <w:p w14:paraId="135DCE60" w14:textId="77777777" w:rsidR="00D5432E" w:rsidRDefault="00081973">
          <w:pPr>
            <w:pStyle w:val="TOC2"/>
            <w:tabs>
              <w:tab w:val="left" w:pos="1680"/>
              <w:tab w:val="right" w:leader="dot" w:pos="8630"/>
            </w:tabs>
            <w:ind w:left="440" w:firstLine="440"/>
            <w:rPr>
              <w:noProof/>
              <w:kern w:val="2"/>
              <w:sz w:val="21"/>
            </w:rPr>
          </w:pPr>
          <w:hyperlink w:anchor="_Toc240359366" w:history="1">
            <w:r w:rsidR="00D5432E" w:rsidRPr="00EA6C18">
              <w:rPr>
                <w:rStyle w:val="afc"/>
                <w:noProof/>
              </w:rPr>
              <w:t>6.3</w:t>
            </w:r>
            <w:r w:rsidR="00D5432E">
              <w:rPr>
                <w:noProof/>
                <w:kern w:val="2"/>
                <w:sz w:val="21"/>
              </w:rPr>
              <w:tab/>
            </w:r>
            <w:r w:rsidR="00D5432E">
              <w:rPr>
                <w:rStyle w:val="afc"/>
                <w:noProof/>
              </w:rPr>
              <w:t>From ONNX file to program output: the complete flow</w:t>
            </w:r>
          </w:hyperlink>
        </w:p>
        <w:p w14:paraId="10C2F02D" w14:textId="77777777" w:rsidR="00D5432E" w:rsidRDefault="00081973">
          <w:pPr>
            <w:pStyle w:val="TOC3"/>
            <w:tabs>
              <w:tab w:val="left" w:pos="1989"/>
              <w:tab w:val="right" w:leader="dot" w:pos="8630"/>
            </w:tabs>
            <w:ind w:left="880" w:firstLine="440"/>
            <w:rPr>
              <w:noProof/>
              <w:kern w:val="2"/>
              <w:sz w:val="21"/>
            </w:rPr>
          </w:pPr>
          <w:hyperlink w:anchor="_Toc240359367" w:history="1">
            <w:r w:rsidR="00D5432E" w:rsidRPr="00EA6C18">
              <w:rPr>
                <w:rStyle w:val="afc"/>
                <w:noProof/>
              </w:rPr>
              <w:t>6.3.1</w:t>
            </w:r>
            <w:r w:rsidR="00D5432E">
              <w:rPr>
                <w:noProof/>
                <w:kern w:val="2"/>
                <w:sz w:val="21"/>
              </w:rPr>
              <w:tab/>
            </w:r>
            <w:r w:rsidR="00D5432E">
              <w:rPr>
                <w:rStyle w:val="afc"/>
                <w:noProof/>
              </w:rPr>
              <w:t>First understand: what an ONNX file itself is</w:t>
            </w:r>
          </w:hyperlink>
        </w:p>
        <w:p w14:paraId="2184A3C6" w14:textId="77777777" w:rsidR="00D5432E" w:rsidRDefault="00081973">
          <w:pPr>
            <w:pStyle w:val="TOC3"/>
            <w:tabs>
              <w:tab w:val="left" w:pos="1989"/>
              <w:tab w:val="right" w:leader="dot" w:pos="8630"/>
            </w:tabs>
            <w:ind w:left="880" w:firstLine="440"/>
            <w:rPr>
              <w:noProof/>
              <w:kern w:val="2"/>
              <w:sz w:val="21"/>
            </w:rPr>
          </w:pPr>
          <w:hyperlink w:anchor="_Toc240359368" w:history="1">
            <w:r w:rsidR="00D5432E" w:rsidRPr="00EA6C18">
              <w:rPr>
                <w:rStyle w:val="afc"/>
                <w:noProof/>
              </w:rPr>
              <w:t>6.3.2</w:t>
            </w:r>
            <w:r w:rsidR="00D5432E">
              <w:rPr>
                <w:noProof/>
                <w:kern w:val="2"/>
                <w:sz w:val="21"/>
              </w:rPr>
              <w:tab/>
            </w:r>
            <w:r w:rsidR="00D5432E">
              <w:rPr>
                <w:rStyle w:val="afc"/>
                <w:noProof/>
              </w:rPr>
              <w:t>The complete process (four steps)</w:t>
            </w:r>
          </w:hyperlink>
        </w:p>
        <w:p w14:paraId="788BA9F5" w14:textId="77777777" w:rsidR="00D5432E" w:rsidRDefault="00081973">
          <w:pPr>
            <w:pStyle w:val="TOC1"/>
            <w:rPr>
              <w:noProof/>
              <w:kern w:val="2"/>
              <w:sz w:val="21"/>
            </w:rPr>
          </w:pPr>
          <w:hyperlink w:anchor="_Toc240359369" w:history="1">
            <w:r w:rsidR="00D5432E" w:rsidRPr="00EA6C18">
              <w:rPr>
                <w:rStyle w:val="afc"/>
                <w:noProof/>
              </w:rPr>
              <w:t>7</w:t>
            </w:r>
            <w:r w:rsidR="00D5432E">
              <w:rPr>
                <w:noProof/>
                <w:kern w:val="2"/>
                <w:sz w:val="21"/>
              </w:rPr>
              <w:tab/>
            </w:r>
            <w:r w:rsidR="00D5432E">
              <w:rPr>
                <w:rStyle w:val="afc"/>
                <w:noProof/>
              </w:rPr>
              <w:t>MicroDuck Training</w:t>
            </w:r>
          </w:hyperlink>
        </w:p>
        <w:p w14:paraId="210423B4" w14:textId="77777777" w:rsidR="00D5432E" w:rsidRDefault="00081973">
          <w:pPr>
            <w:pStyle w:val="TOC1"/>
            <w:rPr>
              <w:noProof/>
              <w:kern w:val="2"/>
              <w:sz w:val="21"/>
            </w:rPr>
          </w:pPr>
          <w:hyperlink w:anchor="_Toc240359370" w:history="1">
            <w:r w:rsidR="00D5432E" w:rsidRPr="00EA6C18">
              <w:rPr>
                <w:rStyle w:val="afc"/>
                <w:noProof/>
              </w:rPr>
              <w:t>8</w:t>
            </w:r>
            <w:r w:rsidR="00D5432E">
              <w:rPr>
                <w:noProof/>
                <w:kern w:val="2"/>
                <w:sz w:val="21"/>
              </w:rPr>
              <w:tab/>
            </w:r>
            <w:r w:rsidR="00D5432E">
              <w:rPr>
                <w:rStyle w:val="afc"/>
                <w:noProof/>
              </w:rPr>
              <w:t>Browser simulation tool (visual understanding of architecture operation)</w:t>
            </w:r>
          </w:hyperlink>
        </w:p>
        <w:p w14:paraId="36DA6212" w14:textId="77777777" w:rsidR="00D5432E" w:rsidRDefault="00081973">
          <w:pPr>
            <w:pStyle w:val="TOC1"/>
            <w:rPr>
              <w:noProof/>
              <w:kern w:val="2"/>
              <w:sz w:val="21"/>
            </w:rPr>
          </w:pPr>
          <w:hyperlink w:anchor="_Toc240359371" w:history="1">
            <w:r w:rsidR="00D5432E" w:rsidRPr="00EA6C18">
              <w:rPr>
                <w:rStyle w:val="afc"/>
                <w:noProof/>
              </w:rPr>
              <w:t>9</w:t>
            </w:r>
            <w:r w:rsidR="00D5432E">
              <w:rPr>
                <w:noProof/>
                <w:kern w:val="2"/>
                <w:sz w:val="21"/>
              </w:rPr>
              <w:tab/>
            </w:r>
            <w:r w:rsidR="00D5432E">
              <w:rPr>
                <w:rStyle w:val="afc"/>
                <w:noProof/>
              </w:rPr>
              <w:t>Official documentation and feature description (supplementary architecture design philosophy)</w:t>
            </w:r>
          </w:hyperlink>
        </w:p>
        <w:p w14:paraId="72F1106C" w14:textId="77777777" w:rsidR="00D5432E" w:rsidRDefault="00081973">
          <w:pPr>
            <w:pStyle w:val="TOC1"/>
            <w:rPr>
              <w:noProof/>
              <w:kern w:val="2"/>
              <w:sz w:val="21"/>
            </w:rPr>
          </w:pPr>
          <w:hyperlink w:anchor="_Toc240359372" w:history="1">
            <w:r w:rsidR="00D5432E" w:rsidRPr="00EA6C18">
              <w:rPr>
                <w:rStyle w:val="afc"/>
                <w:noProof/>
              </w:rPr>
              <w:t>10</w:t>
            </w:r>
            <w:r w:rsidR="00D5432E">
              <w:rPr>
                <w:noProof/>
                <w:kern w:val="2"/>
                <w:sz w:val="21"/>
              </w:rPr>
              <w:tab/>
            </w:r>
            <w:r w:rsidR="00D5432E">
              <w:rPr>
                <w:rStyle w:val="afc"/>
                <w:noProof/>
              </w:rPr>
              <w:t>RL Algorithms</w:t>
            </w:r>
          </w:hyperlink>
        </w:p>
        <w:p w14:paraId="7D525633" w14:textId="46E18E46" w:rsidR="005D5807" w:rsidRDefault="007518CC" w:rsidP="00765187">
          <w:pPr>
            <w:ind w:firstLine="440"/>
          </w:pPr>
          <w:r>
            <w:fldChar w:fldCharType="end"/>
          </w:r>
        </w:p>
      </w:sdtContent>
    </w:sdt>
    <w:p w14:paraId="5AC1D11F" w14:textId="77777777" w:rsidR="00613128" w:rsidRDefault="00613128" w:rsidP="00765187">
      <w:pPr>
        <w:ind w:firstLine="440"/>
      </w:pPr>
    </w:p>
    <w:p w14:paraId="30874DD1" w14:textId="77777777" w:rsidR="00613128" w:rsidRDefault="00613128" w:rsidP="00765187">
      <w:pPr>
        <w:ind w:firstLine="440"/>
        <w:sectPr w:rsidR="00613128" w:rsidSect="005D5807">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pgNumType w:start="0"/>
          <w:cols w:space="720"/>
          <w:titlePg/>
          <w:docGrid w:linePitch="299"/>
        </w:sectPr>
      </w:pPr>
    </w:p>
    <w:p w14:paraId="51C107EB" w14:textId="02AB45DC" w:rsidR="00613128" w:rsidRDefault="003A508B" w:rsidP="00765187">
      <w:pPr>
        <w:pStyle w:val="1"/>
      </w:pPr>
      <w:bookmarkStart w:id="0" w:name="_Toc240359296"/>
      <w:r>
        <w:rPr>
          <w:rFonts w:hint="eastAsia"/>
        </w:rPr>
        <w:lastRenderedPageBreak/>
        <w:t xml:space="preserve">Install </w:t>
      </w:r>
      <w:proofErr w:type="spellStart"/>
      <w:r>
        <w:rPr>
          <w:rFonts w:hint="eastAsia"/>
        </w:rPr>
        <w:t>MuJoCo</w:t>
      </w:r>
      <w:bookmarkEnd w:id="0"/>
      <w:proofErr w:type="spellEnd"/>
    </w:p>
    <w:p w14:paraId="755996AA" w14:textId="77777777" w:rsidR="004D170F" w:rsidRDefault="004D170F" w:rsidP="004D170F">
      <w:pPr>
        <w:ind w:firstLine="440"/>
      </w:pPr>
      <w:r>
        <w:rPr>
          <w:rFonts w:hint="eastAsia"/>
        </w:rPr>
        <w:t>On Windows 11, MuJoCo has long been a pure Python package. There is no need to apply for a license or configure complex environment variables.</w:t>
      </w:r>
    </w:p>
    <w:p w14:paraId="08F5DEDD" w14:textId="77777777" w:rsidR="004D170F" w:rsidRDefault="004D170F" w:rsidP="004D170F">
      <w:pPr>
        <w:ind w:firstLine="440"/>
      </w:pPr>
      <w:r>
        <w:rPr>
          <w:rFonts w:hint="eastAsia"/>
        </w:rPr>
        <w:t>Open Command Prompt (</w:t>
      </w:r>
      <w:proofErr w:type="spellStart"/>
      <w:r>
        <w:rPr>
          <w:rFonts w:hint="eastAsia"/>
        </w:rPr>
        <w:t>cmd</w:t>
      </w:r>
      <w:proofErr w:type="spellEnd"/>
      <w:r>
        <w:rPr>
          <w:rFonts w:hint="eastAsia"/>
        </w:rPr>
        <w:t>) or PowerShell.</w:t>
      </w:r>
    </w:p>
    <w:p w14:paraId="5B73755D" w14:textId="77777777" w:rsidR="004D170F" w:rsidRDefault="004D170F" w:rsidP="004D170F">
      <w:pPr>
        <w:ind w:firstLine="440"/>
      </w:pPr>
      <w:r>
        <w:rPr>
          <w:rFonts w:hint="eastAsia"/>
        </w:rPr>
        <w:t xml:space="preserve">Run the installation command: pip install </w:t>
      </w:r>
      <w:proofErr w:type="spellStart"/>
      <w:r>
        <w:rPr>
          <w:rFonts w:hint="eastAsia"/>
        </w:rPr>
        <w:t>mujoco</w:t>
      </w:r>
      <w:proofErr w:type="spellEnd"/>
    </w:p>
    <w:p w14:paraId="776A49A6" w14:textId="77777777" w:rsidR="004D170F" w:rsidRDefault="004D170F" w:rsidP="004D170F">
      <w:pPr>
        <w:ind w:firstLine="440"/>
      </w:pPr>
      <w:r>
        <w:rPr>
          <w:rFonts w:hint="eastAsia"/>
        </w:rPr>
        <w:t>This command will automatically install the core library and rendering dependencies.</w:t>
      </w:r>
    </w:p>
    <w:p w14:paraId="43984F7A" w14:textId="77777777" w:rsidR="00C71115" w:rsidRPr="004D170F" w:rsidRDefault="00C71115" w:rsidP="004D170F">
      <w:pPr>
        <w:ind w:firstLine="440"/>
      </w:pPr>
      <w:r>
        <w:rPr>
          <w:rFonts w:hint="eastAsia"/>
        </w:rPr>
        <w:t xml:space="preserve">After installation, you can verify with: python -c "import </w:t>
      </w:r>
      <w:proofErr w:type="spellStart"/>
      <w:r>
        <w:rPr>
          <w:rFonts w:hint="eastAsia"/>
        </w:rPr>
        <w:t>mujoco</w:t>
      </w:r>
      <w:proofErr w:type="spellEnd"/>
      <w:r>
        <w:rPr>
          <w:rFonts w:hint="eastAsia"/>
        </w:rPr>
        <w:t>; print(</w:t>
      </w:r>
      <w:proofErr w:type="spellStart"/>
      <w:proofErr w:type="gramStart"/>
      <w:r>
        <w:rPr>
          <w:rFonts w:hint="eastAsia"/>
        </w:rPr>
        <w:t>mujoco</w:t>
      </w:r>
      <w:proofErr w:type="spellEnd"/>
      <w:r>
        <w:rPr>
          <w:rFonts w:hint="eastAsia"/>
        </w:rPr>
        <w:t>._</w:t>
      </w:r>
      <w:proofErr w:type="gramEnd"/>
      <w:r>
        <w:rPr>
          <w:rFonts w:hint="eastAsia"/>
        </w:rPr>
        <w:t>_version__)"</w:t>
      </w:r>
    </w:p>
    <w:p w14:paraId="452DE3FF" w14:textId="77777777" w:rsidR="00765187" w:rsidRDefault="00CF771D" w:rsidP="00CF771D">
      <w:pPr>
        <w:pStyle w:val="1"/>
      </w:pPr>
      <w:bookmarkStart w:id="1" w:name="_Toc240359297"/>
      <w:r>
        <w:rPr>
          <w:rFonts w:hint="eastAsia"/>
        </w:rPr>
        <w:t>First Hello World</w:t>
      </w:r>
      <w:bookmarkEnd w:id="1"/>
    </w:p>
    <w:p w14:paraId="0C907DF7" w14:textId="77777777" w:rsidR="00351CEA" w:rsidRDefault="00081973" w:rsidP="00CF771D">
      <w:pPr>
        <w:ind w:firstLine="440"/>
      </w:pPr>
      <w:hyperlink r:id="rId15" w:history="1">
        <w:r w:rsidR="00CE1D98" w:rsidRPr="00CE1D98">
          <w:rPr>
            <w:rStyle w:val="afc"/>
          </w:rPr>
          <w:t>HelloWorld.py</w:t>
        </w:r>
      </w:hyperlink>
    </w:p>
    <w:p w14:paraId="1E3D156B" w14:textId="77777777" w:rsidR="00CF771D" w:rsidRDefault="00351CEA" w:rsidP="00CF771D">
      <w:pPr>
        <w:ind w:firstLine="440"/>
      </w:pPr>
      <w:r>
        <w:rPr>
          <w:rFonts w:hint="eastAsia"/>
        </w:rPr>
        <w:t>Run: python HelloWorld.py, and it immediately appears:</w:t>
      </w:r>
    </w:p>
    <w:p w14:paraId="286B758D" w14:textId="77777777" w:rsidR="00CE1D98" w:rsidRDefault="00CE1D98" w:rsidP="00CE1D98">
      <w:pPr>
        <w:pStyle w:val="afb"/>
      </w:pPr>
      <w:r>
        <w:drawing>
          <wp:inline distT="0" distB="0" distL="0" distR="0" wp14:anchorId="38A9BC67" wp14:editId="51723370">
            <wp:extent cx="5486400" cy="3218180"/>
            <wp:effectExtent l="0" t="0" r="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3218180"/>
                    </a:xfrm>
                    <a:prstGeom prst="rect">
                      <a:avLst/>
                    </a:prstGeom>
                  </pic:spPr>
                </pic:pic>
              </a:graphicData>
            </a:graphic>
          </wp:inline>
        </w:drawing>
      </w:r>
    </w:p>
    <w:p w14:paraId="3D89673B" w14:textId="77777777" w:rsidR="00E44025" w:rsidRDefault="00B52F08" w:rsidP="00A54BFC">
      <w:pPr>
        <w:pStyle w:val="1"/>
      </w:pPr>
      <w:bookmarkStart w:id="2" w:name="_Toc240359298"/>
      <w:r>
        <w:rPr>
          <w:rFonts w:hint="eastAsia"/>
        </w:rPr>
        <w:t>Look at some real stuff</w:t>
      </w:r>
      <w:bookmarkEnd w:id="2"/>
    </w:p>
    <w:p w14:paraId="46D7C7D5" w14:textId="77777777" w:rsidR="008A5202" w:rsidRDefault="00782E79" w:rsidP="00A54BFC">
      <w:pPr>
        <w:ind w:firstLine="440"/>
      </w:pPr>
      <w:r>
        <w:rPr>
          <w:rFonts w:hint="eastAsia"/>
        </w:rPr>
        <w:t xml:space="preserve">Install </w:t>
      </w:r>
      <w:proofErr w:type="spellStart"/>
      <w:r>
        <w:rPr>
          <w:rFonts w:hint="eastAsia"/>
        </w:rPr>
        <w:t>yaml</w:t>
      </w:r>
      <w:proofErr w:type="spellEnd"/>
      <w:r>
        <w:rPr>
          <w:rFonts w:hint="eastAsia"/>
        </w:rPr>
        <w:t>, torch, etc.</w:t>
      </w:r>
    </w:p>
    <w:p w14:paraId="5F1A0F8B" w14:textId="77777777" w:rsidR="00782E79" w:rsidRDefault="00782E79" w:rsidP="00A54BFC">
      <w:pPr>
        <w:ind w:firstLine="440"/>
      </w:pPr>
      <w:r>
        <w:rPr>
          <w:rFonts w:hint="eastAsia"/>
        </w:rPr>
        <w:t xml:space="preserve">Pip install </w:t>
      </w:r>
      <w:proofErr w:type="spellStart"/>
      <w:r>
        <w:rPr>
          <w:rFonts w:hint="eastAsia"/>
        </w:rPr>
        <w:t>pyyaml</w:t>
      </w:r>
      <w:proofErr w:type="spellEnd"/>
    </w:p>
    <w:p w14:paraId="05D3272F" w14:textId="77777777" w:rsidR="00B4349C" w:rsidRDefault="00B4349C" w:rsidP="00A54BFC">
      <w:pPr>
        <w:ind w:firstLine="440"/>
      </w:pPr>
      <w:r>
        <w:t>Pip install torch</w:t>
      </w:r>
    </w:p>
    <w:p w14:paraId="1092E7D4" w14:textId="77777777" w:rsidR="0061219E" w:rsidRDefault="007A4F92" w:rsidP="00A54BFC">
      <w:pPr>
        <w:ind w:firstLine="440"/>
      </w:pPr>
      <w:r>
        <w:lastRenderedPageBreak/>
        <w:t xml:space="preserve">git clone </w:t>
      </w:r>
      <w:hyperlink r:id="rId17" w:history="1">
        <w:r w:rsidR="002C4C1C" w:rsidRPr="000E2459">
          <w:rPr>
            <w:rStyle w:val="afc"/>
          </w:rPr>
          <w:t>https://github.com/limxdynamics/humanoid-description.git</w:t>
        </w:r>
      </w:hyperlink>
    </w:p>
    <w:p w14:paraId="6ED47ADE" w14:textId="77777777" w:rsidR="002C4C1C" w:rsidRPr="002C4C1C" w:rsidRDefault="002C4C1C" w:rsidP="00A54BFC">
      <w:pPr>
        <w:ind w:firstLine="440"/>
      </w:pPr>
      <w:r>
        <w:rPr>
          <w:rFonts w:hint="eastAsia"/>
        </w:rPr>
        <w:t>Enter the directory, then:</w:t>
      </w:r>
    </w:p>
    <w:p w14:paraId="687A8218" w14:textId="535CD4DE" w:rsidR="00B4349C" w:rsidRDefault="0061219E" w:rsidP="00A54BFC">
      <w:pPr>
        <w:ind w:firstLine="440"/>
      </w:pPr>
      <w:r>
        <w:t xml:space="preserve">python -m </w:t>
      </w:r>
      <w:proofErr w:type="spellStart"/>
      <w:proofErr w:type="gramStart"/>
      <w:r>
        <w:t>mujoco.viewer</w:t>
      </w:r>
      <w:proofErr w:type="spellEnd"/>
      <w:proofErr w:type="gramEnd"/>
      <w:r>
        <w:t xml:space="preserve"> --</w:t>
      </w:r>
      <w:proofErr w:type="spellStart"/>
      <w:r>
        <w:t>mjcf</w:t>
      </w:r>
      <w:proofErr w:type="spellEnd"/>
      <w:r>
        <w:t>=HU_D04_description/xml/HU_D04_01.xml</w:t>
      </w:r>
    </w:p>
    <w:p w14:paraId="2B5F2603" w14:textId="6CFB9AD5" w:rsidR="00B817F0" w:rsidRDefault="00B817F0" w:rsidP="00A54BFC">
      <w:pPr>
        <w:ind w:firstLine="440"/>
      </w:pPr>
      <w:r>
        <w:rPr>
          <w:rFonts w:hint="eastAsia"/>
        </w:rPr>
        <w:t>Additionally, there is the Unitree robot: git clone https://github.com/yueruyin/robot-unitree-g1.git</w:t>
      </w:r>
    </w:p>
    <w:p w14:paraId="3EDDBED7" w14:textId="77777777" w:rsidR="0061219E" w:rsidRDefault="000A1D39" w:rsidP="000A1D39">
      <w:pPr>
        <w:pStyle w:val="1"/>
      </w:pPr>
      <w:bookmarkStart w:id="3" w:name="_Toc240359299"/>
      <w:r>
        <w:rPr>
          <w:rFonts w:hint="eastAsia"/>
        </w:rPr>
        <w:t xml:space="preserve">What is </w:t>
      </w:r>
      <w:proofErr w:type="spellStart"/>
      <w:r>
        <w:rPr>
          <w:rFonts w:hint="eastAsia"/>
        </w:rPr>
        <w:t>MuJoCo</w:t>
      </w:r>
      <w:proofErr w:type="spellEnd"/>
      <w:r>
        <w:rPr>
          <w:rFonts w:hint="eastAsia"/>
        </w:rPr>
        <w:t>?</w:t>
      </w:r>
      <w:bookmarkEnd w:id="3"/>
    </w:p>
    <w:p w14:paraId="5BEF1C10" w14:textId="7EB2625F" w:rsidR="00C96514" w:rsidRDefault="00C96514" w:rsidP="00C96514">
      <w:pPr>
        <w:ind w:firstLine="440"/>
      </w:pPr>
      <w:r>
        <w:rPr>
          <w:rFonts w:hint="eastAsia"/>
        </w:rPr>
        <w:t xml:space="preserve">The core of </w:t>
      </w:r>
      <w:proofErr w:type="spellStart"/>
      <w:r>
        <w:rPr>
          <w:rFonts w:hint="eastAsia"/>
        </w:rPr>
        <w:t>MuJoCo</w:t>
      </w:r>
      <w:proofErr w:type="spellEnd"/>
      <w:r>
        <w:rPr>
          <w:rFonts w:hint="eastAsia"/>
        </w:rPr>
        <w:t xml:space="preserve"> is a physics engine library written in C. Python is just one of the most popular and convenient ways to call it.</w:t>
      </w:r>
    </w:p>
    <w:p w14:paraId="7F148978" w14:textId="77777777" w:rsidR="00C96514" w:rsidRDefault="00C96514" w:rsidP="00C96514">
      <w:pPr>
        <w:ind w:firstLine="440"/>
      </w:pPr>
      <w:r>
        <w:rPr>
          <w:rFonts w:hint="eastAsia"/>
        </w:rPr>
        <w:t>Specifically, you have the following 4 usage approaches:</w:t>
      </w:r>
    </w:p>
    <w:p w14:paraId="51EAC3DE" w14:textId="1F9D4E43" w:rsidR="00C96514" w:rsidRDefault="00C96514" w:rsidP="009C4851">
      <w:pPr>
        <w:pStyle w:val="a"/>
        <w:numPr>
          <w:ilvl w:val="0"/>
          <w:numId w:val="35"/>
        </w:numPr>
      </w:pPr>
      <w:r>
        <w:rPr>
          <w:rFonts w:hint="eastAsia"/>
        </w:rPr>
        <w:t>Python interface (most commonly used): Installed via pip install mujoco. This is the officially maintained Python binding that wraps the C library into a Python module. This is the method you are currently using to run scripts and view models.</w:t>
      </w:r>
    </w:p>
    <w:p w14:paraId="3668FE7B" w14:textId="61F1FBCA" w:rsidR="00C96514" w:rsidRDefault="00C96514" w:rsidP="009C4851">
      <w:pPr>
        <w:pStyle w:val="a"/>
        <w:numPr>
          <w:ilvl w:val="0"/>
          <w:numId w:val="35"/>
        </w:numPr>
      </w:pPr>
      <w:r>
        <w:rPr>
          <w:rFonts w:hint="eastAsia"/>
        </w:rPr>
        <w:t>C/C++ native call: If you are doing low-level robot development or embedded systems, you can directly download MuJoCo's C library (.dll/.so/.dylib) and call its physics calculation functions directly in C/C++ code.</w:t>
      </w:r>
    </w:p>
    <w:p w14:paraId="74F77E8F" w14:textId="77777777" w:rsidR="00C96514" w:rsidRDefault="00C96514" w:rsidP="009C4851">
      <w:pPr>
        <w:pStyle w:val="a"/>
        <w:numPr>
          <w:ilvl w:val="0"/>
          <w:numId w:val="35"/>
        </w:numPr>
      </w:pPr>
      <w:r>
        <w:rPr>
          <w:rFonts w:hint="eastAsia"/>
        </w:rPr>
        <w:t>Command-line tools: After installing the Python package, command-line tools are automatically included. For example, the python -m mujoco.viewer --mjcf=xxx.xml you used before essentially calls the built-in visualization program.</w:t>
      </w:r>
    </w:p>
    <w:p w14:paraId="55BF37E6" w14:textId="77777777" w:rsidR="00C96514" w:rsidRDefault="00C96514" w:rsidP="009C4851">
      <w:pPr>
        <w:pStyle w:val="a"/>
        <w:numPr>
          <w:ilvl w:val="0"/>
          <w:numId w:val="35"/>
        </w:numPr>
      </w:pPr>
      <w:r>
        <w:rPr>
          <w:rFonts w:hint="eastAsia"/>
        </w:rPr>
        <w:t>Bindings for other languages: The community also provides Julia (MuJoCo.jl), Rust (mujoco-rs), and even MATLAB interfaces, covering most mainstream programming languages.</w:t>
      </w:r>
    </w:p>
    <w:p w14:paraId="23D04773" w14:textId="77777777" w:rsidR="000A1D39" w:rsidRDefault="00C96514" w:rsidP="00C96514">
      <w:pPr>
        <w:ind w:firstLine="440"/>
      </w:pPr>
      <w:r>
        <w:rPr>
          <w:rFonts w:hint="eastAsia"/>
        </w:rPr>
        <w:t>Summary: Python is the preferred choice for getting started and doing reinforcement learning (RL), but MuJoCo itself is very "general-purpose" and not tied to any language.</w:t>
      </w:r>
    </w:p>
    <w:p w14:paraId="0851D8E7" w14:textId="6D9A3E80" w:rsidR="001C1A23" w:rsidRDefault="001C1A23" w:rsidP="001C1A23">
      <w:pPr>
        <w:ind w:firstLine="440"/>
      </w:pPr>
      <w:r>
        <w:rPr>
          <w:rFonts w:hint="eastAsia"/>
        </w:rPr>
        <w:t>1. Core Positioning: Library vs. Platform</w:t>
      </w:r>
    </w:p>
    <w:p w14:paraId="46FACC64" w14:textId="77777777" w:rsidR="001C1A23" w:rsidRDefault="001C1A23" w:rsidP="001C1A23">
      <w:pPr>
        <w:ind w:firstLine="440"/>
      </w:pPr>
      <w:proofErr w:type="spellStart"/>
      <w:r>
        <w:rPr>
          <w:rFonts w:hint="eastAsia"/>
        </w:rPr>
        <w:t>MuJoCo</w:t>
      </w:r>
      <w:proofErr w:type="spellEnd"/>
      <w:r>
        <w:rPr>
          <w:rFonts w:hint="eastAsia"/>
        </w:rPr>
        <w:t xml:space="preserve"> is a "library": It's like OpenCV (computer vision library) or </w:t>
      </w:r>
      <w:proofErr w:type="spellStart"/>
      <w:r>
        <w:rPr>
          <w:rFonts w:hint="eastAsia"/>
        </w:rPr>
        <w:t>FFmpeg</w:t>
      </w:r>
      <w:proofErr w:type="spellEnd"/>
      <w:r>
        <w:rPr>
          <w:rFonts w:hint="eastAsia"/>
        </w:rPr>
        <w:t xml:space="preserve"> (audio/video library). It is a set of low-level computation tools with no "main interface". Your code is the "commander", calling its API to compute physics, contact forces, and joint angles, then you draw the results with other tools. It works entirely around code.</w:t>
      </w:r>
    </w:p>
    <w:p w14:paraId="1E7FF431" w14:textId="77777777" w:rsidR="001C1A23" w:rsidRDefault="001C1A23" w:rsidP="001C1A23">
      <w:pPr>
        <w:ind w:firstLine="440"/>
      </w:pPr>
      <w:r>
        <w:rPr>
          <w:rFonts w:hint="eastAsia"/>
        </w:rPr>
        <w:t>Isaac Sim is a "platform/application": It's like Unity or Unreal Engine. It is a massive graphical integrated environment. Most of your time is spent dragging and dropping models, building scenes, setting lights in the GUI, and clicking buttons to run simulations. Code (Python) is just a "plugin" to assist GUI operations or write complex logic.</w:t>
      </w:r>
    </w:p>
    <w:p w14:paraId="2DC7C9CD" w14:textId="77777777" w:rsidR="001C1A23" w:rsidRDefault="001C1A23" w:rsidP="001C1A23">
      <w:pPr>
        <w:ind w:firstLine="440"/>
      </w:pPr>
      <w:r>
        <w:rPr>
          <w:rFonts w:hint="eastAsia"/>
        </w:rPr>
        <w:t>2. The "trap" of the GUI (something many people misunderstand)</w:t>
      </w:r>
    </w:p>
    <w:p w14:paraId="64959AAE" w14:textId="77777777" w:rsidR="001C1A23" w:rsidRDefault="001C1A23" w:rsidP="001C1A23">
      <w:pPr>
        <w:ind w:firstLine="440"/>
      </w:pPr>
      <w:r>
        <w:rPr>
          <w:rFonts w:hint="eastAsia"/>
        </w:rPr>
        <w:t>You might ask: "But doesn't python -m mujoco.viewer also pop up a window (GUI)?"</w:t>
      </w:r>
    </w:p>
    <w:p w14:paraId="5A5C03EA" w14:textId="77777777" w:rsidR="001C1A23" w:rsidRDefault="001C1A23" w:rsidP="001C1A23">
      <w:pPr>
        <w:ind w:firstLine="440"/>
      </w:pPr>
      <w:r>
        <w:rPr>
          <w:rFonts w:hint="eastAsia"/>
        </w:rPr>
        <w:lastRenderedPageBreak/>
        <w:t>Note the distinction: The window that comes with MuJoCo is essentially a "debug monitor", not a "development platform".</w:t>
      </w:r>
    </w:p>
    <w:p w14:paraId="36A9C94A" w14:textId="460FEF90" w:rsidR="001C1A23" w:rsidRDefault="001C1A23" w:rsidP="001C1A23">
      <w:pPr>
        <w:ind w:firstLine="440"/>
      </w:pPr>
      <w:r>
        <w:rPr>
          <w:rFonts w:hint="eastAsia"/>
        </w:rPr>
        <w:t>Isaac Sim's GUI: You work inside it (building scenes, modifying physics parameters, viewing render effects).</w:t>
      </w:r>
    </w:p>
    <w:p w14:paraId="2A9BE29E" w14:textId="77777777" w:rsidR="00C96514" w:rsidRDefault="001C1A23" w:rsidP="001C1A23">
      <w:pPr>
        <w:ind w:firstLine="440"/>
      </w:pPr>
      <w:proofErr w:type="spellStart"/>
      <w:r>
        <w:rPr>
          <w:rFonts w:hint="eastAsia"/>
        </w:rPr>
        <w:t>MuJoCo's</w:t>
      </w:r>
      <w:proofErr w:type="spellEnd"/>
      <w:r>
        <w:rPr>
          <w:rFonts w:hint="eastAsia"/>
        </w:rPr>
        <w:t xml:space="preserve"> viewer: You just use it as a display (to see how the robot is actually running, whether its legs are shaking, whether it has fallen). Once you close this viewer, your Python script can still compute physics data in the background (such as logging or training AI), while Isaac Sim ends the entire simulation environment once you close the GUI.</w:t>
      </w:r>
    </w:p>
    <w:p w14:paraId="39518CDC" w14:textId="77777777" w:rsidR="00523516" w:rsidRDefault="00E25670" w:rsidP="00E25670">
      <w:pPr>
        <w:pStyle w:val="1"/>
      </w:pPr>
      <w:bookmarkStart w:id="4" w:name="_Toc240359300"/>
      <w:r>
        <w:rPr>
          <w:rFonts w:hint="eastAsia"/>
        </w:rPr>
        <w:t>Building a robotic arm</w:t>
      </w:r>
      <w:bookmarkEnd w:id="4"/>
    </w:p>
    <w:p w14:paraId="08959603" w14:textId="77777777" w:rsidR="00C83EE9" w:rsidRDefault="00C83EE9" w:rsidP="005660A5">
      <w:pPr>
        <w:pStyle w:val="2"/>
      </w:pPr>
      <w:bookmarkStart w:id="5" w:name="_Toc240359301"/>
      <w:r>
        <w:rPr>
          <w:rFonts w:hint="eastAsia"/>
        </w:rPr>
        <w:t>Step 1: Define the robot model (MJCF/XML file)</w:t>
      </w:r>
      <w:bookmarkEnd w:id="5"/>
    </w:p>
    <w:p w14:paraId="6DA8AC81" w14:textId="77777777" w:rsidR="00E25670" w:rsidRDefault="00E0114F" w:rsidP="00E0114F">
      <w:pPr>
        <w:ind w:firstLine="440"/>
      </w:pPr>
      <w:proofErr w:type="spellStart"/>
      <w:r>
        <w:rPr>
          <w:rFonts w:hint="eastAsia"/>
        </w:rPr>
        <w:t>MuJoCo</w:t>
      </w:r>
      <w:proofErr w:type="spellEnd"/>
      <w:r>
        <w:rPr>
          <w:rFonts w:hint="eastAsia"/>
        </w:rPr>
        <w:t xml:space="preserve"> uses the MJCF (</w:t>
      </w:r>
      <w:proofErr w:type="spellStart"/>
      <w:r>
        <w:rPr>
          <w:rFonts w:hint="eastAsia"/>
        </w:rPr>
        <w:t>MuJoCo</w:t>
      </w:r>
      <w:proofErr w:type="spellEnd"/>
      <w:r>
        <w:rPr>
          <w:rFonts w:hint="eastAsia"/>
        </w:rPr>
        <w:t xml:space="preserve"> XML) format to describe robots. This file defines the geometry, joints, mass, colors, etc. of the robotic arm. Create a </w:t>
      </w:r>
      <w:hyperlink r:id="rId18" w:history="1">
        <w:r w:rsidRPr="00576E4F">
          <w:rPr>
            <w:rStyle w:val="afc"/>
            <w:rFonts w:hint="eastAsia"/>
          </w:rPr>
          <w:t>two_link_arm.xml</w:t>
        </w:r>
      </w:hyperlink>
      <w:r>
        <w:rPr>
          <w:rFonts w:hint="eastAsia"/>
        </w:rPr>
        <w:t xml:space="preserve"> file.</w:t>
      </w:r>
    </w:p>
    <w:p w14:paraId="7AEED2A3" w14:textId="77777777" w:rsidR="00C83EE9" w:rsidRDefault="00C83EE9" w:rsidP="00167F85">
      <w:pPr>
        <w:pStyle w:val="2"/>
      </w:pPr>
      <w:bookmarkStart w:id="6" w:name="_Toc240359302"/>
      <w:r>
        <w:rPr>
          <w:rFonts w:hint="eastAsia"/>
        </w:rPr>
        <w:t>Step 2: Parameter configuration file (YAML)</w:t>
      </w:r>
      <w:bookmarkEnd w:id="6"/>
    </w:p>
    <w:p w14:paraId="3713A822" w14:textId="77777777" w:rsidR="00576E4F" w:rsidRDefault="00342F52" w:rsidP="00E0114F">
      <w:pPr>
        <w:ind w:firstLine="440"/>
      </w:pPr>
      <w:r>
        <w:rPr>
          <w:rFonts w:hint="eastAsia"/>
        </w:rPr>
        <w:t xml:space="preserve">YAML is used here to store "control algorithm parameters", avoiding hardcoding them in Python code: </w:t>
      </w:r>
      <w:hyperlink r:id="rId19" w:history="1">
        <w:r w:rsidRPr="003B5C9B">
          <w:rPr>
            <w:rStyle w:val="afc"/>
            <w:rFonts w:hint="eastAsia"/>
          </w:rPr>
          <w:t>config.yaml</w:t>
        </w:r>
      </w:hyperlink>
      <w:r>
        <w:rPr>
          <w:rFonts w:hint="eastAsia"/>
        </w:rPr>
        <w:t>.</w:t>
      </w:r>
    </w:p>
    <w:p w14:paraId="0825F001" w14:textId="77777777" w:rsidR="003B5C9B" w:rsidRDefault="00960589" w:rsidP="00DE210F">
      <w:pPr>
        <w:pStyle w:val="2"/>
      </w:pPr>
      <w:bookmarkStart w:id="7" w:name="_Toc240359303"/>
      <w:r>
        <w:rPr>
          <w:rFonts w:hint="eastAsia"/>
        </w:rPr>
        <w:t>Step 3: Main Python program (complete development workflow)</w:t>
      </w:r>
      <w:bookmarkEnd w:id="7"/>
    </w:p>
    <w:p w14:paraId="32750D10" w14:textId="77777777" w:rsidR="00960589" w:rsidRDefault="00081973" w:rsidP="00E0114F">
      <w:pPr>
        <w:ind w:firstLine="440"/>
      </w:pPr>
      <w:hyperlink r:id="rId20" w:history="1">
        <w:r w:rsidR="00F56678" w:rsidRPr="004A3B60">
          <w:rPr>
            <w:rStyle w:val="afc"/>
            <w:rFonts w:hint="eastAsia"/>
          </w:rPr>
          <w:t>run_arm.py</w:t>
        </w:r>
      </w:hyperlink>
      <w:r w:rsidR="00D5432E">
        <w:rPr>
          <w:rFonts w:hint="eastAsia"/>
        </w:rPr>
        <w:t>, this is the core code. It integrates model loading, YAML reading, control loop, and visualization all together.</w:t>
      </w:r>
    </w:p>
    <w:p w14:paraId="4F82E937" w14:textId="1285051A" w:rsidR="00B43C1C" w:rsidRDefault="008E5F91" w:rsidP="007423B6">
      <w:pPr>
        <w:ind w:firstLine="440"/>
      </w:pPr>
      <w:r>
        <w:t>The program has excellent comments and is very easy to read.</w:t>
      </w:r>
    </w:p>
    <w:p w14:paraId="553FBF37" w14:textId="63B6FA7C" w:rsidR="00DA1E12" w:rsidRDefault="00DA1E12" w:rsidP="00DA1E12">
      <w:pPr>
        <w:ind w:firstLine="440"/>
      </w:pPr>
      <w:r>
        <w:rPr>
          <w:rFonts w:hint="eastAsia"/>
        </w:rPr>
        <w:t>This Python program (`run_arm.py`) implements a two-link robotic arm trajectory tracking simulation based on the MuJoCo physics engine. It sets joint target trajectories through a YAML configuration file and uses the built-in `position` actuator in the XML model (with built-in PD control) to directly send desired angles, thereby driving the robotic arm's motion. Below is a step-by-step explanation of its workflow in execution order:</w:t>
      </w:r>
    </w:p>
    <w:p w14:paraId="09978756" w14:textId="44626753" w:rsidR="00DA1E12" w:rsidRDefault="00DA1E12" w:rsidP="00DA1E12">
      <w:pPr>
        <w:pStyle w:val="3"/>
      </w:pPr>
      <w:bookmarkStart w:id="8" w:name="_Toc240359304"/>
      <w:r>
        <w:rPr>
          <w:rFonts w:hint="eastAsia"/>
        </w:rPr>
        <w:t>Import dependencies and initialization</w:t>
      </w:r>
      <w:bookmarkEnd w:id="8"/>
    </w:p>
    <w:p w14:paraId="600E197F" w14:textId="48EED84B" w:rsidR="00DA1E12" w:rsidRDefault="00DA1E12" w:rsidP="00DA1E12">
      <w:pPr>
        <w:ind w:firstLine="440"/>
      </w:pPr>
      <w:r>
        <w:rPr>
          <w:rFonts w:hint="eastAsia"/>
        </w:rPr>
        <w:t>Import `time`, `numpy`, `yaml`, `mujoco`, and its `viewer` submodule. These libraries are used for time control, numerical computation, configuration file parsing, physics simulation, and visualization, respectively.</w:t>
      </w:r>
    </w:p>
    <w:p w14:paraId="210C008D" w14:textId="64E41FF3" w:rsidR="00DA1E12" w:rsidRDefault="00DA1E12" w:rsidP="00DA1E12">
      <w:pPr>
        <w:pStyle w:val="3"/>
      </w:pPr>
      <w:bookmarkStart w:id="9" w:name="_Toc240359305"/>
      <w:r>
        <w:rPr>
          <w:rFonts w:hint="eastAsia"/>
        </w:rPr>
        <w:t>Load YAML configuration (`load_config` function)</w:t>
      </w:r>
      <w:bookmarkEnd w:id="9"/>
    </w:p>
    <w:p w14:paraId="647DDCCA" w14:textId="14B9FA44" w:rsidR="00DA1E12" w:rsidRDefault="00DA1E12" w:rsidP="00DA1E12">
      <w:pPr>
        <w:ind w:firstLine="440"/>
      </w:pPr>
      <w:r>
        <w:rPr>
          <w:rFonts w:hint="eastAsia"/>
        </w:rPr>
        <w:t>Attempt to open the `config.yaml` file and parse it into a dictionary.</w:t>
      </w:r>
    </w:p>
    <w:p w14:paraId="4B8C1ABB" w14:textId="77777777" w:rsidR="00DA1E12" w:rsidRDefault="00DA1E12" w:rsidP="00DA1E12">
      <w:pPr>
        <w:ind w:firstLine="440"/>
      </w:pPr>
      <w:r>
        <w:rPr>
          <w:rFonts w:hint="eastAsia"/>
        </w:rPr>
        <w:t>- If the file does not exist, use default parameters (containing only trajectory amplitude, frequency, and phase difference) and display a warning.</w:t>
      </w:r>
    </w:p>
    <w:p w14:paraId="58EA609B" w14:textId="77777777" w:rsidR="00DA1E12" w:rsidRDefault="00DA1E12" w:rsidP="00DA1E12">
      <w:pPr>
        <w:ind w:firstLine="440"/>
      </w:pPr>
      <w:r>
        <w:rPr>
          <w:rFonts w:hint="eastAsia"/>
        </w:rPr>
        <w:lastRenderedPageBreak/>
        <w:t>- The configuration content is used to generate the target angle trajectories for the two joints.</w:t>
      </w:r>
    </w:p>
    <w:p w14:paraId="4AAE4E68" w14:textId="1F3E4512" w:rsidR="00DA1E12" w:rsidRDefault="00DA1E12" w:rsidP="00DA1E12">
      <w:pPr>
        <w:pStyle w:val="3"/>
      </w:pPr>
      <w:bookmarkStart w:id="10" w:name="_Toc240359306"/>
      <w:r>
        <w:rPr>
          <w:rFonts w:hint="eastAsia"/>
        </w:rPr>
        <w:t xml:space="preserve">Load </w:t>
      </w:r>
      <w:proofErr w:type="spellStart"/>
      <w:r>
        <w:rPr>
          <w:rFonts w:hint="eastAsia"/>
        </w:rPr>
        <w:t>MuJoCo</w:t>
      </w:r>
      <w:proofErr w:type="spellEnd"/>
      <w:r>
        <w:rPr>
          <w:rFonts w:hint="eastAsia"/>
        </w:rPr>
        <w:t xml:space="preserve"> model</w:t>
      </w:r>
      <w:bookmarkEnd w:id="10"/>
    </w:p>
    <w:p w14:paraId="1C02D0C9" w14:textId="347F078C" w:rsidR="00DA1E12" w:rsidRDefault="00DA1E12" w:rsidP="00DA1E12">
      <w:pPr>
        <w:ind w:firstLine="440"/>
      </w:pPr>
      <w:r>
        <w:rPr>
          <w:rFonts w:hint="eastAsia"/>
        </w:rPr>
        <w:t>Read the XML model file via `</w:t>
      </w:r>
      <w:proofErr w:type="spellStart"/>
      <w:r>
        <w:rPr>
          <w:rFonts w:hint="eastAsia"/>
        </w:rPr>
        <w:t>mujoco.MjModel.from_xml_path</w:t>
      </w:r>
      <w:proofErr w:type="spellEnd"/>
      <w:r>
        <w:rPr>
          <w:rFonts w:hint="eastAsia"/>
        </w:rPr>
        <w:t>("two_link_arm.xml")`.</w:t>
      </w:r>
    </w:p>
    <w:p w14:paraId="3310832A" w14:textId="12F44B9B" w:rsidR="00DA1E12" w:rsidRDefault="00DA1E12" w:rsidP="00DA1E12">
      <w:pPr>
        <w:ind w:firstLine="440"/>
      </w:pPr>
      <w:r>
        <w:rPr>
          <w:rFonts w:hint="eastAsia"/>
        </w:rPr>
        <w:t>If the file fails to load, the program prints an error and exits.</w:t>
      </w:r>
    </w:p>
    <w:p w14:paraId="1B84BB6D" w14:textId="7D045EAA" w:rsidR="00DA1E12" w:rsidRDefault="00DA1E12" w:rsidP="00DA1E12">
      <w:pPr>
        <w:ind w:firstLine="440"/>
      </w:pPr>
      <w:r>
        <w:rPr>
          <w:rFonts w:hint="eastAsia"/>
        </w:rPr>
        <w:t>Then create an `MjData` object to store simulation state (position, velocity, control variables, etc.).</w:t>
      </w:r>
    </w:p>
    <w:p w14:paraId="2B585BCA" w14:textId="30B1B54D" w:rsidR="00DA1E12" w:rsidRDefault="00DA1E12" w:rsidP="00DA1E12">
      <w:pPr>
        <w:pStyle w:val="3"/>
      </w:pPr>
      <w:bookmarkStart w:id="11" w:name="_Toc240359307"/>
      <w:r>
        <w:rPr>
          <w:rFonts w:hint="eastAsia"/>
        </w:rPr>
        <w:t>Enter simulation main loop (with passive viewer)</w:t>
      </w:r>
      <w:bookmarkEnd w:id="11"/>
    </w:p>
    <w:p w14:paraId="77C619FD" w14:textId="0A9D1457" w:rsidR="00DA1E12" w:rsidRDefault="00DA1E12" w:rsidP="00DA1E12">
      <w:pPr>
        <w:ind w:firstLine="440"/>
      </w:pPr>
      <w:r>
        <w:rPr>
          <w:rFonts w:hint="eastAsia"/>
        </w:rPr>
        <w:t>Use `mujoco.viewer.launch_passive()` to start a passive (non-blocking) visualization window, passing in the model and data.</w:t>
      </w:r>
    </w:p>
    <w:p w14:paraId="05DFF54D" w14:textId="01D1EECD" w:rsidR="00DA1E12" w:rsidRDefault="00DA1E12" w:rsidP="00DA1E12">
      <w:pPr>
        <w:ind w:firstLine="440"/>
      </w:pPr>
      <w:r>
        <w:rPr>
          <w:rFonts w:hint="eastAsia"/>
        </w:rPr>
        <w:t>Record the start time `start_time` for calculating the elapsed simulation time `elapsed`.</w:t>
      </w:r>
    </w:p>
    <w:p w14:paraId="51AFCAC7" w14:textId="43389869" w:rsidR="00DA1E12" w:rsidRDefault="00DA1E12" w:rsidP="00DA1E12">
      <w:pPr>
        <w:pStyle w:val="3"/>
      </w:pPr>
      <w:bookmarkStart w:id="12" w:name="_Toc240359308"/>
      <w:r>
        <w:rPr>
          <w:rFonts w:hint="eastAsia"/>
        </w:rPr>
        <w:t>Main loop internals (`while viewer.is_running()`)</w:t>
      </w:r>
      <w:bookmarkEnd w:id="12"/>
    </w:p>
    <w:p w14:paraId="600305E3" w14:textId="77777777" w:rsidR="00DA1E12" w:rsidRDefault="00DA1E12" w:rsidP="00DA1E12">
      <w:pPr>
        <w:ind w:firstLine="440"/>
      </w:pPr>
      <w:r>
        <w:rPr>
          <w:rFonts w:hint="eastAsia"/>
        </w:rPr>
        <w:t>Each iteration executes the following steps:</w:t>
      </w:r>
    </w:p>
    <w:p w14:paraId="4CC63F99" w14:textId="381C662A" w:rsidR="00DA1E12" w:rsidRDefault="00DA1E12" w:rsidP="00DA1E12">
      <w:pPr>
        <w:ind w:firstLine="440"/>
      </w:pPr>
      <w:r>
        <w:rPr>
          <w:rFonts w:hint="eastAsia"/>
        </w:rPr>
        <w:t>a. Calculate desired joint angles</w:t>
      </w:r>
    </w:p>
    <w:p w14:paraId="6C829C08" w14:textId="77777777" w:rsidR="00DA1E12" w:rsidRDefault="00DA1E12" w:rsidP="00DA1E12">
      <w:pPr>
        <w:ind w:firstLine="440"/>
      </w:pPr>
      <w:r>
        <w:rPr>
          <w:rFonts w:hint="eastAsia"/>
        </w:rPr>
        <w:t>- Based on parameters such as `amplitude1` and `freq1` in the configuration, use sine functions to generate the target angles for the two joints:</w:t>
      </w:r>
    </w:p>
    <w:p w14:paraId="69A8DBBC" w14:textId="77777777" w:rsidR="00DA1E12" w:rsidRDefault="00DA1E12" w:rsidP="00DA1E12">
      <w:pPr>
        <w:ind w:firstLine="440"/>
      </w:pPr>
      <w:r>
        <w:t xml:space="preserve">  - `target1 = A1 * </w:t>
      </w:r>
      <w:proofErr w:type="gramStart"/>
      <w:r>
        <w:t>sin(</w:t>
      </w:r>
      <w:proofErr w:type="gramEnd"/>
      <w:r>
        <w:t>2π * f1 * t)`</w:t>
      </w:r>
    </w:p>
    <w:p w14:paraId="0E02ACD1" w14:textId="77777777" w:rsidR="00DA1E12" w:rsidRDefault="00DA1E12" w:rsidP="00DA1E12">
      <w:pPr>
        <w:ind w:firstLine="440"/>
      </w:pPr>
      <w:r>
        <w:t xml:space="preserve">  - `target2 = A2 * </w:t>
      </w:r>
      <w:proofErr w:type="gramStart"/>
      <w:r>
        <w:t>sin(</w:t>
      </w:r>
      <w:proofErr w:type="gramEnd"/>
      <w:r>
        <w:t>2π * f2 * t + φ2)`</w:t>
      </w:r>
    </w:p>
    <w:p w14:paraId="17AC8886" w14:textId="77777777" w:rsidR="00DA1E12" w:rsidRDefault="00DA1E12" w:rsidP="00DA1E12">
      <w:pPr>
        <w:ind w:firstLine="440"/>
      </w:pPr>
      <w:r>
        <w:rPr>
          <w:rFonts w:hint="eastAsia"/>
        </w:rPr>
        <w:t>- Here `t` is the simulation runtime (physical time, not CPU time).</w:t>
      </w:r>
    </w:p>
    <w:p w14:paraId="50FE31CE" w14:textId="77777777" w:rsidR="00DA1E12" w:rsidRDefault="00DA1E12" w:rsidP="00DA1E12">
      <w:pPr>
        <w:ind w:firstLine="440"/>
      </w:pPr>
    </w:p>
    <w:p w14:paraId="42C97D5C" w14:textId="5E1D86C6" w:rsidR="00DA1E12" w:rsidRDefault="00DA1E12" w:rsidP="00DA1E12">
      <w:pPr>
        <w:ind w:firstLine="440"/>
      </w:pPr>
      <w:r>
        <w:rPr>
          <w:rFonts w:hint="eastAsia"/>
        </w:rPr>
        <w:t>b. Directly send target angles</w:t>
      </w:r>
    </w:p>
    <w:p w14:paraId="46DAFDE0" w14:textId="77777777" w:rsidR="00DA1E12" w:rsidRDefault="00DA1E12" w:rsidP="00DA1E12">
      <w:pPr>
        <w:ind w:firstLine="440"/>
      </w:pPr>
      <w:r>
        <w:rPr>
          <w:rFonts w:hint="eastAsia"/>
        </w:rPr>
        <w:t>- Assign the calculated `target1` and `target2` to `</w:t>
      </w:r>
      <w:proofErr w:type="spellStart"/>
      <w:r>
        <w:rPr>
          <w:rFonts w:hint="eastAsia"/>
        </w:rPr>
        <w:t>data.ctrl</w:t>
      </w:r>
      <w:proofErr w:type="spellEnd"/>
      <w:r>
        <w:rPr>
          <w:rFonts w:hint="eastAsia"/>
        </w:rPr>
        <w:t>[0]` and `</w:t>
      </w:r>
      <w:proofErr w:type="spellStart"/>
      <w:r>
        <w:rPr>
          <w:rFonts w:hint="eastAsia"/>
        </w:rPr>
        <w:t>data.ctrl</w:t>
      </w:r>
      <w:proofErr w:type="spellEnd"/>
      <w:r>
        <w:rPr>
          <w:rFonts w:hint="eastAsia"/>
        </w:rPr>
        <w:t>[1]`.</w:t>
      </w:r>
    </w:p>
    <w:p w14:paraId="5A4A50D7" w14:textId="77777777" w:rsidR="00DA1E12" w:rsidRDefault="00DA1E12" w:rsidP="00DA1E12">
      <w:pPr>
        <w:ind w:firstLine="440"/>
      </w:pPr>
      <w:r>
        <w:rPr>
          <w:rFonts w:hint="eastAsia"/>
        </w:rPr>
        <w:t>- Key point: The joint actuator type in the XML model is `&lt;position&gt;`, which has `kp` (proportional gain) and `kv` (velocity gain) defined internally. Therefore, MuJoCo automatically converts angle errors into torques, **without needing to manually compute the PD control law in Python**.</w:t>
      </w:r>
    </w:p>
    <w:p w14:paraId="700C3978" w14:textId="77777777" w:rsidR="00DA1E12" w:rsidRDefault="00DA1E12" w:rsidP="00DA1E12">
      <w:pPr>
        <w:ind w:firstLine="440"/>
      </w:pPr>
    </w:p>
    <w:p w14:paraId="2005A9FB" w14:textId="5CBEC292" w:rsidR="00DA1E12" w:rsidRDefault="00DA1E12" w:rsidP="00DA1E12">
      <w:pPr>
        <w:ind w:firstLine="440"/>
      </w:pPr>
      <w:r>
        <w:rPr>
          <w:rFonts w:hint="eastAsia"/>
        </w:rPr>
        <w:t>c. Step the physics engine</w:t>
      </w:r>
    </w:p>
    <w:p w14:paraId="1456BF8E" w14:textId="77777777" w:rsidR="00DA1E12" w:rsidRDefault="00DA1E12" w:rsidP="00DA1E12">
      <w:pPr>
        <w:ind w:firstLine="440"/>
      </w:pPr>
      <w:r>
        <w:rPr>
          <w:rFonts w:hint="eastAsia"/>
        </w:rPr>
        <w:t>- Call `mujoco.mj_step(model, data)` to advance the simulation by one step, updating all states including position, velocity, and torque.</w:t>
      </w:r>
    </w:p>
    <w:p w14:paraId="5EFF54FE" w14:textId="77777777" w:rsidR="00DA1E12" w:rsidRPr="00DA1E12" w:rsidRDefault="00DA1E12" w:rsidP="00DA1E12">
      <w:pPr>
        <w:ind w:firstLine="440"/>
      </w:pPr>
    </w:p>
    <w:p w14:paraId="046C8D23" w14:textId="26BE26D7" w:rsidR="00DA1E12" w:rsidRDefault="00DA1E12" w:rsidP="00DA1E12">
      <w:pPr>
        <w:ind w:firstLine="440"/>
      </w:pPr>
      <w:r>
        <w:rPr>
          <w:rFonts w:hint="eastAsia"/>
        </w:rPr>
        <w:t>d. Sync visualization</w:t>
      </w:r>
    </w:p>
    <w:p w14:paraId="536F2AAA" w14:textId="77777777" w:rsidR="00DA1E12" w:rsidRDefault="00DA1E12" w:rsidP="00DA1E12">
      <w:pPr>
        <w:ind w:firstLine="440"/>
      </w:pPr>
      <w:r>
        <w:rPr>
          <w:rFonts w:hint="eastAsia"/>
        </w:rPr>
        <w:lastRenderedPageBreak/>
        <w:t>- Call `viewer.sync()` to render the current data to the display window.</w:t>
      </w:r>
    </w:p>
    <w:p w14:paraId="6D3ABE7B" w14:textId="77777777" w:rsidR="00DA1E12" w:rsidRDefault="00DA1E12" w:rsidP="00DA1E12">
      <w:pPr>
        <w:ind w:firstLine="440"/>
      </w:pPr>
    </w:p>
    <w:p w14:paraId="15A2BE1D" w14:textId="2D1DD9D6" w:rsidR="00DA1E12" w:rsidRDefault="00DA1E12" w:rsidP="00DA1E12">
      <w:pPr>
        <w:ind w:firstLine="440"/>
      </w:pPr>
      <w:r>
        <w:rPr>
          <w:rFonts w:hint="eastAsia"/>
        </w:rPr>
        <w:t>e. Control simulation speed</w:t>
      </w:r>
    </w:p>
    <w:p w14:paraId="1F642A24" w14:textId="77777777" w:rsidR="00DA1E12" w:rsidRDefault="00DA1E12" w:rsidP="00DA1E12">
      <w:pPr>
        <w:ind w:firstLine="440"/>
      </w:pPr>
      <w:r>
        <w:rPr>
          <w:rFonts w:hint="eastAsia"/>
        </w:rPr>
        <w:t>- Use `time.sleep(model.opt.timestep)` to make the program sleep for one physics timestep (typically a few milliseconds), ensuring the simulation runs at roughly real-time speed (real-time simulation) and preventing the loop from running too fast.</w:t>
      </w:r>
    </w:p>
    <w:p w14:paraId="64751CF6" w14:textId="1D99DBCC" w:rsidR="00DA1E12" w:rsidRDefault="00DA1E12" w:rsidP="004E2942">
      <w:pPr>
        <w:pStyle w:val="3"/>
      </w:pPr>
      <w:bookmarkStart w:id="13" w:name="_Toc240359309"/>
      <w:r>
        <w:rPr>
          <w:rFonts w:hint="eastAsia"/>
        </w:rPr>
        <w:t>Exit loop and finish</w:t>
      </w:r>
      <w:bookmarkEnd w:id="13"/>
    </w:p>
    <w:p w14:paraId="7BE4FDA7" w14:textId="77777777" w:rsidR="00DA1E12" w:rsidRDefault="00DA1E12" w:rsidP="00DA1E12">
      <w:pPr>
        <w:ind w:firstLine="440"/>
      </w:pPr>
      <w:r>
        <w:rPr>
          <w:rFonts w:hint="eastAsia"/>
        </w:rPr>
        <w:t>- When the user closes the viewer window or presses the stop key, `viewer.is_</w:t>
      </w:r>
      <w:proofErr w:type="gramStart"/>
      <w:r>
        <w:rPr>
          <w:rFonts w:hint="eastAsia"/>
        </w:rPr>
        <w:t>running(</w:t>
      </w:r>
      <w:proofErr w:type="gramEnd"/>
      <w:r>
        <w:rPr>
          <w:rFonts w:hint="eastAsia"/>
        </w:rPr>
        <w:t>)` becomes `False`, and the loop terminates.</w:t>
      </w:r>
    </w:p>
    <w:p w14:paraId="1AE3EC47" w14:textId="5209E3FD" w:rsidR="00DA1E12" w:rsidRDefault="00DA1E12" w:rsidP="00DA1E12">
      <w:pPr>
        <w:ind w:firstLine="440"/>
      </w:pPr>
      <w:r>
        <w:rPr>
          <w:rFonts w:hint="eastAsia"/>
        </w:rPr>
        <w:t>- Print `"Simulation ended"` and the program exits.</w:t>
      </w:r>
    </w:p>
    <w:p w14:paraId="6271CB3F" w14:textId="0230BB99" w:rsidR="00DA1E12" w:rsidRDefault="00DA1E12" w:rsidP="004E2942">
      <w:pPr>
        <w:pStyle w:val="3"/>
      </w:pPr>
      <w:bookmarkStart w:id="14" w:name="_Toc240359310"/>
      <w:r>
        <w:rPr>
          <w:rFonts w:hint="eastAsia"/>
        </w:rPr>
        <w:t>Additional notes</w:t>
      </w:r>
      <w:bookmarkEnd w:id="14"/>
    </w:p>
    <w:p w14:paraId="428F1650" w14:textId="77777777" w:rsidR="00DA1E12" w:rsidRDefault="00DA1E12" w:rsidP="00DA1E12">
      <w:pPr>
        <w:ind w:firstLine="440"/>
      </w:pPr>
      <w:r>
        <w:rPr>
          <w:rFonts w:hint="eastAsia"/>
        </w:rPr>
        <w:t xml:space="preserve">- The entire process is a closed loop of **"Configuration </w:t>
      </w:r>
      <w:r>
        <w:rPr>
          <w:rFonts w:hint="eastAsia"/>
        </w:rPr>
        <w:t>→</w:t>
      </w:r>
      <w:r>
        <w:rPr>
          <w:rFonts w:hint="eastAsia"/>
        </w:rPr>
        <w:t xml:space="preserve"> Model loading </w:t>
      </w:r>
      <w:r>
        <w:rPr>
          <w:rFonts w:hint="eastAsia"/>
        </w:rPr>
        <w:t>→</w:t>
      </w:r>
      <w:r>
        <w:rPr>
          <w:rFonts w:hint="eastAsia"/>
        </w:rPr>
        <w:t xml:space="preserve"> Real-time trajectory generation </w:t>
      </w:r>
      <w:r>
        <w:rPr>
          <w:rFonts w:hint="eastAsia"/>
        </w:rPr>
        <w:t>→</w:t>
      </w:r>
      <w:r>
        <w:rPr>
          <w:rFonts w:hint="eastAsia"/>
        </w:rPr>
        <w:t xml:space="preserve"> Direct position control </w:t>
      </w:r>
      <w:r>
        <w:rPr>
          <w:rFonts w:hint="eastAsia"/>
        </w:rPr>
        <w:t>→</w:t>
      </w:r>
      <w:r>
        <w:rPr>
          <w:rFonts w:hint="eastAsia"/>
        </w:rPr>
        <w:t xml:space="preserve"> Physics simulation </w:t>
      </w:r>
      <w:r>
        <w:rPr>
          <w:rFonts w:hint="eastAsia"/>
        </w:rPr>
        <w:t>→</w:t>
      </w:r>
      <w:r>
        <w:rPr>
          <w:rFonts w:hint="eastAsia"/>
        </w:rPr>
        <w:t xml:space="preserve"> Rendering"**.</w:t>
      </w:r>
    </w:p>
    <w:p w14:paraId="0657E085" w14:textId="77777777" w:rsidR="00DA1E12" w:rsidRDefault="00DA1E12" w:rsidP="00DA1E12">
      <w:pPr>
        <w:ind w:firstLine="440"/>
      </w:pPr>
      <w:r>
        <w:rPr>
          <w:rFonts w:hint="eastAsia"/>
        </w:rPr>
        <w:t>- This design places low-level control (PD parameters) in the XML, while the upper-level Python only handles trajectory planning, achieving separation of control logic from physics simulation for easier debugging and parameter adjustment.</w:t>
      </w:r>
    </w:p>
    <w:p w14:paraId="14216C3F" w14:textId="744CFF8B" w:rsidR="00DA1E12" w:rsidRPr="00B43C1C" w:rsidRDefault="00DA1E12" w:rsidP="00DA1E12">
      <w:pPr>
        <w:ind w:firstLine="440"/>
      </w:pPr>
      <w:r>
        <w:rPr>
          <w:rFonts w:hint="eastAsia"/>
        </w:rPr>
        <w:t>- The real-time performance of the simulation depends on `time.sleep`, but the actual physics timestep is determined by `model.opt.timestep` (usually fixed), and `sleep` is only for throttling. If the computer performance is insufficient, the simulation may slow down, but it will not affect physics accuracy.</w:t>
      </w:r>
    </w:p>
    <w:p w14:paraId="6C39CAFB" w14:textId="77777777" w:rsidR="00F56678" w:rsidRDefault="002D024F" w:rsidP="00705547">
      <w:pPr>
        <w:pStyle w:val="2"/>
      </w:pPr>
      <w:bookmarkStart w:id="15" w:name="_Toc240359311"/>
      <w:r>
        <w:rPr>
          <w:rFonts w:hint="eastAsia"/>
        </w:rPr>
        <w:t>Step 4: How to run and verify the results</w:t>
      </w:r>
      <w:bookmarkEnd w:id="15"/>
    </w:p>
    <w:p w14:paraId="002CDD86" w14:textId="77777777" w:rsidR="002D024F" w:rsidRDefault="002D024F" w:rsidP="00E0114F">
      <w:pPr>
        <w:ind w:firstLine="440"/>
      </w:pPr>
      <w:r>
        <w:rPr>
          <w:rFonts w:hint="eastAsia"/>
        </w:rPr>
        <w:t>Run the script: python run_arm.py</w:t>
      </w:r>
    </w:p>
    <w:p w14:paraId="543B052A" w14:textId="77777777" w:rsidR="002D024F" w:rsidRDefault="00DA464A" w:rsidP="00E0114F">
      <w:pPr>
        <w:ind w:firstLine="440"/>
      </w:pPr>
      <w:r>
        <w:rPr>
          <w:rFonts w:hint="eastAsia"/>
        </w:rPr>
        <w:t>You will see: a green + blue robotic arm, with the base rotating (joint 1), while the upper arm swings up and down (joint 2), and the orange ball at the end traces an elegant "8" figure trajectory. You can drag to rotate the view with the mouse, right-click to pan, and scroll to zoom.</w:t>
      </w:r>
    </w:p>
    <w:p w14:paraId="774211E5" w14:textId="77777777" w:rsidR="00ED04C9" w:rsidRDefault="00ED04C9" w:rsidP="00E0114F">
      <w:pPr>
        <w:ind w:firstLine="440"/>
      </w:pPr>
    </w:p>
    <w:p w14:paraId="3CB56D29" w14:textId="77777777" w:rsidR="000D05F2" w:rsidRDefault="000D05F2" w:rsidP="000D05F2">
      <w:pPr>
        <w:ind w:firstLine="440"/>
      </w:pPr>
      <w:r>
        <w:rPr>
          <w:rFonts w:hint="eastAsia"/>
        </w:rPr>
        <w:t xml:space="preserve">Through this example, understand </w:t>
      </w:r>
      <w:proofErr w:type="spellStart"/>
      <w:r>
        <w:rPr>
          <w:rFonts w:hint="eastAsia"/>
        </w:rPr>
        <w:t>MuJoCo</w:t>
      </w:r>
      <w:proofErr w:type="spellEnd"/>
      <w:r>
        <w:rPr>
          <w:rFonts w:hint="eastAsia"/>
        </w:rPr>
        <w:t xml:space="preserve"> development's "four-step method"</w:t>
      </w:r>
    </w:p>
    <w:tbl>
      <w:tblPr>
        <w:tblStyle w:val="aff0"/>
        <w:tblW w:w="0" w:type="auto"/>
        <w:tblLook w:val="04A0" w:firstRow="1" w:lastRow="0" w:firstColumn="1" w:lastColumn="0" w:noHBand="0" w:noVBand="1"/>
      </w:tblPr>
      <w:tblGrid>
        <w:gridCol w:w="2876"/>
        <w:gridCol w:w="2877"/>
        <w:gridCol w:w="2877"/>
      </w:tblGrid>
      <w:tr w:rsidR="00ED04C9" w14:paraId="3C45F37D" w14:textId="77777777" w:rsidTr="00ED04C9">
        <w:tc>
          <w:tcPr>
            <w:tcW w:w="2876" w:type="dxa"/>
          </w:tcPr>
          <w:p w14:paraId="17299830" w14:textId="77777777" w:rsidR="00ED04C9" w:rsidRDefault="00ED04C9" w:rsidP="000D05F2">
            <w:pPr>
              <w:ind w:firstLineChars="0" w:firstLine="0"/>
              <w:rPr>
                <w:rFonts w:ascii="Segoe UI Emoji" w:hAnsi="Segoe UI Emoji" w:cs="Segoe UI Emoji"/>
              </w:rPr>
            </w:pPr>
            <w:r>
              <w:rPr>
                <w:rFonts w:ascii="Segoe UI Emoji" w:hAnsi="Segoe UI Emoji" w:cs="Segoe UI Emoji" w:hint="eastAsia"/>
              </w:rPr>
              <w:t>Stage</w:t>
            </w:r>
          </w:p>
        </w:tc>
        <w:tc>
          <w:tcPr>
            <w:tcW w:w="2877" w:type="dxa"/>
          </w:tcPr>
          <w:p w14:paraId="31C01832" w14:textId="77777777" w:rsidR="00ED04C9" w:rsidRDefault="00ED04C9" w:rsidP="000D05F2">
            <w:pPr>
              <w:ind w:firstLineChars="0" w:firstLine="0"/>
              <w:rPr>
                <w:rFonts w:ascii="Segoe UI Emoji" w:hAnsi="Segoe UI Emoji" w:cs="Segoe UI Emoji"/>
              </w:rPr>
            </w:pPr>
            <w:r>
              <w:rPr>
                <w:rFonts w:ascii="Segoe UI Emoji" w:hAnsi="Segoe UI Emoji" w:cs="Segoe UI Emoji" w:hint="eastAsia"/>
              </w:rPr>
              <w:t>File/Code</w:t>
            </w:r>
          </w:p>
        </w:tc>
        <w:tc>
          <w:tcPr>
            <w:tcW w:w="2877" w:type="dxa"/>
          </w:tcPr>
          <w:p w14:paraId="316CF6D4" w14:textId="77777777" w:rsidR="00ED04C9" w:rsidRDefault="00ED04C9" w:rsidP="000D05F2">
            <w:pPr>
              <w:ind w:firstLineChars="0" w:firstLine="0"/>
              <w:rPr>
                <w:rFonts w:ascii="Segoe UI Emoji" w:hAnsi="Segoe UI Emoji" w:cs="Segoe UI Emoji"/>
              </w:rPr>
            </w:pPr>
            <w:r>
              <w:rPr>
                <w:rFonts w:ascii="Segoe UI Emoji" w:hAnsi="Segoe UI Emoji" w:cs="Segoe UI Emoji" w:hint="eastAsia"/>
              </w:rPr>
              <w:t>Role</w:t>
            </w:r>
          </w:p>
        </w:tc>
      </w:tr>
      <w:tr w:rsidR="00ED04C9" w14:paraId="528AB15E" w14:textId="77777777" w:rsidTr="00ED04C9">
        <w:tc>
          <w:tcPr>
            <w:tcW w:w="2876" w:type="dxa"/>
          </w:tcPr>
          <w:p w14:paraId="629ADF65" w14:textId="77777777" w:rsidR="00ED04C9" w:rsidRPr="00ED04C9" w:rsidRDefault="00ED04C9" w:rsidP="00ED04C9">
            <w:pPr>
              <w:pStyle w:val="a"/>
              <w:numPr>
                <w:ilvl w:val="0"/>
                <w:numId w:val="34"/>
              </w:numPr>
              <w:rPr>
                <w:rFonts w:ascii="Segoe UI Emoji" w:hAnsi="Segoe UI Emoji" w:cs="Segoe UI Emoji"/>
              </w:rPr>
            </w:pPr>
            <w:r>
              <w:rPr>
                <w:rFonts w:ascii="Segoe UI Emoji" w:hAnsi="Segoe UI Emoji" w:cs="Segoe UI Emoji" w:hint="eastAsia"/>
              </w:rPr>
              <w:t>Model definition</w:t>
            </w:r>
          </w:p>
        </w:tc>
        <w:tc>
          <w:tcPr>
            <w:tcW w:w="2877" w:type="dxa"/>
          </w:tcPr>
          <w:p w14:paraId="6A790F7D" w14:textId="77777777" w:rsidR="00ED04C9" w:rsidRDefault="00ED04C9" w:rsidP="000D05F2">
            <w:pPr>
              <w:ind w:firstLineChars="0" w:firstLine="0"/>
              <w:rPr>
                <w:rFonts w:ascii="Segoe UI Emoji" w:hAnsi="Segoe UI Emoji" w:cs="Segoe UI Emoji"/>
              </w:rPr>
            </w:pPr>
            <w:r>
              <w:rPr>
                <w:rFonts w:ascii="Segoe UI Emoji" w:hAnsi="Segoe UI Emoji" w:cs="Segoe UI Emoji" w:hint="eastAsia"/>
              </w:rPr>
              <w:t>*.xml (MJCF)</w:t>
            </w:r>
          </w:p>
        </w:tc>
        <w:tc>
          <w:tcPr>
            <w:tcW w:w="2877" w:type="dxa"/>
          </w:tcPr>
          <w:p w14:paraId="41541A88" w14:textId="77777777" w:rsidR="00ED04C9" w:rsidRDefault="00ED04C9" w:rsidP="000D05F2">
            <w:pPr>
              <w:ind w:firstLineChars="0" w:firstLine="0"/>
              <w:rPr>
                <w:rFonts w:ascii="Segoe UI Emoji" w:hAnsi="Segoe UI Emoji" w:cs="Segoe UI Emoji"/>
              </w:rPr>
            </w:pPr>
            <w:r>
              <w:rPr>
                <w:rFonts w:ascii="Segoe UI Emoji" w:hAnsi="Segoe UI Emoji" w:cs="Segoe UI Emoji" w:hint="eastAsia"/>
              </w:rPr>
              <w:t xml:space="preserve">This is the robot's "physical blueprint", defining geometry, mass, joint types (hinge/ball/free), friction, colors, etc. The essence of </w:t>
            </w:r>
            <w:r>
              <w:rPr>
                <w:rFonts w:ascii="Segoe UI Emoji" w:hAnsi="Segoe UI Emoji" w:cs="Segoe UI Emoji" w:hint="eastAsia"/>
              </w:rPr>
              <w:lastRenderedPageBreak/>
              <w:t>MuJoCo lies in tuning the XML parameters.</w:t>
            </w:r>
          </w:p>
        </w:tc>
      </w:tr>
      <w:tr w:rsidR="00ED04C9" w14:paraId="6B2E5D6D" w14:textId="77777777" w:rsidTr="00ED04C9">
        <w:tc>
          <w:tcPr>
            <w:tcW w:w="2876" w:type="dxa"/>
          </w:tcPr>
          <w:p w14:paraId="2DC33472" w14:textId="77777777" w:rsidR="00ED04C9" w:rsidRPr="005B3839" w:rsidRDefault="005B3839" w:rsidP="005B3839">
            <w:pPr>
              <w:pStyle w:val="a"/>
              <w:numPr>
                <w:ilvl w:val="0"/>
                <w:numId w:val="34"/>
              </w:numPr>
              <w:rPr>
                <w:rFonts w:ascii="Segoe UI Emoji" w:hAnsi="Segoe UI Emoji" w:cs="Segoe UI Emoji"/>
              </w:rPr>
            </w:pPr>
            <w:r>
              <w:rPr>
                <w:rFonts w:ascii="Segoe UI Emoji" w:hAnsi="Segoe UI Emoji" w:cs="Segoe UI Emoji" w:hint="eastAsia"/>
              </w:rPr>
              <w:lastRenderedPageBreak/>
              <w:t>Parameter configuration</w:t>
            </w:r>
          </w:p>
        </w:tc>
        <w:tc>
          <w:tcPr>
            <w:tcW w:w="2877" w:type="dxa"/>
          </w:tcPr>
          <w:p w14:paraId="34BFD653" w14:textId="77777777" w:rsidR="00ED04C9" w:rsidRDefault="005B3839" w:rsidP="000D05F2">
            <w:pPr>
              <w:ind w:firstLineChars="0" w:firstLine="0"/>
              <w:rPr>
                <w:rFonts w:ascii="Segoe UI Emoji" w:hAnsi="Segoe UI Emoji" w:cs="Segoe UI Emoji"/>
              </w:rPr>
            </w:pPr>
            <w:proofErr w:type="gramStart"/>
            <w:r>
              <w:rPr>
                <w:rFonts w:ascii="Segoe UI Emoji" w:hAnsi="Segoe UI Emoji" w:cs="Segoe UI Emoji" w:hint="eastAsia"/>
              </w:rPr>
              <w:t>*.</w:t>
            </w:r>
            <w:proofErr w:type="spellStart"/>
            <w:r>
              <w:rPr>
                <w:rFonts w:ascii="Segoe UI Emoji" w:hAnsi="Segoe UI Emoji" w:cs="Segoe UI Emoji" w:hint="eastAsia"/>
              </w:rPr>
              <w:t>yaml</w:t>
            </w:r>
            <w:proofErr w:type="spellEnd"/>
            <w:proofErr w:type="gramEnd"/>
          </w:p>
        </w:tc>
        <w:tc>
          <w:tcPr>
            <w:tcW w:w="2877" w:type="dxa"/>
          </w:tcPr>
          <w:p w14:paraId="3E8E10FC" w14:textId="77777777" w:rsidR="00ED04C9" w:rsidRDefault="005B3839" w:rsidP="000D05F2">
            <w:pPr>
              <w:ind w:firstLineChars="0" w:firstLine="0"/>
              <w:rPr>
                <w:rFonts w:ascii="Segoe UI Emoji" w:hAnsi="Segoe UI Emoji" w:cs="Segoe UI Emoji"/>
              </w:rPr>
            </w:pPr>
            <w:r>
              <w:rPr>
                <w:rFonts w:ascii="Segoe UI Emoji" w:hAnsi="Segoe UI Emoji" w:cs="Segoe UI Emoji" w:hint="eastAsia"/>
              </w:rPr>
              <w:t>This is the "tuning sheet for control algorithm parameters". It moves frequency, amplitude, and gains out so you can tweak them repeatedly during experiments without frequently changing the Python code.</w:t>
            </w:r>
          </w:p>
        </w:tc>
      </w:tr>
      <w:tr w:rsidR="00ED04C9" w14:paraId="5F9489B0" w14:textId="77777777" w:rsidTr="00ED04C9">
        <w:tc>
          <w:tcPr>
            <w:tcW w:w="2876" w:type="dxa"/>
          </w:tcPr>
          <w:p w14:paraId="6CC2FC2E" w14:textId="77777777" w:rsidR="00ED04C9" w:rsidRPr="005B3839" w:rsidRDefault="005B3839" w:rsidP="005B3839">
            <w:pPr>
              <w:pStyle w:val="a"/>
              <w:numPr>
                <w:ilvl w:val="0"/>
                <w:numId w:val="34"/>
              </w:numPr>
              <w:rPr>
                <w:rFonts w:ascii="Segoe UI Emoji" w:hAnsi="Segoe UI Emoji" w:cs="Segoe UI Emoji"/>
              </w:rPr>
            </w:pPr>
            <w:r>
              <w:rPr>
                <w:rFonts w:ascii="Segoe UI Emoji" w:hAnsi="Segoe UI Emoji" w:cs="Segoe UI Emoji" w:hint="eastAsia"/>
              </w:rPr>
              <w:t>Core logic</w:t>
            </w:r>
          </w:p>
        </w:tc>
        <w:tc>
          <w:tcPr>
            <w:tcW w:w="2877" w:type="dxa"/>
          </w:tcPr>
          <w:p w14:paraId="0F516BF9" w14:textId="77777777" w:rsidR="00ED04C9" w:rsidRDefault="005B3839" w:rsidP="000D05F2">
            <w:pPr>
              <w:ind w:firstLineChars="0" w:firstLine="0"/>
              <w:rPr>
                <w:rFonts w:ascii="Segoe UI Emoji" w:hAnsi="Segoe UI Emoji" w:cs="Segoe UI Emoji"/>
              </w:rPr>
            </w:pPr>
            <w:r>
              <w:rPr>
                <w:rFonts w:ascii="Segoe UI Emoji" w:hAnsi="Segoe UI Emoji" w:cs="Segoe UI Emoji" w:hint="eastAsia"/>
              </w:rPr>
              <w:t>Python script</w:t>
            </w:r>
          </w:p>
        </w:tc>
        <w:tc>
          <w:tcPr>
            <w:tcW w:w="2877" w:type="dxa"/>
          </w:tcPr>
          <w:p w14:paraId="41A7DB4A" w14:textId="77777777" w:rsidR="00ED04C9" w:rsidRDefault="005B3839" w:rsidP="000D05F2">
            <w:pPr>
              <w:ind w:firstLineChars="0" w:firstLine="0"/>
              <w:rPr>
                <w:rFonts w:ascii="Segoe UI Emoji" w:hAnsi="Segoe UI Emoji" w:cs="Segoe UI Emoji"/>
              </w:rPr>
            </w:pPr>
            <w:r>
              <w:rPr>
                <w:rFonts w:ascii="Segoe UI Emoji" w:hAnsi="Segoe UI Emoji" w:cs="Segoe UI Emoji" w:hint="eastAsia"/>
              </w:rPr>
              <w:t>Responsible for loading (model + YAML), computing (target trajectories), executing (assigning data.ctrl), and stepping (mj_step). This is where you write your algorithms.</w:t>
            </w:r>
          </w:p>
        </w:tc>
      </w:tr>
      <w:tr w:rsidR="00ED04C9" w14:paraId="0523E7D0" w14:textId="77777777" w:rsidTr="00ED04C9">
        <w:tc>
          <w:tcPr>
            <w:tcW w:w="2876" w:type="dxa"/>
          </w:tcPr>
          <w:p w14:paraId="6072FCAD" w14:textId="77777777" w:rsidR="00ED04C9" w:rsidRPr="005B3839" w:rsidRDefault="005B3839" w:rsidP="005B3839">
            <w:pPr>
              <w:pStyle w:val="a"/>
              <w:numPr>
                <w:ilvl w:val="0"/>
                <w:numId w:val="34"/>
              </w:numPr>
              <w:rPr>
                <w:rFonts w:ascii="Segoe UI Emoji" w:hAnsi="Segoe UI Emoji" w:cs="Segoe UI Emoji"/>
              </w:rPr>
            </w:pPr>
            <w:r>
              <w:rPr>
                <w:rFonts w:ascii="Segoe UI Emoji" w:hAnsi="Segoe UI Emoji" w:cs="Segoe UI Emoji" w:hint="eastAsia"/>
              </w:rPr>
              <w:t>Visualization loop</w:t>
            </w:r>
          </w:p>
        </w:tc>
        <w:tc>
          <w:tcPr>
            <w:tcW w:w="2877" w:type="dxa"/>
          </w:tcPr>
          <w:p w14:paraId="36546D96" w14:textId="77777777" w:rsidR="00ED04C9" w:rsidRDefault="005B3839" w:rsidP="000D05F2">
            <w:pPr>
              <w:ind w:firstLineChars="0" w:firstLine="0"/>
              <w:rPr>
                <w:rFonts w:ascii="Segoe UI Emoji" w:hAnsi="Segoe UI Emoji" w:cs="Segoe UI Emoji"/>
              </w:rPr>
            </w:pPr>
            <w:proofErr w:type="spellStart"/>
            <w:proofErr w:type="gramStart"/>
            <w:r>
              <w:rPr>
                <w:rFonts w:ascii="Segoe UI Emoji" w:hAnsi="Segoe UI Emoji" w:cs="Segoe UI Emoji" w:hint="eastAsia"/>
              </w:rPr>
              <w:t>viewer.launch</w:t>
            </w:r>
            <w:proofErr w:type="gramEnd"/>
            <w:r>
              <w:rPr>
                <w:rFonts w:ascii="Segoe UI Emoji" w:hAnsi="Segoe UI Emoji" w:cs="Segoe UI Emoji" w:hint="eastAsia"/>
              </w:rPr>
              <w:t>_passive</w:t>
            </w:r>
            <w:proofErr w:type="spellEnd"/>
          </w:p>
        </w:tc>
        <w:tc>
          <w:tcPr>
            <w:tcW w:w="2877" w:type="dxa"/>
          </w:tcPr>
          <w:p w14:paraId="5FFCED2E" w14:textId="77777777" w:rsidR="00ED04C9" w:rsidRDefault="005B3839" w:rsidP="000D05F2">
            <w:pPr>
              <w:ind w:firstLineChars="0" w:firstLine="0"/>
              <w:rPr>
                <w:rFonts w:ascii="Segoe UI Emoji" w:hAnsi="Segoe UI Emoji" w:cs="Segoe UI Emoji"/>
              </w:rPr>
            </w:pPr>
            <w:r>
              <w:rPr>
                <w:rFonts w:ascii="Segoe UI Emoji" w:hAnsi="Segoe UI Emoji" w:cs="Segoe UI Emoji" w:hint="eastAsia"/>
              </w:rPr>
              <w:t xml:space="preserve">The passive loop keeps you in control </w:t>
            </w:r>
            <w:r>
              <w:rPr>
                <w:rFonts w:ascii="Segoe UI Emoji" w:hAnsi="Segoe UI Emoji" w:cs="Segoe UI Emoji" w:hint="eastAsia"/>
              </w:rPr>
              <w:t>—</w:t>
            </w:r>
            <w:r>
              <w:rPr>
                <w:rFonts w:ascii="Segoe UI Emoji" w:hAnsi="Segoe UI Emoji" w:cs="Segoe UI Emoji" w:hint="eastAsia"/>
              </w:rPr>
              <w:t xml:space="preserve"> compute control first, then step the physics, and finally refresh the view. This is more suitable for algorithm development than launch (fully automatic).</w:t>
            </w:r>
          </w:p>
        </w:tc>
      </w:tr>
    </w:tbl>
    <w:p w14:paraId="4D80D1D5" w14:textId="77777777" w:rsidR="000D05F2" w:rsidRDefault="000D05F2" w:rsidP="000D05F2">
      <w:pPr>
        <w:ind w:firstLine="440"/>
      </w:pPr>
      <w:r>
        <w:rPr>
          <w:rFonts w:hint="eastAsia"/>
        </w:rPr>
        <w:t>Advanced tips</w:t>
      </w:r>
    </w:p>
    <w:p w14:paraId="61FEA5DA" w14:textId="77777777" w:rsidR="000D05F2" w:rsidRDefault="000D05F2" w:rsidP="000D05F2">
      <w:pPr>
        <w:ind w:firstLine="440"/>
      </w:pPr>
      <w:r>
        <w:rPr>
          <w:rFonts w:hint="eastAsia"/>
        </w:rPr>
        <w:t>Adjust parameters: Modify amplitude or freq in config.yaml, save and re-run to observe changes in the robotic arm's swing, without changing Python.</w:t>
      </w:r>
    </w:p>
    <w:p w14:paraId="012D955C" w14:textId="77777777" w:rsidR="000D05F2" w:rsidRDefault="000D05F2" w:rsidP="000D05F2">
      <w:pPr>
        <w:ind w:firstLine="440"/>
      </w:pPr>
      <w:r>
        <w:rPr>
          <w:rFonts w:hint="eastAsia"/>
        </w:rPr>
        <w:t>Export data: Add a line print(data.body('tip').xpos) in the loop to print the end-effector's 3D position in real-time for trajectory analysis.</w:t>
      </w:r>
    </w:p>
    <w:p w14:paraId="4CC792E2" w14:textId="77777777" w:rsidR="000D05F2" w:rsidRDefault="000D05F2" w:rsidP="000D05F2">
      <w:pPr>
        <w:ind w:firstLine="440"/>
      </w:pPr>
      <w:r>
        <w:rPr>
          <w:rFonts w:hint="eastAsia"/>
        </w:rPr>
        <w:t>Change to joint space following: If you want it to maintain a fixed posture, just hardcode target1 = 0.5.</w:t>
      </w:r>
    </w:p>
    <w:p w14:paraId="1F5AC53E" w14:textId="77777777" w:rsidR="000D72BD" w:rsidRDefault="000D05F2" w:rsidP="000D05F2">
      <w:pPr>
        <w:ind w:firstLine="440"/>
      </w:pPr>
      <w:r>
        <w:rPr>
          <w:rFonts w:hint="eastAsia"/>
        </w:rPr>
        <w:t>This framework covers the basic structure of virtually all MuJoCo simulation projects. You can replace two_link_arm.xml with the Unitree G1 model and replace the sine wave with a reinforcement learning policy to upgrade to an advanced project.</w:t>
      </w:r>
    </w:p>
    <w:p w14:paraId="784D91FE" w14:textId="2221284F" w:rsidR="007D5CA7" w:rsidRDefault="007D5CA7" w:rsidP="007D5CA7">
      <w:pPr>
        <w:pStyle w:val="1"/>
      </w:pPr>
      <w:bookmarkStart w:id="16" w:name="_Toc240359312"/>
      <w:r>
        <w:t>Back to the little duck</w:t>
      </w:r>
      <w:bookmarkEnd w:id="16"/>
    </w:p>
    <w:p w14:paraId="6D142907" w14:textId="4DD5AF37" w:rsidR="0039263D" w:rsidRPr="00067E5E" w:rsidRDefault="0039263D" w:rsidP="0039263D">
      <w:pPr>
        <w:ind w:firstLine="440"/>
        <w:rPr>
          <w:color w:val="FF0000"/>
        </w:rPr>
      </w:pPr>
      <w:r>
        <w:rPr>
          <w:rFonts w:hint="eastAsia"/>
          <w:color w:val="FF0000"/>
        </w:rPr>
        <w:t xml:space="preserve">If you are not familiar with ONNX yet, you can first read </w:t>
      </w:r>
      <w:r w:rsidRPr="00067E5E">
        <w:rPr>
          <w:color w:val="FF0000"/>
        </w:rPr>
        <w:fldChar w:fldCharType="begin"/>
      </w:r>
      <w:r w:rsidRPr="00067E5E">
        <w:rPr>
          <w:color w:val="FF0000"/>
        </w:rPr>
        <w:instrText xml:space="preserve"> </w:instrText>
      </w:r>
      <w:r w:rsidRPr="00067E5E">
        <w:rPr>
          <w:rFonts w:hint="eastAsia"/>
          <w:color w:val="FF0000"/>
        </w:rPr>
        <w:instrText>REF _Ref240357740 \r \h</w:instrText>
      </w:r>
      <w:r w:rsidRPr="00067E5E">
        <w:rPr>
          <w:color w:val="FF0000"/>
        </w:rPr>
        <w:instrText xml:space="preserve"> </w:instrText>
      </w:r>
      <w:r w:rsidRPr="00067E5E">
        <w:rPr>
          <w:color w:val="FF0000"/>
        </w:rPr>
      </w:r>
      <w:r w:rsidRPr="00067E5E">
        <w:rPr>
          <w:color w:val="FF0000"/>
        </w:rPr>
        <w:fldChar w:fldCharType="separate"/>
      </w:r>
      <w:r w:rsidR="00E37BF4">
        <w:rPr>
          <w:color w:val="FF0000"/>
        </w:rPr>
        <w:t>6.3</w:t>
      </w:r>
      <w:r w:rsidRPr="00067E5E">
        <w:rPr>
          <w:color w:val="FF0000"/>
        </w:rPr>
        <w:fldChar w:fldCharType="end"/>
      </w:r>
      <w:r>
        <w:rPr>
          <w:rFonts w:hint="eastAsia"/>
          <w:color w:val="FF0000"/>
        </w:rPr>
        <w:t>.</w:t>
      </w:r>
    </w:p>
    <w:p w14:paraId="58CFE912" w14:textId="2C443214" w:rsidR="004D0418" w:rsidRDefault="004D0418" w:rsidP="00E50DF9">
      <w:pPr>
        <w:ind w:firstLine="440"/>
      </w:pPr>
      <w:proofErr w:type="spellStart"/>
      <w:r>
        <w:rPr>
          <w:rFonts w:hint="eastAsia"/>
        </w:rPr>
        <w:lastRenderedPageBreak/>
        <w:t>MicroDuck</w:t>
      </w:r>
      <w:proofErr w:type="spellEnd"/>
      <w:r>
        <w:rPr>
          <w:rFonts w:hint="eastAsia"/>
        </w:rPr>
        <w:t xml:space="preserve"> has these official open-source repositories:</w:t>
      </w:r>
    </w:p>
    <w:p w14:paraId="071B0606" w14:textId="16426219" w:rsidR="00B32731" w:rsidRDefault="00B32731" w:rsidP="00BB7112">
      <w:pPr>
        <w:pStyle w:val="a"/>
        <w:numPr>
          <w:ilvl w:val="0"/>
          <w:numId w:val="36"/>
        </w:numPr>
      </w:pPr>
      <w:r>
        <w:rPr>
          <w:rFonts w:hint="eastAsia"/>
        </w:rPr>
        <w:t>Official main repository, the core repository of Microduck, containing the SDK and robot body software.</w:t>
      </w:r>
    </w:p>
    <w:p w14:paraId="32C2CCAD" w14:textId="674CEDB3" w:rsidR="00B32731" w:rsidRDefault="00B32731" w:rsidP="00B32731">
      <w:pPr>
        <w:ind w:firstLine="440"/>
      </w:pPr>
      <w:r>
        <w:rPr>
          <w:rFonts w:hint="eastAsia"/>
        </w:rPr>
        <w:t>Address: `</w:t>
      </w:r>
      <w:hyperlink r:id="rId21" w:history="1">
        <w:r w:rsidRPr="00562F6B">
          <w:rPr>
            <w:rStyle w:val="afc"/>
            <w:rFonts w:hint="eastAsia"/>
          </w:rPr>
          <w:t>https://github.com/pollen-robotics/microduck/tree/main</w:t>
        </w:r>
      </w:hyperlink>
      <w:r>
        <w:rPr>
          <w:rFonts w:hint="eastAsia"/>
        </w:rPr>
        <w:t>`</w:t>
      </w:r>
    </w:p>
    <w:p w14:paraId="184936CC" w14:textId="77777777" w:rsidR="00364B02" w:rsidRDefault="00B32731" w:rsidP="00364B02">
      <w:pPr>
        <w:ind w:firstLine="440"/>
      </w:pPr>
      <w:r>
        <w:rPr>
          <w:rFonts w:hint="eastAsia"/>
        </w:rPr>
        <w:t>License: Apache-2.0, which means you are free to use, modify, copy, and distribute the code. Including:</w:t>
      </w:r>
    </w:p>
    <w:p w14:paraId="761C5C01" w14:textId="6207DAF9" w:rsidR="00364B02" w:rsidRDefault="00364B02" w:rsidP="00364B02">
      <w:pPr>
        <w:ind w:firstLine="440"/>
      </w:pPr>
      <w:r>
        <w:rPr>
          <w:rFonts w:hint="eastAsia"/>
        </w:rPr>
        <w:t>Commercial use: You can use the code in commercial software or internal projects.</w:t>
      </w:r>
    </w:p>
    <w:p w14:paraId="31FA1F38" w14:textId="4B190811" w:rsidR="00364B02" w:rsidRDefault="00364B02" w:rsidP="00364B02">
      <w:pPr>
        <w:ind w:firstLine="440"/>
      </w:pPr>
      <w:r>
        <w:rPr>
          <w:rFonts w:hint="eastAsia"/>
        </w:rPr>
        <w:t>Closed-source distribution: You can integrate the code into your own products without open-sourcing your own source code.</w:t>
      </w:r>
    </w:p>
    <w:p w14:paraId="7632E109" w14:textId="638C6D06" w:rsidR="00B32731" w:rsidRDefault="00364B02" w:rsidP="00364B02">
      <w:pPr>
        <w:ind w:firstLine="440"/>
      </w:pPr>
      <w:r>
        <w:rPr>
          <w:rFonts w:hint="eastAsia"/>
        </w:rPr>
        <w:t>Relicensing: You can distribute the entire work (including Apache-2.0 code) under other licenses.</w:t>
      </w:r>
    </w:p>
    <w:p w14:paraId="43029581" w14:textId="77777777" w:rsidR="00543F51" w:rsidRDefault="00543F51" w:rsidP="00543F51">
      <w:pPr>
        <w:ind w:firstLine="440"/>
      </w:pPr>
      <w:r>
        <w:rPr>
          <w:rFonts w:hint="eastAsia"/>
        </w:rPr>
        <w:t>Obligations you must comply with:</w:t>
      </w:r>
    </w:p>
    <w:p w14:paraId="5CBD12C1" w14:textId="0C0270AE" w:rsidR="00543F51" w:rsidRDefault="00543F51" w:rsidP="00543F51">
      <w:pPr>
        <w:ind w:firstLine="440"/>
      </w:pPr>
      <w:r>
        <w:rPr>
          <w:rFonts w:hint="eastAsia"/>
        </w:rPr>
        <w:t>Retain notices: When distributing code, you must retain all copyright notices, license declarations, and attribution information in the NOTICE file from the original code.</w:t>
      </w:r>
    </w:p>
    <w:p w14:paraId="04053689" w14:textId="7CD07E8D" w:rsidR="00543F51" w:rsidRDefault="00543F51" w:rsidP="00543F51">
      <w:pPr>
        <w:ind w:firstLine="440"/>
      </w:pPr>
      <w:r>
        <w:rPr>
          <w:rFonts w:hint="eastAsia"/>
        </w:rPr>
        <w:t>Mark modifications: If you modify files, you need to clearly mark where the changes were made.</w:t>
      </w:r>
    </w:p>
    <w:p w14:paraId="18F00E75" w14:textId="6593EC98" w:rsidR="00B32731" w:rsidRDefault="00543F51" w:rsidP="00543F51">
      <w:pPr>
        <w:ind w:firstLine="440"/>
      </w:pPr>
      <w:r>
        <w:rPr>
          <w:rFonts w:hint="eastAsia"/>
        </w:rPr>
        <w:t>Include license: When redistributing, you need to include a copy of the Apache-2.0 license.</w:t>
      </w:r>
    </w:p>
    <w:p w14:paraId="76E8806C" w14:textId="77777777" w:rsidR="00543F51" w:rsidRPr="00B32731" w:rsidRDefault="00543F51" w:rsidP="00543F51">
      <w:pPr>
        <w:ind w:firstLine="440"/>
      </w:pPr>
    </w:p>
    <w:p w14:paraId="3541AE45" w14:textId="161C7023" w:rsidR="00B32731" w:rsidRDefault="00B32731" w:rsidP="00C65037">
      <w:pPr>
        <w:pStyle w:val="a"/>
        <w:numPr>
          <w:ilvl w:val="0"/>
          <w:numId w:val="36"/>
        </w:numPr>
      </w:pPr>
      <w:r>
        <w:rPr>
          <w:rFonts w:hint="eastAsia"/>
        </w:rPr>
        <w:t>Official reinforcement learning repository, this repository focuses on reinforcement learning and sim-to-real deployment tools. Address: `https://github.com/pollen-robotics/microduck_rl`</w:t>
      </w:r>
    </w:p>
    <w:p w14:paraId="00A1A80A" w14:textId="24ECF617" w:rsidR="00B32731" w:rsidRDefault="00B32731" w:rsidP="00BB7112">
      <w:pPr>
        <w:pStyle w:val="a"/>
        <w:numPr>
          <w:ilvl w:val="0"/>
          <w:numId w:val="36"/>
        </w:numPr>
      </w:pPr>
      <w:r>
        <w:rPr>
          <w:rFonts w:hint="eastAsia"/>
        </w:rPr>
        <w:t>Official related tools</w:t>
      </w:r>
    </w:p>
    <w:p w14:paraId="3A841590" w14:textId="257759CE" w:rsidR="00B32731" w:rsidRDefault="00B32731" w:rsidP="00B32731">
      <w:pPr>
        <w:ind w:firstLine="440"/>
      </w:pPr>
      <w:proofErr w:type="spellStart"/>
      <w:r>
        <w:rPr>
          <w:rFonts w:hint="eastAsia"/>
        </w:rPr>
        <w:t>Microduck</w:t>
      </w:r>
      <w:proofErr w:type="spellEnd"/>
      <w:r>
        <w:rPr>
          <w:rFonts w:hint="eastAsia"/>
        </w:rPr>
        <w:t xml:space="preserve"> Studio: a local web development studio for debugging, visualizing, and orchestrating </w:t>
      </w:r>
      <w:proofErr w:type="spellStart"/>
      <w:r>
        <w:rPr>
          <w:rFonts w:hint="eastAsia"/>
        </w:rPr>
        <w:t>Microduck</w:t>
      </w:r>
      <w:proofErr w:type="spellEnd"/>
      <w:r>
        <w:rPr>
          <w:rFonts w:hint="eastAsia"/>
        </w:rPr>
        <w:t xml:space="preserve"> workflows. Address: `https://github.com/microai-lab/microduck-studio`</w:t>
      </w:r>
    </w:p>
    <w:p w14:paraId="6893AFEA" w14:textId="272D0A19" w:rsidR="00B32731" w:rsidRDefault="00B32731" w:rsidP="009325AE">
      <w:pPr>
        <w:pStyle w:val="a"/>
        <w:numPr>
          <w:ilvl w:val="0"/>
          <w:numId w:val="37"/>
        </w:numPr>
      </w:pPr>
      <w:r>
        <w:rPr>
          <w:rFonts w:hint="eastAsia"/>
        </w:rPr>
        <w:t>Additionally, there is a third-party replica project, a community-initiated third-party replication project aimed at reconstructing assembly drawings, CAD assemblies, etc. from the officially published simulation models and source code. Address: `https://github.com/fanhao375/microduck-replica`</w:t>
      </w:r>
    </w:p>
    <w:p w14:paraId="04D08232" w14:textId="77777777" w:rsidR="00B32731" w:rsidRPr="00B32731" w:rsidRDefault="00B32731" w:rsidP="00B32731">
      <w:pPr>
        <w:ind w:firstLine="440"/>
      </w:pPr>
    </w:p>
    <w:p w14:paraId="1241532F" w14:textId="33EACA28" w:rsidR="004D0418" w:rsidRDefault="00B32731" w:rsidP="00B32731">
      <w:pPr>
        <w:ind w:firstLine="440"/>
      </w:pPr>
      <w:r>
        <w:rPr>
          <w:rFonts w:hint="eastAsia"/>
        </w:rPr>
        <w:t>Note that Microduck's software is open source (Apache-2.0), but the hardware itself is not open source.</w:t>
      </w:r>
    </w:p>
    <w:p w14:paraId="515A23BE" w14:textId="451340B0" w:rsidR="00265C6E" w:rsidRDefault="00265C6E" w:rsidP="00265C6E">
      <w:pPr>
        <w:pStyle w:val="2"/>
      </w:pPr>
      <w:bookmarkStart w:id="17" w:name="_Toc240359313"/>
      <w:proofErr w:type="spellStart"/>
      <w:r>
        <w:rPr>
          <w:rFonts w:hint="eastAsia"/>
        </w:rPr>
        <w:lastRenderedPageBreak/>
        <w:t>MicroDuck</w:t>
      </w:r>
      <w:proofErr w:type="spellEnd"/>
      <w:r>
        <w:rPr>
          <w:rFonts w:hint="eastAsia"/>
        </w:rPr>
        <w:t xml:space="preserve"> main repository</w:t>
      </w:r>
      <w:bookmarkEnd w:id="17"/>
    </w:p>
    <w:p w14:paraId="0EA577D5" w14:textId="053CDB67" w:rsidR="00E44D5D" w:rsidRDefault="00E44D5D" w:rsidP="00E44D5D">
      <w:pPr>
        <w:ind w:firstLine="440"/>
      </w:pPr>
      <w:r>
        <w:rPr>
          <w:rFonts w:hint="eastAsia"/>
        </w:rPr>
        <w:t xml:space="preserve">Address: </w:t>
      </w:r>
      <w:hyperlink r:id="rId22" w:history="1">
        <w:r w:rsidRPr="00562F6B">
          <w:rPr>
            <w:rStyle w:val="afc"/>
            <w:rFonts w:hint="eastAsia"/>
          </w:rPr>
          <w:t>https://github.com/pollen-robotics/microduck/tree/main</w:t>
        </w:r>
      </w:hyperlink>
      <w:r>
        <w:rPr>
          <w:rFonts w:hint="eastAsia"/>
        </w:rPr>
        <w:t>. This repository contains the software running on MicroDuck's RK3566 processor. MicroDuck sometimes refers to it as "runtime" software.</w:t>
      </w:r>
    </w:p>
    <w:p w14:paraId="451D101D" w14:textId="27EE63FF" w:rsidR="00AB6377" w:rsidRDefault="00AB6377" w:rsidP="00AB6377">
      <w:pPr>
        <w:ind w:firstLine="440"/>
      </w:pPr>
      <w:proofErr w:type="spellStart"/>
      <w:r>
        <w:rPr>
          <w:rFonts w:hint="eastAsia"/>
        </w:rPr>
        <w:t>Microduck</w:t>
      </w:r>
      <w:proofErr w:type="spellEnd"/>
      <w:r>
        <w:rPr>
          <w:rFonts w:hint="eastAsia"/>
        </w:rPr>
        <w:t xml:space="preserve"> is not a "single program", but rather a Rust-based multi-process robot operating system/runtime running on the robot's RK3566 Linux board.</w:t>
      </w:r>
    </w:p>
    <w:p w14:paraId="2E0CF120" w14:textId="639A10A1" w:rsidR="00024BC7" w:rsidRDefault="00AB6377" w:rsidP="00AB6377">
      <w:pPr>
        <w:ind w:firstLine="440"/>
      </w:pPr>
      <w:r>
        <w:rPr>
          <w:rFonts w:hint="eastAsia"/>
        </w:rPr>
        <w:t xml:space="preserve">The core is robotd, which handles the actual robot closed-loop control; other daemons </w:t>
      </w:r>
      <w:r w:rsidR="009E3B13" w:rsidRPr="00ED714A">
        <w:rPr>
          <w:rStyle w:val="aff4"/>
          <w:color w:val="FF0000"/>
        </w:rPr>
        <w:footnoteReference w:id="1"/>
      </w:r>
      <w:r>
        <w:rPr>
          <w:rFonts w:hint="eastAsia"/>
        </w:rPr>
        <w:t xml:space="preserve"> around it handle configuration, Bluetooth, gamepad, camera/remote communication, ToF, and software updates. All control services communicate via Unix Socket + JSON-RPC 2.0/NDJSON.</w:t>
      </w:r>
    </w:p>
    <w:p w14:paraId="09B0402A" w14:textId="3D562797" w:rsidR="00C05065" w:rsidRDefault="00C05065" w:rsidP="00C05065">
      <w:pPr>
        <w:pStyle w:val="3"/>
      </w:pPr>
      <w:bookmarkStart w:id="18" w:name="_Toc240359314"/>
      <w:r>
        <w:rPr>
          <w:rFonts w:hint="eastAsia"/>
        </w:rPr>
        <w:t>Overall structure</w:t>
      </w:r>
      <w:bookmarkEnd w:id="18"/>
    </w:p>
    <w:p w14:paraId="649FE4EC" w14:textId="5D62B8BD" w:rsidR="00C05065" w:rsidRDefault="00C05065" w:rsidP="00C05065">
      <w:pPr>
        <w:ind w:firstLine="440"/>
      </w:pPr>
      <w:r>
        <w:rPr>
          <w:rFonts w:hint="eastAsia"/>
        </w:rPr>
        <w:t xml:space="preserve">The repository itself is a Rust workspace. Currently, the Cargo workspace </w:t>
      </w:r>
      <w:r w:rsidR="00D45856" w:rsidRPr="008A3063">
        <w:rPr>
          <w:rStyle w:val="aff4"/>
          <w:color w:val="FF0000"/>
        </w:rPr>
        <w:footnoteReference w:id="2"/>
      </w:r>
      <w:r>
        <w:rPr>
          <w:rFonts w:hint="eastAsia"/>
        </w:rPr>
        <w:t xml:space="preserve"> has 19 members, including daemon, control algorithm library, CLI, IPC protocol, tools, etc.</w:t>
      </w:r>
    </w:p>
    <w:p w14:paraId="09A86995" w14:textId="726202DC" w:rsidR="002D0913" w:rsidRDefault="002D0913" w:rsidP="002D0913">
      <w:pPr>
        <w:ind w:firstLine="440"/>
      </w:pPr>
      <w:r>
        <w:rPr>
          <w:rFonts w:hint="eastAsia"/>
        </w:rPr>
        <w:lastRenderedPageBreak/>
        <w:t>It has these "entry points":</w:t>
      </w:r>
    </w:p>
    <w:p w14:paraId="1CE74137" w14:textId="33C1C4BA" w:rsidR="002D0913" w:rsidRDefault="002D0913" w:rsidP="00764AE5">
      <w:pPr>
        <w:pStyle w:val="a"/>
        <w:numPr>
          <w:ilvl w:val="0"/>
          <w:numId w:val="37"/>
        </w:numPr>
      </w:pPr>
      <w:r>
        <w:rPr>
          <w:rFonts w:hint="eastAsia"/>
        </w:rPr>
        <w:t>Linux/</w:t>
      </w:r>
      <w:proofErr w:type="spellStart"/>
      <w:r>
        <w:rPr>
          <w:rFonts w:hint="eastAsia"/>
        </w:rPr>
        <w:t>systemd</w:t>
      </w:r>
      <w:proofErr w:type="spellEnd"/>
      <w:r>
        <w:rPr>
          <w:rFonts w:hint="eastAsia"/>
        </w:rPr>
        <w:t xml:space="preserve"> service entry point</w:t>
      </w:r>
    </w:p>
    <w:p w14:paraId="7946FDA7" w14:textId="2DA16DCD" w:rsidR="002D0913" w:rsidRDefault="002D0913" w:rsidP="002D0913">
      <w:pPr>
        <w:ind w:firstLine="440"/>
      </w:pPr>
      <w:r>
        <w:rPr>
          <w:rFonts w:hint="eastAsia"/>
        </w:rPr>
        <w:t>The programs that truly run persistently after robot startup are mainly:</w:t>
      </w:r>
    </w:p>
    <w:tbl>
      <w:tblPr>
        <w:tblStyle w:val="11"/>
        <w:tblW w:w="0" w:type="auto"/>
        <w:tblCellMar>
          <w:left w:w="0" w:type="dxa"/>
          <w:right w:w="0" w:type="dxa"/>
        </w:tblCellMar>
        <w:tblLook w:val="04A0" w:firstRow="1" w:lastRow="0" w:firstColumn="1" w:lastColumn="0" w:noHBand="0" w:noVBand="1"/>
      </w:tblPr>
      <w:tblGrid>
        <w:gridCol w:w="1041"/>
        <w:gridCol w:w="984"/>
        <w:gridCol w:w="3236"/>
      </w:tblGrid>
      <w:tr w:rsidR="007D13E5" w:rsidRPr="00636BC1" w14:paraId="7FBC95D2" w14:textId="77777777" w:rsidTr="00ED7A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dxa"/>
            <w:vAlign w:val="center"/>
          </w:tcPr>
          <w:p w14:paraId="46585D9E" w14:textId="1414CB73" w:rsidR="007D13E5" w:rsidRPr="00636BC1" w:rsidRDefault="007D13E5" w:rsidP="00636BC1">
            <w:pPr>
              <w:pStyle w:val="afa"/>
            </w:pPr>
            <w:r>
              <w:rPr>
                <w:rFonts w:hint="eastAsia"/>
              </w:rPr>
              <w:t>Entry</w:t>
            </w:r>
          </w:p>
        </w:tc>
        <w:tc>
          <w:tcPr>
            <w:tcW w:w="984" w:type="dxa"/>
            <w:vAlign w:val="center"/>
          </w:tcPr>
          <w:p w14:paraId="470C3FC1" w14:textId="43263A78" w:rsidR="007D13E5" w:rsidRPr="00636BC1" w:rsidRDefault="007D13E5" w:rsidP="00636BC1">
            <w:pPr>
              <w:pStyle w:val="afa"/>
              <w:cnfStyle w:val="100000000000" w:firstRow="1" w:lastRow="0" w:firstColumn="0" w:lastColumn="0" w:oddVBand="0" w:evenVBand="0" w:oddHBand="0" w:evenHBand="0" w:firstRowFirstColumn="0" w:firstRowLastColumn="0" w:lastRowFirstColumn="0" w:lastRowLastColumn="0"/>
            </w:pPr>
            <w:r>
              <w:rPr>
                <w:rFonts w:hint="eastAsia"/>
              </w:rPr>
              <w:t>Type</w:t>
            </w:r>
          </w:p>
        </w:tc>
        <w:tc>
          <w:tcPr>
            <w:tcW w:w="3236" w:type="dxa"/>
            <w:vAlign w:val="center"/>
          </w:tcPr>
          <w:p w14:paraId="3BF6A249" w14:textId="0A68FC0A" w:rsidR="007D13E5" w:rsidRPr="00636BC1" w:rsidRDefault="007D13E5" w:rsidP="00636BC1">
            <w:pPr>
              <w:pStyle w:val="afa"/>
              <w:cnfStyle w:val="100000000000" w:firstRow="1" w:lastRow="0" w:firstColumn="0" w:lastColumn="0" w:oddVBand="0" w:evenVBand="0" w:oddHBand="0" w:evenHBand="0" w:firstRowFirstColumn="0" w:firstRowLastColumn="0" w:lastRowFirstColumn="0" w:lastRowLastColumn="0"/>
            </w:pPr>
            <w:r>
              <w:rPr>
                <w:rFonts w:hint="eastAsia"/>
              </w:rPr>
              <w:t>Core role</w:t>
            </w:r>
          </w:p>
        </w:tc>
      </w:tr>
      <w:tr w:rsidR="007D13E5" w:rsidRPr="00636BC1" w14:paraId="231457B0" w14:textId="77777777" w:rsidTr="00ED7AF5">
        <w:tc>
          <w:tcPr>
            <w:cnfStyle w:val="001000000000" w:firstRow="0" w:lastRow="0" w:firstColumn="1" w:lastColumn="0" w:oddVBand="0" w:evenVBand="0" w:oddHBand="0" w:evenHBand="0" w:firstRowFirstColumn="0" w:firstRowLastColumn="0" w:lastRowFirstColumn="0" w:lastRowLastColumn="0"/>
            <w:tcW w:w="1041" w:type="dxa"/>
            <w:vAlign w:val="center"/>
          </w:tcPr>
          <w:p w14:paraId="00CC8830" w14:textId="71E8BA84" w:rsidR="007D13E5" w:rsidRPr="00636BC1" w:rsidRDefault="007D13E5" w:rsidP="00636BC1">
            <w:pPr>
              <w:pStyle w:val="afa"/>
            </w:pPr>
            <w:proofErr w:type="spellStart"/>
            <w:r>
              <w:rPr>
                <w:rFonts w:hint="eastAsia"/>
              </w:rPr>
              <w:t>robotd</w:t>
            </w:r>
            <w:proofErr w:type="spellEnd"/>
          </w:p>
        </w:tc>
        <w:tc>
          <w:tcPr>
            <w:tcW w:w="984" w:type="dxa"/>
            <w:vAlign w:val="center"/>
          </w:tcPr>
          <w:p w14:paraId="41914652" w14:textId="499F5AA3" w:rsidR="007D13E5" w:rsidRPr="00636BC1" w:rsidRDefault="007D13E5" w:rsidP="00636BC1">
            <w:pPr>
              <w:pStyle w:val="afa"/>
              <w:cnfStyle w:val="000000000000" w:firstRow="0" w:lastRow="0" w:firstColumn="0" w:lastColumn="0" w:oddVBand="0" w:evenVBand="0" w:oddHBand="0" w:evenHBand="0" w:firstRowFirstColumn="0" w:firstRowLastColumn="0" w:lastRowFirstColumn="0" w:lastRowLastColumn="0"/>
            </w:pPr>
            <w:r>
              <w:rPr>
                <w:rFonts w:hint="eastAsia"/>
              </w:rPr>
              <w:t>daemon</w:t>
            </w:r>
          </w:p>
        </w:tc>
        <w:tc>
          <w:tcPr>
            <w:tcW w:w="3236" w:type="dxa"/>
            <w:vAlign w:val="center"/>
          </w:tcPr>
          <w:p w14:paraId="7D438A0F" w14:textId="56898220" w:rsidR="007D13E5" w:rsidRPr="00636BC1" w:rsidRDefault="007D13E5" w:rsidP="00636BC1">
            <w:pPr>
              <w:pStyle w:val="afa"/>
              <w:cnfStyle w:val="000000000000" w:firstRow="0" w:lastRow="0" w:firstColumn="0" w:lastColumn="0" w:oddVBand="0" w:evenVBand="0" w:oddHBand="0" w:evenHBand="0" w:firstRowFirstColumn="0" w:firstRowLastColumn="0" w:lastRowFirstColumn="0" w:lastRowLastColumn="0"/>
            </w:pPr>
            <w:r>
              <w:rPr>
                <w:rFonts w:hint="eastAsia"/>
              </w:rPr>
              <w:t>Robot motion control core</w:t>
            </w:r>
          </w:p>
        </w:tc>
      </w:tr>
      <w:tr w:rsidR="007D13E5" w:rsidRPr="00636BC1" w14:paraId="3CAAF55E" w14:textId="77777777" w:rsidTr="00ED7AF5">
        <w:tc>
          <w:tcPr>
            <w:cnfStyle w:val="001000000000" w:firstRow="0" w:lastRow="0" w:firstColumn="1" w:lastColumn="0" w:oddVBand="0" w:evenVBand="0" w:oddHBand="0" w:evenHBand="0" w:firstRowFirstColumn="0" w:firstRowLastColumn="0" w:lastRowFirstColumn="0" w:lastRowLastColumn="0"/>
            <w:tcW w:w="1041" w:type="dxa"/>
            <w:vAlign w:val="center"/>
          </w:tcPr>
          <w:p w14:paraId="5E74C6B0" w14:textId="7CC6B47C" w:rsidR="007D13E5" w:rsidRPr="00636BC1" w:rsidRDefault="007D13E5" w:rsidP="00636BC1">
            <w:pPr>
              <w:pStyle w:val="afa"/>
            </w:pPr>
            <w:proofErr w:type="spellStart"/>
            <w:r>
              <w:rPr>
                <w:rFonts w:hint="eastAsia"/>
              </w:rPr>
              <w:t>configd</w:t>
            </w:r>
            <w:proofErr w:type="spellEnd"/>
          </w:p>
        </w:tc>
        <w:tc>
          <w:tcPr>
            <w:tcW w:w="984" w:type="dxa"/>
            <w:vAlign w:val="center"/>
          </w:tcPr>
          <w:p w14:paraId="40F74047" w14:textId="2AF88DED" w:rsidR="007D13E5" w:rsidRPr="00636BC1" w:rsidRDefault="007D13E5" w:rsidP="00636BC1">
            <w:pPr>
              <w:pStyle w:val="afa"/>
              <w:cnfStyle w:val="000000000000" w:firstRow="0" w:lastRow="0" w:firstColumn="0" w:lastColumn="0" w:oddVBand="0" w:evenVBand="0" w:oddHBand="0" w:evenHBand="0" w:firstRowFirstColumn="0" w:firstRowLastColumn="0" w:lastRowFirstColumn="0" w:lastRowLastColumn="0"/>
            </w:pPr>
            <w:r>
              <w:rPr>
                <w:rFonts w:hint="eastAsia"/>
              </w:rPr>
              <w:t>daemon</w:t>
            </w:r>
          </w:p>
        </w:tc>
        <w:tc>
          <w:tcPr>
            <w:tcW w:w="3236" w:type="dxa"/>
            <w:vAlign w:val="center"/>
          </w:tcPr>
          <w:p w14:paraId="6869C4AC" w14:textId="39FCFE53" w:rsidR="007D13E5" w:rsidRPr="00636BC1" w:rsidRDefault="007D13E5" w:rsidP="00636BC1">
            <w:pPr>
              <w:pStyle w:val="afa"/>
              <w:cnfStyle w:val="000000000000" w:firstRow="0" w:lastRow="0" w:firstColumn="0" w:lastColumn="0" w:oddVBand="0" w:evenVBand="0" w:oddHBand="0" w:evenHBand="0" w:firstRowFirstColumn="0" w:firstRowLastColumn="0" w:lastRowFirstColumn="0" w:lastRowLastColumn="0"/>
            </w:pPr>
            <w:proofErr w:type="spellStart"/>
            <w:r>
              <w:rPr>
                <w:rFonts w:hint="eastAsia"/>
              </w:rPr>
              <w:t>WiFi</w:t>
            </w:r>
            <w:proofErr w:type="spellEnd"/>
            <w:r>
              <w:rPr>
                <w:rFonts w:hint="eastAsia"/>
              </w:rPr>
              <w:t>, robot identity, pairing, system configuration</w:t>
            </w:r>
          </w:p>
        </w:tc>
      </w:tr>
      <w:tr w:rsidR="007D13E5" w:rsidRPr="00636BC1" w14:paraId="4A2C0D30" w14:textId="77777777" w:rsidTr="00ED7AF5">
        <w:tc>
          <w:tcPr>
            <w:cnfStyle w:val="001000000000" w:firstRow="0" w:lastRow="0" w:firstColumn="1" w:lastColumn="0" w:oddVBand="0" w:evenVBand="0" w:oddHBand="0" w:evenHBand="0" w:firstRowFirstColumn="0" w:firstRowLastColumn="0" w:lastRowFirstColumn="0" w:lastRowLastColumn="0"/>
            <w:tcW w:w="1041" w:type="dxa"/>
            <w:vAlign w:val="center"/>
          </w:tcPr>
          <w:p w14:paraId="0593ECCC" w14:textId="246814DE" w:rsidR="007D13E5" w:rsidRPr="00636BC1" w:rsidRDefault="007D13E5" w:rsidP="00636BC1">
            <w:pPr>
              <w:pStyle w:val="afa"/>
            </w:pPr>
            <w:proofErr w:type="spellStart"/>
            <w:r>
              <w:rPr>
                <w:rFonts w:hint="eastAsia"/>
              </w:rPr>
              <w:t>updaterd</w:t>
            </w:r>
            <w:proofErr w:type="spellEnd"/>
          </w:p>
        </w:tc>
        <w:tc>
          <w:tcPr>
            <w:tcW w:w="984" w:type="dxa"/>
            <w:vAlign w:val="center"/>
          </w:tcPr>
          <w:p w14:paraId="16EFF2D4" w14:textId="2BB1CE63" w:rsidR="007D13E5" w:rsidRPr="00636BC1" w:rsidRDefault="007D13E5" w:rsidP="00636BC1">
            <w:pPr>
              <w:pStyle w:val="afa"/>
              <w:cnfStyle w:val="000000000000" w:firstRow="0" w:lastRow="0" w:firstColumn="0" w:lastColumn="0" w:oddVBand="0" w:evenVBand="0" w:oddHBand="0" w:evenHBand="0" w:firstRowFirstColumn="0" w:firstRowLastColumn="0" w:lastRowFirstColumn="0" w:lastRowLastColumn="0"/>
            </w:pPr>
            <w:r>
              <w:rPr>
                <w:rFonts w:hint="eastAsia"/>
              </w:rPr>
              <w:t>daemon</w:t>
            </w:r>
          </w:p>
        </w:tc>
        <w:tc>
          <w:tcPr>
            <w:tcW w:w="3236" w:type="dxa"/>
            <w:vAlign w:val="center"/>
          </w:tcPr>
          <w:p w14:paraId="0E4362A5" w14:textId="31A3244E" w:rsidR="007D13E5" w:rsidRPr="00636BC1" w:rsidRDefault="007D13E5" w:rsidP="00636BC1">
            <w:pPr>
              <w:pStyle w:val="afa"/>
              <w:cnfStyle w:val="000000000000" w:firstRow="0" w:lastRow="0" w:firstColumn="0" w:lastColumn="0" w:oddVBand="0" w:evenVBand="0" w:oddHBand="0" w:evenHBand="0" w:firstRowFirstColumn="0" w:firstRowLastColumn="0" w:lastRowFirstColumn="0" w:lastRowLastColumn="0"/>
            </w:pPr>
            <w:r>
              <w:rPr>
                <w:rFonts w:hint="eastAsia"/>
              </w:rPr>
              <w:t>Software/model updates, verification, rollback</w:t>
            </w:r>
          </w:p>
        </w:tc>
      </w:tr>
      <w:tr w:rsidR="007D13E5" w:rsidRPr="00636BC1" w14:paraId="0E833178" w14:textId="77777777" w:rsidTr="00ED7AF5">
        <w:tc>
          <w:tcPr>
            <w:cnfStyle w:val="001000000000" w:firstRow="0" w:lastRow="0" w:firstColumn="1" w:lastColumn="0" w:oddVBand="0" w:evenVBand="0" w:oddHBand="0" w:evenHBand="0" w:firstRowFirstColumn="0" w:firstRowLastColumn="0" w:lastRowFirstColumn="0" w:lastRowLastColumn="0"/>
            <w:tcW w:w="1041" w:type="dxa"/>
            <w:vAlign w:val="center"/>
          </w:tcPr>
          <w:p w14:paraId="1702BB96" w14:textId="24E87A78" w:rsidR="007D13E5" w:rsidRPr="00636BC1" w:rsidRDefault="007D13E5" w:rsidP="00636BC1">
            <w:pPr>
              <w:pStyle w:val="afa"/>
            </w:pPr>
            <w:proofErr w:type="spellStart"/>
            <w:r>
              <w:rPr>
                <w:rFonts w:hint="eastAsia"/>
              </w:rPr>
              <w:t>btd</w:t>
            </w:r>
            <w:proofErr w:type="spellEnd"/>
          </w:p>
        </w:tc>
        <w:tc>
          <w:tcPr>
            <w:tcW w:w="984" w:type="dxa"/>
            <w:vAlign w:val="center"/>
          </w:tcPr>
          <w:p w14:paraId="5EE33877" w14:textId="50927024" w:rsidR="007D13E5" w:rsidRPr="00636BC1" w:rsidRDefault="007D13E5" w:rsidP="00636BC1">
            <w:pPr>
              <w:pStyle w:val="afa"/>
              <w:cnfStyle w:val="000000000000" w:firstRow="0" w:lastRow="0" w:firstColumn="0" w:lastColumn="0" w:oddVBand="0" w:evenVBand="0" w:oddHBand="0" w:evenHBand="0" w:firstRowFirstColumn="0" w:firstRowLastColumn="0" w:lastRowFirstColumn="0" w:lastRowLastColumn="0"/>
            </w:pPr>
            <w:r>
              <w:rPr>
                <w:rFonts w:hint="eastAsia"/>
              </w:rPr>
              <w:t>daemon</w:t>
            </w:r>
          </w:p>
        </w:tc>
        <w:tc>
          <w:tcPr>
            <w:tcW w:w="3236" w:type="dxa"/>
            <w:vAlign w:val="center"/>
          </w:tcPr>
          <w:p w14:paraId="4DFA184D" w14:textId="3E5C179E" w:rsidR="007D13E5" w:rsidRPr="00636BC1" w:rsidRDefault="007D13E5" w:rsidP="00636BC1">
            <w:pPr>
              <w:pStyle w:val="afa"/>
              <w:cnfStyle w:val="000000000000" w:firstRow="0" w:lastRow="0" w:firstColumn="0" w:lastColumn="0" w:oddVBand="0" w:evenVBand="0" w:oddHBand="0" w:evenHBand="0" w:firstRowFirstColumn="0" w:firstRowLastColumn="0" w:lastRowFirstColumn="0" w:lastRowLastColumn="0"/>
            </w:pPr>
            <w:r>
              <w:rPr>
                <w:rFonts w:hint="eastAsia"/>
              </w:rPr>
              <w:t>BLE API entry</w:t>
            </w:r>
          </w:p>
        </w:tc>
      </w:tr>
      <w:tr w:rsidR="007D13E5" w:rsidRPr="00636BC1" w14:paraId="1721D527" w14:textId="77777777" w:rsidTr="00ED7AF5">
        <w:tc>
          <w:tcPr>
            <w:cnfStyle w:val="001000000000" w:firstRow="0" w:lastRow="0" w:firstColumn="1" w:lastColumn="0" w:oddVBand="0" w:evenVBand="0" w:oddHBand="0" w:evenHBand="0" w:firstRowFirstColumn="0" w:firstRowLastColumn="0" w:lastRowFirstColumn="0" w:lastRowLastColumn="0"/>
            <w:tcW w:w="1041" w:type="dxa"/>
            <w:vAlign w:val="center"/>
          </w:tcPr>
          <w:p w14:paraId="5A0D86DC" w14:textId="6749E0A1" w:rsidR="007D13E5" w:rsidRPr="00636BC1" w:rsidRDefault="007D13E5" w:rsidP="00636BC1">
            <w:pPr>
              <w:pStyle w:val="afa"/>
            </w:pPr>
            <w:proofErr w:type="spellStart"/>
            <w:r>
              <w:rPr>
                <w:rFonts w:hint="eastAsia"/>
              </w:rPr>
              <w:t>padd</w:t>
            </w:r>
            <w:proofErr w:type="spellEnd"/>
          </w:p>
        </w:tc>
        <w:tc>
          <w:tcPr>
            <w:tcW w:w="984" w:type="dxa"/>
            <w:vAlign w:val="center"/>
          </w:tcPr>
          <w:p w14:paraId="53FB7D96" w14:textId="507631B6" w:rsidR="007D13E5" w:rsidRPr="00636BC1" w:rsidRDefault="007D13E5" w:rsidP="00636BC1">
            <w:pPr>
              <w:pStyle w:val="afa"/>
              <w:cnfStyle w:val="000000000000" w:firstRow="0" w:lastRow="0" w:firstColumn="0" w:lastColumn="0" w:oddVBand="0" w:evenVBand="0" w:oddHBand="0" w:evenHBand="0" w:firstRowFirstColumn="0" w:firstRowLastColumn="0" w:lastRowFirstColumn="0" w:lastRowLastColumn="0"/>
            </w:pPr>
            <w:r>
              <w:rPr>
                <w:rFonts w:hint="eastAsia"/>
              </w:rPr>
              <w:t>daemon</w:t>
            </w:r>
          </w:p>
        </w:tc>
        <w:tc>
          <w:tcPr>
            <w:tcW w:w="3236" w:type="dxa"/>
            <w:vAlign w:val="center"/>
          </w:tcPr>
          <w:p w14:paraId="720DD142" w14:textId="5A2BFA04" w:rsidR="007D13E5" w:rsidRPr="00636BC1" w:rsidRDefault="007D13E5" w:rsidP="00636BC1">
            <w:pPr>
              <w:pStyle w:val="afa"/>
              <w:cnfStyle w:val="000000000000" w:firstRow="0" w:lastRow="0" w:firstColumn="0" w:lastColumn="0" w:oddVBand="0" w:evenVBand="0" w:oddHBand="0" w:evenHBand="0" w:firstRowFirstColumn="0" w:firstRowLastColumn="0" w:lastRowFirstColumn="0" w:lastRowLastColumn="0"/>
            </w:pPr>
            <w:r>
              <w:rPr>
                <w:rFonts w:hint="eastAsia"/>
              </w:rPr>
              <w:t>Gamepad entry</w:t>
            </w:r>
          </w:p>
        </w:tc>
      </w:tr>
      <w:tr w:rsidR="007D13E5" w:rsidRPr="00636BC1" w14:paraId="0A262DD0" w14:textId="77777777" w:rsidTr="00ED7AF5">
        <w:tc>
          <w:tcPr>
            <w:cnfStyle w:val="001000000000" w:firstRow="0" w:lastRow="0" w:firstColumn="1" w:lastColumn="0" w:oddVBand="0" w:evenVBand="0" w:oddHBand="0" w:evenHBand="0" w:firstRowFirstColumn="0" w:firstRowLastColumn="0" w:lastRowFirstColumn="0" w:lastRowLastColumn="0"/>
            <w:tcW w:w="1041" w:type="dxa"/>
            <w:vAlign w:val="center"/>
          </w:tcPr>
          <w:p w14:paraId="07FAFC88" w14:textId="0EEFA240" w:rsidR="007D13E5" w:rsidRPr="00636BC1" w:rsidRDefault="007D13E5" w:rsidP="00636BC1">
            <w:pPr>
              <w:pStyle w:val="afa"/>
            </w:pPr>
            <w:proofErr w:type="spellStart"/>
            <w:r>
              <w:rPr>
                <w:rFonts w:hint="eastAsia"/>
              </w:rPr>
              <w:t>mediad</w:t>
            </w:r>
            <w:proofErr w:type="spellEnd"/>
          </w:p>
        </w:tc>
        <w:tc>
          <w:tcPr>
            <w:tcW w:w="984" w:type="dxa"/>
            <w:vAlign w:val="center"/>
          </w:tcPr>
          <w:p w14:paraId="42B6AC32" w14:textId="23B3CA63" w:rsidR="007D13E5" w:rsidRPr="00636BC1" w:rsidRDefault="007D13E5" w:rsidP="00636BC1">
            <w:pPr>
              <w:pStyle w:val="afa"/>
              <w:cnfStyle w:val="000000000000" w:firstRow="0" w:lastRow="0" w:firstColumn="0" w:lastColumn="0" w:oddVBand="0" w:evenVBand="0" w:oddHBand="0" w:evenHBand="0" w:firstRowFirstColumn="0" w:firstRowLastColumn="0" w:lastRowFirstColumn="0" w:lastRowLastColumn="0"/>
            </w:pPr>
            <w:r>
              <w:rPr>
                <w:rFonts w:hint="eastAsia"/>
              </w:rPr>
              <w:t>daemon</w:t>
            </w:r>
          </w:p>
        </w:tc>
        <w:tc>
          <w:tcPr>
            <w:tcW w:w="3236" w:type="dxa"/>
            <w:vAlign w:val="center"/>
          </w:tcPr>
          <w:p w14:paraId="74F8DC3E" w14:textId="724D64A5" w:rsidR="007D13E5" w:rsidRPr="00636BC1" w:rsidRDefault="007D13E5" w:rsidP="00636BC1">
            <w:pPr>
              <w:pStyle w:val="afa"/>
              <w:cnfStyle w:val="000000000000" w:firstRow="0" w:lastRow="0" w:firstColumn="0" w:lastColumn="0" w:oddVBand="0" w:evenVBand="0" w:oddHBand="0" w:evenHBand="0" w:firstRowFirstColumn="0" w:firstRowLastColumn="0" w:lastRowFirstColumn="0" w:lastRowLastColumn="0"/>
            </w:pPr>
            <w:r>
              <w:rPr>
                <w:rFonts w:hint="eastAsia"/>
              </w:rPr>
              <w:t>Camera/microphone/WebRTC/remote API</w:t>
            </w:r>
          </w:p>
        </w:tc>
      </w:tr>
      <w:tr w:rsidR="007D13E5" w:rsidRPr="00636BC1" w14:paraId="590D7561" w14:textId="77777777" w:rsidTr="00ED7AF5">
        <w:tc>
          <w:tcPr>
            <w:cnfStyle w:val="001000000000" w:firstRow="0" w:lastRow="0" w:firstColumn="1" w:lastColumn="0" w:oddVBand="0" w:evenVBand="0" w:oddHBand="0" w:evenHBand="0" w:firstRowFirstColumn="0" w:firstRowLastColumn="0" w:lastRowFirstColumn="0" w:lastRowLastColumn="0"/>
            <w:tcW w:w="1041" w:type="dxa"/>
            <w:vAlign w:val="center"/>
          </w:tcPr>
          <w:p w14:paraId="75B83EA1" w14:textId="2D32B9B4" w:rsidR="007D13E5" w:rsidRPr="00636BC1" w:rsidRDefault="007D13E5" w:rsidP="00636BC1">
            <w:pPr>
              <w:pStyle w:val="afa"/>
            </w:pPr>
            <w:proofErr w:type="spellStart"/>
            <w:r>
              <w:rPr>
                <w:rFonts w:hint="eastAsia"/>
              </w:rPr>
              <w:t>tofd</w:t>
            </w:r>
            <w:proofErr w:type="spellEnd"/>
          </w:p>
        </w:tc>
        <w:tc>
          <w:tcPr>
            <w:tcW w:w="984" w:type="dxa"/>
            <w:vAlign w:val="center"/>
          </w:tcPr>
          <w:p w14:paraId="38479DED" w14:textId="6044598B" w:rsidR="007D13E5" w:rsidRPr="00636BC1" w:rsidRDefault="007D13E5" w:rsidP="00636BC1">
            <w:pPr>
              <w:pStyle w:val="afa"/>
              <w:cnfStyle w:val="000000000000" w:firstRow="0" w:lastRow="0" w:firstColumn="0" w:lastColumn="0" w:oddVBand="0" w:evenVBand="0" w:oddHBand="0" w:evenHBand="0" w:firstRowFirstColumn="0" w:firstRowLastColumn="0" w:lastRowFirstColumn="0" w:lastRowLastColumn="0"/>
            </w:pPr>
            <w:r>
              <w:rPr>
                <w:rFonts w:hint="eastAsia"/>
              </w:rPr>
              <w:t>daemon</w:t>
            </w:r>
          </w:p>
        </w:tc>
        <w:tc>
          <w:tcPr>
            <w:tcW w:w="3236" w:type="dxa"/>
            <w:vAlign w:val="center"/>
          </w:tcPr>
          <w:p w14:paraId="2E825541" w14:textId="39F6BBA4" w:rsidR="007D13E5" w:rsidRPr="00636BC1" w:rsidRDefault="007D13E5" w:rsidP="00636BC1">
            <w:pPr>
              <w:pStyle w:val="afa"/>
              <w:cnfStyle w:val="000000000000" w:firstRow="0" w:lastRow="0" w:firstColumn="0" w:lastColumn="0" w:oddVBand="0" w:evenVBand="0" w:oddHBand="0" w:evenHBand="0" w:firstRowFirstColumn="0" w:firstRowLastColumn="0" w:lastRowFirstColumn="0" w:lastRowLastColumn="0"/>
            </w:pPr>
            <w:proofErr w:type="spellStart"/>
            <w:r>
              <w:rPr>
                <w:rFonts w:hint="eastAsia"/>
              </w:rPr>
              <w:t>ToF</w:t>
            </w:r>
            <w:proofErr w:type="spellEnd"/>
            <w:r>
              <w:rPr>
                <w:rFonts w:hint="eastAsia"/>
              </w:rPr>
              <w:t xml:space="preserve"> depth sensor</w:t>
            </w:r>
          </w:p>
        </w:tc>
      </w:tr>
    </w:tbl>
    <w:p w14:paraId="7104902E" w14:textId="371B10A0" w:rsidR="007F208A" w:rsidRDefault="002D0913" w:rsidP="002D0913">
      <w:pPr>
        <w:ind w:firstLine="440"/>
      </w:pPr>
      <w:r>
        <w:rPr>
          <w:rFonts w:hint="eastAsia"/>
        </w:rPr>
        <w:t>These 7 are the most core service divisions of the entire runtime. The architecture documentation also explicitly states that systemd is their supervisor, responsible for lifecycle, crash restart, startup order, and watchdog.</w:t>
      </w:r>
    </w:p>
    <w:p w14:paraId="049440EB" w14:textId="6A069F33" w:rsidR="00452495" w:rsidRDefault="00452495" w:rsidP="00146EED">
      <w:pPr>
        <w:pStyle w:val="a"/>
        <w:keepNext/>
        <w:widowControl w:val="0"/>
        <w:numPr>
          <w:ilvl w:val="0"/>
          <w:numId w:val="37"/>
        </w:numPr>
        <w:ind w:left="862"/>
      </w:pPr>
      <w:r>
        <w:rPr>
          <w:rFonts w:hint="eastAsia"/>
        </w:rPr>
        <w:t>User/developer CLI entry point</w:t>
      </w:r>
    </w:p>
    <w:p w14:paraId="5C70703A" w14:textId="2270EFB5" w:rsidR="00452495" w:rsidRDefault="00F94F8C" w:rsidP="00452495">
      <w:pPr>
        <w:ind w:firstLine="440"/>
      </w:pPr>
      <w:r>
        <w:rPr>
          <w:rFonts w:hint="eastAsia"/>
        </w:rPr>
        <w:t xml:space="preserve">It also has two very important CLIs (Command Line Interfaces): </w:t>
      </w:r>
      <w:proofErr w:type="spellStart"/>
      <w:r>
        <w:rPr>
          <w:rFonts w:hint="eastAsia"/>
        </w:rPr>
        <w:t>robotctl</w:t>
      </w:r>
      <w:proofErr w:type="spellEnd"/>
      <w:r>
        <w:rPr>
          <w:rFonts w:hint="eastAsia"/>
        </w:rPr>
        <w:t xml:space="preserve">, </w:t>
      </w:r>
      <w:proofErr w:type="spellStart"/>
      <w:r>
        <w:rPr>
          <w:rFonts w:hint="eastAsia"/>
        </w:rPr>
        <w:t>duckctl</w:t>
      </w:r>
      <w:proofErr w:type="spellEnd"/>
      <w:r>
        <w:rPr>
          <w:rFonts w:hint="eastAsia"/>
        </w:rPr>
        <w:t>.</w:t>
      </w:r>
    </w:p>
    <w:p w14:paraId="271013BB" w14:textId="2E4B4858" w:rsidR="00517F1D" w:rsidRDefault="00517F1D" w:rsidP="0013629B">
      <w:pPr>
        <w:pStyle w:val="a"/>
        <w:numPr>
          <w:ilvl w:val="0"/>
          <w:numId w:val="39"/>
        </w:numPr>
      </w:pPr>
      <w:proofErr w:type="spellStart"/>
      <w:r>
        <w:rPr>
          <w:rFonts w:hint="eastAsia"/>
        </w:rPr>
        <w:t>Robotctl</w:t>
      </w:r>
      <w:proofErr w:type="spellEnd"/>
      <w:r>
        <w:rPr>
          <w:rFonts w:hint="eastAsia"/>
        </w:rPr>
        <w:t>: This is the management CLI executed directly on the robot's Linux board.</w:t>
      </w:r>
    </w:p>
    <w:p w14:paraId="1C6F31ED" w14:textId="5F225778" w:rsidR="00452495" w:rsidRDefault="00452495" w:rsidP="0013629B">
      <w:pPr>
        <w:ind w:left="400" w:firstLine="440"/>
      </w:pPr>
      <w:r>
        <w:rPr>
          <w:rFonts w:hint="eastAsia"/>
        </w:rPr>
        <w:t>It can perform operations such as:</w:t>
      </w:r>
    </w:p>
    <w:p w14:paraId="70DB00E6" w14:textId="77777777" w:rsidR="00452495" w:rsidRDefault="00452495" w:rsidP="0013629B">
      <w:pPr>
        <w:ind w:left="660" w:firstLine="440"/>
      </w:pPr>
      <w:proofErr w:type="spellStart"/>
      <w:r>
        <w:t>robotctl</w:t>
      </w:r>
      <w:proofErr w:type="spellEnd"/>
      <w:r>
        <w:t xml:space="preserve"> version</w:t>
      </w:r>
    </w:p>
    <w:p w14:paraId="1CBE736A" w14:textId="77777777" w:rsidR="00452495" w:rsidRDefault="00452495" w:rsidP="0013629B">
      <w:pPr>
        <w:ind w:left="660" w:firstLine="440"/>
      </w:pPr>
      <w:proofErr w:type="spellStart"/>
      <w:r>
        <w:t>robotctl</w:t>
      </w:r>
      <w:proofErr w:type="spellEnd"/>
      <w:r>
        <w:t xml:space="preserve"> health</w:t>
      </w:r>
    </w:p>
    <w:p w14:paraId="2D97B068" w14:textId="1F25856D" w:rsidR="00452495" w:rsidRDefault="00452495" w:rsidP="0013629B">
      <w:pPr>
        <w:ind w:left="660" w:firstLine="440"/>
      </w:pPr>
      <w:proofErr w:type="spellStart"/>
      <w:r>
        <w:t>robotctl</w:t>
      </w:r>
      <w:proofErr w:type="spellEnd"/>
      <w:r>
        <w:t xml:space="preserve"> monitor</w:t>
      </w:r>
    </w:p>
    <w:p w14:paraId="461EA6E2" w14:textId="14DD575A" w:rsidR="00452495" w:rsidRDefault="00452495" w:rsidP="0013629B">
      <w:pPr>
        <w:ind w:left="660" w:firstLine="440"/>
      </w:pPr>
      <w:proofErr w:type="spellStart"/>
      <w:r>
        <w:t>robotctl</w:t>
      </w:r>
      <w:proofErr w:type="spellEnd"/>
      <w:r>
        <w:t xml:space="preserve"> configure</w:t>
      </w:r>
    </w:p>
    <w:p w14:paraId="20F4FA67" w14:textId="77777777" w:rsidR="00452495" w:rsidRDefault="00452495" w:rsidP="0013629B">
      <w:pPr>
        <w:ind w:left="660" w:firstLine="440"/>
      </w:pPr>
      <w:proofErr w:type="spellStart"/>
      <w:r>
        <w:t>robotctl</w:t>
      </w:r>
      <w:proofErr w:type="spellEnd"/>
      <w:r>
        <w:t xml:space="preserve"> policy ...</w:t>
      </w:r>
    </w:p>
    <w:p w14:paraId="71371423" w14:textId="77777777" w:rsidR="00452495" w:rsidRDefault="00452495" w:rsidP="0013629B">
      <w:pPr>
        <w:ind w:left="660" w:firstLine="440"/>
      </w:pPr>
      <w:proofErr w:type="spellStart"/>
      <w:r>
        <w:lastRenderedPageBreak/>
        <w:t>robotctl</w:t>
      </w:r>
      <w:proofErr w:type="spellEnd"/>
      <w:r>
        <w:t xml:space="preserve"> robot ...</w:t>
      </w:r>
    </w:p>
    <w:p w14:paraId="1D556229" w14:textId="5276E5A2" w:rsidR="00452495" w:rsidRDefault="00452495" w:rsidP="0013629B">
      <w:pPr>
        <w:ind w:left="660" w:firstLine="440"/>
      </w:pPr>
      <w:proofErr w:type="spellStart"/>
      <w:r>
        <w:t>robotctl</w:t>
      </w:r>
      <w:proofErr w:type="spellEnd"/>
      <w:r>
        <w:t xml:space="preserve"> pad ...</w:t>
      </w:r>
    </w:p>
    <w:p w14:paraId="6FA3707F" w14:textId="77777777" w:rsidR="00452495" w:rsidRDefault="00452495" w:rsidP="0013629B">
      <w:pPr>
        <w:ind w:left="660" w:firstLine="440"/>
      </w:pPr>
      <w:proofErr w:type="spellStart"/>
      <w:r>
        <w:t>robotctl</w:t>
      </w:r>
      <w:proofErr w:type="spellEnd"/>
      <w:r>
        <w:t xml:space="preserve"> update ...</w:t>
      </w:r>
    </w:p>
    <w:p w14:paraId="6C1F9B6A" w14:textId="77777777" w:rsidR="00452495" w:rsidRDefault="00452495" w:rsidP="0013629B">
      <w:pPr>
        <w:ind w:left="660" w:firstLine="440"/>
      </w:pPr>
      <w:proofErr w:type="spellStart"/>
      <w:r>
        <w:t>robotctl</w:t>
      </w:r>
      <w:proofErr w:type="spellEnd"/>
      <w:r>
        <w:t xml:space="preserve"> </w:t>
      </w:r>
      <w:proofErr w:type="spellStart"/>
      <w:r>
        <w:t>wifi</w:t>
      </w:r>
      <w:proofErr w:type="spellEnd"/>
      <w:r>
        <w:t xml:space="preserve"> ...</w:t>
      </w:r>
    </w:p>
    <w:p w14:paraId="139A2546" w14:textId="77777777" w:rsidR="00452495" w:rsidRDefault="00452495" w:rsidP="0013629B">
      <w:pPr>
        <w:ind w:left="660" w:firstLine="440"/>
      </w:pPr>
      <w:proofErr w:type="spellStart"/>
      <w:r>
        <w:t>robotctl</w:t>
      </w:r>
      <w:proofErr w:type="spellEnd"/>
      <w:r>
        <w:t xml:space="preserve"> system ...</w:t>
      </w:r>
    </w:p>
    <w:p w14:paraId="1B94BA56" w14:textId="77777777" w:rsidR="00452495" w:rsidRDefault="00452495" w:rsidP="0013629B">
      <w:pPr>
        <w:ind w:left="660" w:firstLine="440"/>
      </w:pPr>
      <w:proofErr w:type="spellStart"/>
      <w:r>
        <w:t>robotctl</w:t>
      </w:r>
      <w:proofErr w:type="spellEnd"/>
      <w:r>
        <w:t xml:space="preserve"> voice ...</w:t>
      </w:r>
    </w:p>
    <w:p w14:paraId="7AD2CC62" w14:textId="3F8FEA53" w:rsidR="00452495" w:rsidRDefault="00452495" w:rsidP="0013629B">
      <w:pPr>
        <w:ind w:left="400" w:firstLine="440"/>
      </w:pPr>
      <w:r>
        <w:rPr>
          <w:rFonts w:hint="eastAsia"/>
        </w:rPr>
        <w:t>The official cheat sheet defines robotctl as the main control/diagnostic entry point on the robot.</w:t>
      </w:r>
    </w:p>
    <w:p w14:paraId="2456A82A" w14:textId="7487C878" w:rsidR="00452495" w:rsidRDefault="0013629B" w:rsidP="0013629B">
      <w:pPr>
        <w:pStyle w:val="a"/>
        <w:numPr>
          <w:ilvl w:val="0"/>
          <w:numId w:val="39"/>
        </w:numPr>
      </w:pPr>
      <w:proofErr w:type="spellStart"/>
      <w:r>
        <w:rPr>
          <w:rFonts w:hint="eastAsia"/>
        </w:rPr>
        <w:t>Duckctl</w:t>
      </w:r>
      <w:proofErr w:type="spellEnd"/>
      <w:r>
        <w:rPr>
          <w:rFonts w:hint="eastAsia"/>
        </w:rPr>
        <w:t xml:space="preserve">: this is the CLI on the computer outside the robot. It finds </w:t>
      </w:r>
      <w:proofErr w:type="spellStart"/>
      <w:r>
        <w:rPr>
          <w:rFonts w:hint="eastAsia"/>
        </w:rPr>
        <w:t>Microduck</w:t>
      </w:r>
      <w:proofErr w:type="spellEnd"/>
      <w:r>
        <w:rPr>
          <w:rFonts w:hint="eastAsia"/>
        </w:rPr>
        <w:t xml:space="preserve"> via Bluetooth, then sends the same JSON-RPC requests as the robot's internal ones.</w:t>
      </w:r>
    </w:p>
    <w:p w14:paraId="15725929" w14:textId="3573485F" w:rsidR="00452495" w:rsidRDefault="00452495" w:rsidP="00452495">
      <w:pPr>
        <w:ind w:firstLine="440"/>
      </w:pPr>
      <w:r>
        <w:rPr>
          <w:rFonts w:hint="eastAsia"/>
        </w:rPr>
        <w:t>Therefore:</w:t>
      </w:r>
      <w:r w:rsidR="00C86A7B">
        <w:object w:dxaOrig="8266" w:dyaOrig="3556" w14:anchorId="0AF503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3.75pt;height:177.45pt" o:ole="">
            <v:imagedata r:id="rId23" o:title=""/>
          </v:shape>
          <o:OLEObject Type="Embed" ProgID="Visio.Drawing.15" ShapeID="_x0000_i1025" DrawAspect="Content" ObjectID="_1850976562" r:id="rId24"/>
        </w:object>
      </w:r>
    </w:p>
    <w:p w14:paraId="24599FC5" w14:textId="7C094627" w:rsidR="00C8383D" w:rsidRDefault="00452495" w:rsidP="00452495">
      <w:pPr>
        <w:ind w:firstLine="440"/>
      </w:pPr>
      <w:r>
        <w:rPr>
          <w:rFonts w:hint="eastAsia"/>
        </w:rPr>
        <w:t>The code comments explicitly state that duckctl is a "stand-in for the phone app", used only for development and not deployed to the robot.</w:t>
      </w:r>
    </w:p>
    <w:p w14:paraId="0AD52F72" w14:textId="76B84E24" w:rsidR="005121FF" w:rsidRDefault="005121FF" w:rsidP="005121FF">
      <w:pPr>
        <w:pStyle w:val="3"/>
      </w:pPr>
      <w:bookmarkStart w:id="19" w:name="_Toc240359315"/>
      <w:proofErr w:type="spellStart"/>
      <w:r>
        <w:rPr>
          <w:rFonts w:hint="eastAsia"/>
        </w:rPr>
        <w:t>MicroDuck</w:t>
      </w:r>
      <w:proofErr w:type="spellEnd"/>
      <w:r>
        <w:rPr>
          <w:rFonts w:hint="eastAsia"/>
        </w:rPr>
        <w:t xml:space="preserve"> robot control core: </w:t>
      </w:r>
      <w:proofErr w:type="spellStart"/>
      <w:r>
        <w:rPr>
          <w:rFonts w:hint="eastAsia"/>
        </w:rPr>
        <w:t>robotd</w:t>
      </w:r>
      <w:bookmarkEnd w:id="19"/>
      <w:proofErr w:type="spellEnd"/>
    </w:p>
    <w:p w14:paraId="6D984027" w14:textId="7442F43F" w:rsidR="00AD58B8" w:rsidRDefault="00FD265A" w:rsidP="005B129A">
      <w:pPr>
        <w:ind w:firstLine="440"/>
      </w:pPr>
      <w:r>
        <w:rPr>
          <w:rFonts w:hint="eastAsia"/>
        </w:rPr>
        <w:t>It is the real-time control daemon that truly makes the duck move. robotd executes a 50Hz control loop, drives 15 servos, and runs neural network policies. robotd is the only daemon that can control motors, and the reason will be explained later. MicroDuck is written in Rust, so many concepts involve Rust-specific concepts, such as slot, tokio, etc., as described below.</w:t>
      </w:r>
    </w:p>
    <w:p w14:paraId="0F9E48DF" w14:textId="5C9F7D56" w:rsidR="009D1256" w:rsidRDefault="009D1256" w:rsidP="009D1256">
      <w:pPr>
        <w:pStyle w:val="4"/>
      </w:pPr>
      <w:bookmarkStart w:id="20" w:name="_Toc240359316"/>
      <w:proofErr w:type="spellStart"/>
      <w:r>
        <w:rPr>
          <w:rFonts w:hint="eastAsia"/>
        </w:rPr>
        <w:t>robotd's</w:t>
      </w:r>
      <w:proofErr w:type="spellEnd"/>
      <w:r>
        <w:rPr>
          <w:rFonts w:hint="eastAsia"/>
        </w:rPr>
        <w:t xml:space="preserve"> execution flow</w:t>
      </w:r>
      <w:bookmarkEnd w:id="20"/>
    </w:p>
    <w:p w14:paraId="57697211" w14:textId="46AC0245" w:rsidR="00FD265A" w:rsidRDefault="00BD20C0" w:rsidP="00FD265A">
      <w:pPr>
        <w:ind w:firstLine="440"/>
      </w:pPr>
      <w:proofErr w:type="spellStart"/>
      <w:r>
        <w:rPr>
          <w:rFonts w:hint="eastAsia"/>
        </w:rPr>
        <w:t>MicroDuck's</w:t>
      </w:r>
      <w:proofErr w:type="spellEnd"/>
      <w:r>
        <w:rPr>
          <w:rFonts w:hint="eastAsia"/>
        </w:rPr>
        <w:t xml:space="preserve"> </w:t>
      </w:r>
      <w:proofErr w:type="spellStart"/>
      <w:r>
        <w:rPr>
          <w:rFonts w:hint="eastAsia"/>
        </w:rPr>
        <w:t>robotd</w:t>
      </w:r>
      <w:proofErr w:type="spellEnd"/>
      <w:r>
        <w:rPr>
          <w:rFonts w:hint="eastAsia"/>
        </w:rPr>
        <w:t xml:space="preserve"> is written in Rust, and its entry point is:</w:t>
      </w:r>
    </w:p>
    <w:p w14:paraId="2BB206E7" w14:textId="77777777" w:rsidR="00BD20C0" w:rsidRDefault="00BD20C0" w:rsidP="00BD20C0">
      <w:pPr>
        <w:ind w:firstLine="440"/>
      </w:pPr>
      <w:r>
        <w:t>#[</w:t>
      </w:r>
      <w:proofErr w:type="gramStart"/>
      <w:r>
        <w:t>tokio::</w:t>
      </w:r>
      <w:proofErr w:type="gramEnd"/>
      <w:r>
        <w:t>main]</w:t>
      </w:r>
    </w:p>
    <w:p w14:paraId="342D2A50" w14:textId="4FDFE37D" w:rsidR="00BD20C0" w:rsidRDefault="00BD20C0" w:rsidP="00BD20C0">
      <w:pPr>
        <w:ind w:firstLine="440"/>
      </w:pPr>
      <w:r>
        <w:t xml:space="preserve">async </w:t>
      </w:r>
      <w:proofErr w:type="spellStart"/>
      <w:r>
        <w:t>fn</w:t>
      </w:r>
      <w:proofErr w:type="spellEnd"/>
      <w:r>
        <w:t xml:space="preserve"> </w:t>
      </w:r>
      <w:proofErr w:type="gramStart"/>
      <w:r>
        <w:t>main(</w:t>
      </w:r>
      <w:proofErr w:type="gramEnd"/>
      <w:r>
        <w:t xml:space="preserve">) -&gt; </w:t>
      </w:r>
      <w:proofErr w:type="spellStart"/>
      <w:r>
        <w:t>ExitCode</w:t>
      </w:r>
      <w:proofErr w:type="spellEnd"/>
    </w:p>
    <w:p w14:paraId="17D2258A" w14:textId="68622298" w:rsidR="00804668" w:rsidRDefault="00804668" w:rsidP="00804668">
      <w:pPr>
        <w:ind w:firstLine="440"/>
      </w:pPr>
      <w:r>
        <w:rPr>
          <w:rFonts w:hint="eastAsia"/>
        </w:rPr>
        <w:t>After program startup, main()</w:t>
      </w:r>
    </w:p>
    <w:p w14:paraId="3D4842B8" w14:textId="33089563" w:rsidR="00804668" w:rsidRDefault="00804668" w:rsidP="00804668">
      <w:pPr>
        <w:pStyle w:val="a"/>
        <w:numPr>
          <w:ilvl w:val="0"/>
          <w:numId w:val="43"/>
        </w:numPr>
      </w:pPr>
      <w:r>
        <w:rPr>
          <w:rFonts w:hint="eastAsia"/>
        </w:rPr>
        <w:lastRenderedPageBreak/>
        <w:t xml:space="preserve">reads </w:t>
      </w:r>
      <w:proofErr w:type="spellStart"/>
      <w:r>
        <w:rPr>
          <w:rFonts w:hint="eastAsia"/>
        </w:rPr>
        <w:t>robotd.toml</w:t>
      </w:r>
      <w:proofErr w:type="spellEnd"/>
    </w:p>
    <w:p w14:paraId="43398629" w14:textId="0E998824" w:rsidR="00804668" w:rsidRDefault="00804668" w:rsidP="00804668">
      <w:pPr>
        <w:pStyle w:val="a"/>
        <w:numPr>
          <w:ilvl w:val="0"/>
          <w:numId w:val="43"/>
        </w:numPr>
      </w:pPr>
      <w:r>
        <w:rPr>
          <w:rFonts w:hint="eastAsia"/>
        </w:rPr>
        <w:t>creates /run/</w:t>
      </w:r>
      <w:proofErr w:type="spellStart"/>
      <w:r>
        <w:rPr>
          <w:rFonts w:hint="eastAsia"/>
        </w:rPr>
        <w:t>robotd.sock</w:t>
      </w:r>
      <w:proofErr w:type="spellEnd"/>
    </w:p>
    <w:p w14:paraId="6549E3EC" w14:textId="054DA402" w:rsidR="00804668" w:rsidRDefault="00804668" w:rsidP="00804668">
      <w:pPr>
        <w:pStyle w:val="a"/>
        <w:numPr>
          <w:ilvl w:val="0"/>
          <w:numId w:val="43"/>
        </w:numPr>
      </w:pPr>
      <w:r>
        <w:rPr>
          <w:rFonts w:hint="eastAsia"/>
        </w:rPr>
        <w:t xml:space="preserve">creates </w:t>
      </w:r>
      <w:proofErr w:type="spellStart"/>
      <w:r>
        <w:rPr>
          <w:rFonts w:hint="eastAsia"/>
        </w:rPr>
        <w:t>RobotState</w:t>
      </w:r>
      <w:proofErr w:type="spellEnd"/>
      <w:r>
        <w:rPr>
          <w:rFonts w:hint="eastAsia"/>
        </w:rPr>
        <w:t xml:space="preserve"> + Intents</w:t>
      </w:r>
    </w:p>
    <w:p w14:paraId="5AF61D5B" w14:textId="46ECCBA7" w:rsidR="00804668" w:rsidRDefault="00804668" w:rsidP="00804668">
      <w:pPr>
        <w:pStyle w:val="a"/>
        <w:numPr>
          <w:ilvl w:val="0"/>
          <w:numId w:val="43"/>
        </w:numPr>
      </w:pPr>
      <w:bookmarkStart w:id="21" w:name="_Ref240102872"/>
      <w:r>
        <w:rPr>
          <w:rFonts w:hint="eastAsia"/>
        </w:rPr>
        <w:t>starts control thread</w:t>
      </w:r>
      <w:bookmarkEnd w:id="21"/>
    </w:p>
    <w:p w14:paraId="23C52755" w14:textId="37F52B0C" w:rsidR="00804668" w:rsidRDefault="00804668" w:rsidP="00804668">
      <w:pPr>
        <w:pStyle w:val="a"/>
        <w:numPr>
          <w:ilvl w:val="0"/>
          <w:numId w:val="43"/>
        </w:numPr>
      </w:pPr>
      <w:bookmarkStart w:id="22" w:name="_Ref240102949"/>
      <w:r>
        <w:rPr>
          <w:rFonts w:hint="eastAsia"/>
        </w:rPr>
        <w:t>the main tokio runtime runs the IPC server</w:t>
      </w:r>
      <w:bookmarkEnd w:id="22"/>
    </w:p>
    <w:p w14:paraId="4AFE7677" w14:textId="298EEE2A" w:rsidR="00792DB5" w:rsidRDefault="00792DB5" w:rsidP="00792DB5">
      <w:pPr>
        <w:ind w:firstLineChars="0"/>
      </w:pPr>
      <w:r>
        <w:rPr>
          <w:rFonts w:hint="eastAsia"/>
        </w:rPr>
        <w:t xml:space="preserve">A very noteworthy point: </w:t>
      </w:r>
      <w:proofErr w:type="gramStart"/>
      <w:r>
        <w:rPr>
          <w:rFonts w:hint="eastAsia"/>
        </w:rPr>
        <w:t>the</w:t>
      </w:r>
      <w:proofErr w:type="gramEnd"/>
      <w:r>
        <w:rPr>
          <w:rFonts w:hint="eastAsia"/>
        </w:rPr>
        <w:t xml:space="preserve"> Control loop started in step </w:t>
      </w:r>
      <w:r w:rsidR="00C57803">
        <w:fldChar w:fldCharType="begin"/>
      </w:r>
      <w:r w:rsidR="00C57803">
        <w:instrText xml:space="preserve"> </w:instrText>
      </w:r>
      <w:r w:rsidR="00C57803">
        <w:rPr>
          <w:rFonts w:hint="eastAsia"/>
        </w:rPr>
        <w:instrText>REF _Ref240102872 \r \h</w:instrText>
      </w:r>
      <w:r w:rsidR="00C57803">
        <w:instrText xml:space="preserve"> </w:instrText>
      </w:r>
      <w:r w:rsidR="00C57803">
        <w:fldChar w:fldCharType="separate"/>
      </w:r>
      <w:r w:rsidR="00E37BF4">
        <w:t>4</w:t>
      </w:r>
      <w:r w:rsidR="00C57803">
        <w:fldChar w:fldCharType="end"/>
      </w:r>
      <w:r>
        <w:rPr>
          <w:rFonts w:hint="eastAsia"/>
        </w:rPr>
        <w:t xml:space="preserve"> is a thread, not sharing a runtime with the step </w:t>
      </w:r>
      <w:r w:rsidR="00C774F9">
        <w:fldChar w:fldCharType="begin"/>
      </w:r>
      <w:r w:rsidR="00C774F9">
        <w:instrText xml:space="preserve"> </w:instrText>
      </w:r>
      <w:r w:rsidR="00C774F9">
        <w:rPr>
          <w:rFonts w:hint="eastAsia"/>
        </w:rPr>
        <w:instrText>REF _Ref240102949 \r \h</w:instrText>
      </w:r>
      <w:r w:rsidR="00C774F9">
        <w:instrText xml:space="preserve"> </w:instrText>
      </w:r>
      <w:r w:rsidR="00C774F9">
        <w:fldChar w:fldCharType="separate"/>
      </w:r>
      <w:r w:rsidR="00E37BF4">
        <w:t>5</w:t>
      </w:r>
      <w:r w:rsidR="00C774F9">
        <w:fldChar w:fldCharType="end"/>
      </w:r>
      <w:r>
        <w:rPr>
          <w:rFonts w:hint="eastAsia"/>
        </w:rPr>
        <w:t xml:space="preserve"> IPC. The code specifically creates:</w:t>
      </w:r>
    </w:p>
    <w:p w14:paraId="4AE70AEB" w14:textId="77777777" w:rsidR="00792DB5" w:rsidRDefault="00792DB5" w:rsidP="00792DB5">
      <w:pPr>
        <w:ind w:firstLineChars="0"/>
      </w:pPr>
      <w:r>
        <w:t>OS thread: control</w:t>
      </w:r>
    </w:p>
    <w:p w14:paraId="1C9AC199" w14:textId="77777777" w:rsidR="00792DB5" w:rsidRDefault="00792DB5" w:rsidP="00792DB5">
      <w:pPr>
        <w:ind w:firstLineChars="0"/>
      </w:pPr>
      <w:r>
        <w:rPr>
          <w:rFonts w:hint="eastAsia"/>
        </w:rPr>
        <w:t xml:space="preserve">    </w:t>
      </w:r>
      <w:r>
        <w:rPr>
          <w:rFonts w:hint="eastAsia"/>
        </w:rPr>
        <w:t>│</w:t>
      </w:r>
    </w:p>
    <w:p w14:paraId="7801D775" w14:textId="77777777" w:rsidR="00792DB5" w:rsidRDefault="00792DB5" w:rsidP="00792DB5">
      <w:pPr>
        <w:ind w:firstLineChars="0"/>
      </w:pPr>
      <w:r>
        <w:rPr>
          <w:rFonts w:hint="eastAsia"/>
        </w:rPr>
        <w:t xml:space="preserve">    </w:t>
      </w:r>
      <w:r>
        <w:rPr>
          <w:rFonts w:hint="eastAsia"/>
        </w:rPr>
        <w:t>└──</w:t>
      </w:r>
      <w:r>
        <w:rPr>
          <w:rFonts w:hint="eastAsia"/>
        </w:rPr>
        <w:t xml:space="preserve"> current-thread </w:t>
      </w:r>
      <w:proofErr w:type="spellStart"/>
      <w:r>
        <w:rPr>
          <w:rFonts w:hint="eastAsia"/>
        </w:rPr>
        <w:t>tokio</w:t>
      </w:r>
      <w:proofErr w:type="spellEnd"/>
      <w:r>
        <w:rPr>
          <w:rFonts w:hint="eastAsia"/>
        </w:rPr>
        <w:t xml:space="preserve"> runtime</w:t>
      </w:r>
    </w:p>
    <w:p w14:paraId="79B38B47" w14:textId="77777777" w:rsidR="00792DB5" w:rsidRDefault="00792DB5" w:rsidP="00792DB5">
      <w:pPr>
        <w:ind w:firstLineChars="0"/>
      </w:pPr>
      <w:r>
        <w:rPr>
          <w:rFonts w:hint="eastAsia"/>
        </w:rPr>
        <w:t xml:space="preserve">             </w:t>
      </w:r>
      <w:r>
        <w:rPr>
          <w:rFonts w:hint="eastAsia"/>
        </w:rPr>
        <w:t>│</w:t>
      </w:r>
    </w:p>
    <w:p w14:paraId="77F312A8" w14:textId="77777777" w:rsidR="00792DB5" w:rsidRDefault="00792DB5" w:rsidP="00792DB5">
      <w:pPr>
        <w:ind w:firstLineChars="0"/>
      </w:pPr>
      <w:r>
        <w:rPr>
          <w:rFonts w:hint="eastAsia"/>
        </w:rPr>
        <w:t xml:space="preserve">             </w:t>
      </w:r>
      <w:r>
        <w:rPr>
          <w:rFonts w:hint="eastAsia"/>
        </w:rPr>
        <w:t>└──</w:t>
      </w:r>
      <w:r>
        <w:rPr>
          <w:rFonts w:hint="eastAsia"/>
        </w:rPr>
        <w:t xml:space="preserve"> 50 Hz loop</w:t>
      </w:r>
    </w:p>
    <w:p w14:paraId="6250CD0B" w14:textId="748CCF51" w:rsidR="00792DB5" w:rsidRDefault="00792DB5" w:rsidP="00792DB5">
      <w:pPr>
        <w:ind w:firstLineChars="0"/>
      </w:pPr>
      <w:r>
        <w:rPr>
          <w:rFonts w:hint="eastAsia"/>
        </w:rPr>
        <w:t xml:space="preserve">The reason is that Dynamixel serial I/O is blocking. If control loop and IPC are placed in a normal </w:t>
      </w:r>
      <w:proofErr w:type="spellStart"/>
      <w:r>
        <w:rPr>
          <w:rFonts w:hint="eastAsia"/>
        </w:rPr>
        <w:t>tokio</w:t>
      </w:r>
      <w:proofErr w:type="spellEnd"/>
      <w:r>
        <w:rPr>
          <w:rFonts w:hint="eastAsia"/>
        </w:rPr>
        <w:t xml:space="preserve"> runtime:</w:t>
      </w:r>
    </w:p>
    <w:p w14:paraId="50D71BE7" w14:textId="77777777" w:rsidR="00792DB5" w:rsidRDefault="00792DB5" w:rsidP="00792DB5">
      <w:pPr>
        <w:ind w:firstLineChars="0"/>
      </w:pPr>
      <w:r>
        <w:t>IPC request</w:t>
      </w:r>
    </w:p>
    <w:p w14:paraId="67563EE3" w14:textId="77777777" w:rsidR="00792DB5" w:rsidRDefault="00792DB5" w:rsidP="00792DB5">
      <w:pPr>
        <w:ind w:firstLineChars="0"/>
      </w:pPr>
      <w:r>
        <w:rPr>
          <w:rFonts w:hint="eastAsia"/>
        </w:rPr>
        <w:t xml:space="preserve">     </w:t>
      </w:r>
      <w:r>
        <w:rPr>
          <w:rFonts w:hint="eastAsia"/>
        </w:rPr>
        <w:t>↓</w:t>
      </w:r>
    </w:p>
    <w:p w14:paraId="72B77FBA" w14:textId="77777777" w:rsidR="00792DB5" w:rsidRDefault="00792DB5" w:rsidP="00792DB5">
      <w:pPr>
        <w:ind w:firstLineChars="0"/>
      </w:pPr>
      <w:proofErr w:type="spellStart"/>
      <w:r>
        <w:t>tokio</w:t>
      </w:r>
      <w:proofErr w:type="spellEnd"/>
      <w:r>
        <w:t xml:space="preserve"> worker</w:t>
      </w:r>
    </w:p>
    <w:p w14:paraId="04ABE6AE" w14:textId="77777777" w:rsidR="00792DB5" w:rsidRDefault="00792DB5" w:rsidP="00792DB5">
      <w:pPr>
        <w:ind w:firstLineChars="0"/>
      </w:pPr>
      <w:r>
        <w:rPr>
          <w:rFonts w:hint="eastAsia"/>
        </w:rPr>
        <w:t xml:space="preserve">     </w:t>
      </w:r>
      <w:r>
        <w:rPr>
          <w:rFonts w:hint="eastAsia"/>
        </w:rPr>
        <w:t>↓</w:t>
      </w:r>
    </w:p>
    <w:p w14:paraId="51BD4819" w14:textId="7DDEEAE3" w:rsidR="00792DB5" w:rsidRDefault="00792DB5" w:rsidP="00792DB5">
      <w:pPr>
        <w:ind w:firstLineChars="0"/>
      </w:pPr>
      <w:r>
        <w:rPr>
          <w:rFonts w:hint="eastAsia"/>
        </w:rPr>
        <w:t>blocking serial read</w:t>
      </w:r>
    </w:p>
    <w:p w14:paraId="6583CB56" w14:textId="77777777" w:rsidR="00792DB5" w:rsidRDefault="00792DB5" w:rsidP="00792DB5">
      <w:pPr>
        <w:ind w:firstLineChars="0"/>
      </w:pPr>
      <w:r>
        <w:rPr>
          <w:rFonts w:hint="eastAsia"/>
        </w:rPr>
        <w:t xml:space="preserve">     </w:t>
      </w:r>
      <w:r>
        <w:rPr>
          <w:rFonts w:hint="eastAsia"/>
        </w:rPr>
        <w:t>↓</w:t>
      </w:r>
    </w:p>
    <w:p w14:paraId="53813C6E" w14:textId="656D471A" w:rsidR="00792DB5" w:rsidRDefault="00792DB5" w:rsidP="00792DB5">
      <w:pPr>
        <w:ind w:firstLineChars="0"/>
      </w:pPr>
      <w:r>
        <w:rPr>
          <w:rFonts w:hint="eastAsia"/>
        </w:rPr>
        <w:t>The entire worker gets occupied, and other tasks in the IPC loop may affect the control cycle.</w:t>
      </w:r>
    </w:p>
    <w:p w14:paraId="0967E21C" w14:textId="488330EA" w:rsidR="00E610C9" w:rsidRDefault="00E610C9" w:rsidP="00E610C9">
      <w:pPr>
        <w:ind w:firstLineChars="0"/>
      </w:pPr>
      <w:r>
        <w:rPr>
          <w:rFonts w:hint="eastAsia"/>
        </w:rPr>
        <w:t>Therefore, consider main.rs as a "main flow + control loop", focusing only on two main lines:</w:t>
      </w:r>
    </w:p>
    <w:p w14:paraId="715A0351" w14:textId="77777777" w:rsidR="00E610C9" w:rsidRDefault="00E610C9" w:rsidP="00E610C9">
      <w:pPr>
        <w:pStyle w:val="a"/>
        <w:numPr>
          <w:ilvl w:val="0"/>
          <w:numId w:val="45"/>
        </w:numPr>
      </w:pPr>
      <w:proofErr w:type="spellStart"/>
      <w:r>
        <w:rPr>
          <w:rFonts w:hint="eastAsia"/>
        </w:rPr>
        <w:t>robotd</w:t>
      </w:r>
      <w:proofErr w:type="spellEnd"/>
      <w:r>
        <w:rPr>
          <w:rFonts w:hint="eastAsia"/>
        </w:rPr>
        <w:t xml:space="preserve"> main flow: How the process establishes services, creates shared state, starts control threads, and provides IPC after startup.</w:t>
      </w:r>
    </w:p>
    <w:p w14:paraId="253E2EA4" w14:textId="77777777" w:rsidR="00E610C9" w:rsidRDefault="00E610C9" w:rsidP="00E610C9">
      <w:pPr>
        <w:pStyle w:val="a"/>
        <w:numPr>
          <w:ilvl w:val="0"/>
          <w:numId w:val="45"/>
        </w:numPr>
      </w:pPr>
      <w:r>
        <w:rPr>
          <w:rFonts w:hint="eastAsia"/>
        </w:rPr>
        <w:t>50 Hz control loop: The execution order of each tick in the control thread.</w:t>
      </w:r>
    </w:p>
    <w:p w14:paraId="2C4D9467" w14:textId="31D0014A" w:rsidR="00E610C9" w:rsidRDefault="00E610C9" w:rsidP="00E610C9">
      <w:pPr>
        <w:ind w:firstLineChars="0"/>
      </w:pPr>
      <w:r>
        <w:rPr>
          <w:rFonts w:hint="eastAsia"/>
        </w:rPr>
        <w:t xml:space="preserve">Below is based on the current main branch code. robotd/src/main.rs currently has about 7600 lines, but the core areas that truly determine the runtime main flow are concentrated in main(), </w:t>
      </w:r>
      <w:proofErr w:type="spellStart"/>
      <w:r>
        <w:rPr>
          <w:rFonts w:hint="eastAsia"/>
        </w:rPr>
        <w:t>spawn_control_thread</w:t>
      </w:r>
      <w:proofErr w:type="spellEnd"/>
      <w:r>
        <w:rPr>
          <w:rFonts w:hint="eastAsia"/>
        </w:rPr>
        <w:t xml:space="preserve">(), and </w:t>
      </w:r>
      <w:proofErr w:type="spellStart"/>
      <w:r>
        <w:rPr>
          <w:rFonts w:hint="eastAsia"/>
        </w:rPr>
        <w:t>control_loop</w:t>
      </w:r>
      <w:proofErr w:type="spellEnd"/>
      <w:r>
        <w:rPr>
          <w:rFonts w:hint="eastAsia"/>
        </w:rPr>
        <w:t>().</w:t>
      </w:r>
    </w:p>
    <w:p w14:paraId="4EFC3494" w14:textId="77777777" w:rsidR="003B68E4" w:rsidRDefault="003B68E4" w:rsidP="003B68E4">
      <w:pPr>
        <w:pStyle w:val="4"/>
      </w:pPr>
      <w:bookmarkStart w:id="23" w:name="_Toc240359317"/>
      <w:r>
        <w:rPr>
          <w:rFonts w:hint="eastAsia"/>
        </w:rPr>
        <w:t xml:space="preserve">Part 1: </w:t>
      </w:r>
      <w:proofErr w:type="spellStart"/>
      <w:r>
        <w:rPr>
          <w:rFonts w:hint="eastAsia"/>
        </w:rPr>
        <w:t>robotd</w:t>
      </w:r>
      <w:proofErr w:type="spellEnd"/>
      <w:r>
        <w:rPr>
          <w:rFonts w:hint="eastAsia"/>
        </w:rPr>
        <w:t xml:space="preserve"> main flow</w:t>
      </w:r>
      <w:bookmarkEnd w:id="23"/>
    </w:p>
    <w:p w14:paraId="63758FB1" w14:textId="6F98B3DF" w:rsidR="003B68E4" w:rsidRDefault="003B68E4" w:rsidP="003B68E4">
      <w:pPr>
        <w:ind w:firstLineChars="0"/>
      </w:pPr>
      <w:r>
        <w:rPr>
          <w:rFonts w:hint="eastAsia"/>
        </w:rPr>
        <w:t>main() is the true process entry point. The code starts from:</w:t>
      </w:r>
    </w:p>
    <w:p w14:paraId="30165B3C" w14:textId="77777777" w:rsidR="003B68E4" w:rsidRDefault="003B68E4" w:rsidP="003B68E4">
      <w:pPr>
        <w:ind w:firstLineChars="0"/>
      </w:pPr>
      <w:r>
        <w:lastRenderedPageBreak/>
        <w:t>#[</w:t>
      </w:r>
      <w:proofErr w:type="gramStart"/>
      <w:r>
        <w:t>tokio::</w:t>
      </w:r>
      <w:proofErr w:type="gramEnd"/>
      <w:r>
        <w:t>main]</w:t>
      </w:r>
    </w:p>
    <w:p w14:paraId="74E0B530" w14:textId="3900448E" w:rsidR="003B68E4" w:rsidRDefault="003B68E4" w:rsidP="003B68E4">
      <w:pPr>
        <w:ind w:firstLineChars="0"/>
      </w:pPr>
      <w:r>
        <w:rPr>
          <w:rFonts w:hint="eastAsia"/>
        </w:rPr>
        <w:t xml:space="preserve">async </w:t>
      </w:r>
      <w:proofErr w:type="spellStart"/>
      <w:r>
        <w:rPr>
          <w:rFonts w:hint="eastAsia"/>
        </w:rPr>
        <w:t>fn</w:t>
      </w:r>
      <w:proofErr w:type="spellEnd"/>
      <w:r>
        <w:rPr>
          <w:rFonts w:hint="eastAsia"/>
        </w:rPr>
        <w:t xml:space="preserve"> main() -&gt; </w:t>
      </w:r>
      <w:proofErr w:type="spellStart"/>
      <w:r>
        <w:rPr>
          <w:rFonts w:hint="eastAsia"/>
        </w:rPr>
        <w:t>ExitCode</w:t>
      </w:r>
      <w:proofErr w:type="spellEnd"/>
    </w:p>
    <w:p w14:paraId="13CE3C44" w14:textId="491CB5EA" w:rsidR="006F2E94" w:rsidRDefault="003B68E4" w:rsidP="003B68E4">
      <w:pPr>
        <w:ind w:firstLineChars="0"/>
      </w:pPr>
      <w:r>
        <w:rPr>
          <w:rFonts w:hint="eastAsia"/>
        </w:rPr>
        <w:t>What is actually done here is a series of initialization and assembly, not controlling the robot. In code order:</w:t>
      </w:r>
    </w:p>
    <w:p w14:paraId="166E8B66" w14:textId="77777777" w:rsidR="00A56E81" w:rsidRDefault="00A56E81" w:rsidP="00A56E81">
      <w:pPr>
        <w:ind w:firstLineChars="0"/>
      </w:pPr>
      <w:proofErr w:type="gramStart"/>
      <w:r>
        <w:t>main(</w:t>
      </w:r>
      <w:proofErr w:type="gramEnd"/>
      <w:r>
        <w:t>)</w:t>
      </w:r>
    </w:p>
    <w:p w14:paraId="0D25FF2A" w14:textId="1C4EF237" w:rsidR="00A56E81" w:rsidRDefault="00A56E81" w:rsidP="00A56E81">
      <w:pPr>
        <w:ind w:firstLineChars="0"/>
      </w:pPr>
      <w:r>
        <w:rPr>
          <w:rFonts w:hint="eastAsia"/>
        </w:rPr>
        <w:t>├─</w:t>
      </w:r>
      <w:r>
        <w:rPr>
          <w:rFonts w:hint="eastAsia"/>
        </w:rPr>
        <w:t xml:space="preserve"> 1. Parse command line arguments</w:t>
      </w:r>
    </w:p>
    <w:p w14:paraId="63C47C00" w14:textId="07B1D3F8" w:rsidR="00A56E81" w:rsidRDefault="00A56E81" w:rsidP="00A56E81">
      <w:pPr>
        <w:ind w:firstLineChars="0"/>
      </w:pPr>
      <w:r>
        <w:rPr>
          <w:rFonts w:hint="eastAsia"/>
        </w:rPr>
        <w:t>├─</w:t>
      </w:r>
      <w:r>
        <w:rPr>
          <w:rFonts w:hint="eastAsia"/>
        </w:rPr>
        <w:t xml:space="preserve"> 2. Initialize logging</w:t>
      </w:r>
    </w:p>
    <w:p w14:paraId="44BEC2A6" w14:textId="01D2B48D" w:rsidR="00A56E81" w:rsidRDefault="00A56E81" w:rsidP="00A56E81">
      <w:pPr>
        <w:ind w:firstLineChars="0"/>
      </w:pPr>
      <w:r>
        <w:rPr>
          <w:rFonts w:hint="eastAsia"/>
        </w:rPr>
        <w:t>├─</w:t>
      </w:r>
      <w:r>
        <w:rPr>
          <w:rFonts w:hint="eastAsia"/>
        </w:rPr>
        <w:t xml:space="preserve"> 3. Load </w:t>
      </w:r>
      <w:proofErr w:type="spellStart"/>
      <w:r>
        <w:rPr>
          <w:rFonts w:hint="eastAsia"/>
        </w:rPr>
        <w:t>robotd.toml</w:t>
      </w:r>
      <w:proofErr w:type="spellEnd"/>
    </w:p>
    <w:p w14:paraId="207FA8CD" w14:textId="6BCD2596" w:rsidR="00A56E81" w:rsidRDefault="00A56E81" w:rsidP="00A56E81">
      <w:pPr>
        <w:ind w:firstLineChars="0"/>
      </w:pPr>
      <w:r>
        <w:rPr>
          <w:rFonts w:hint="eastAsia"/>
        </w:rPr>
        <w:t>├─</w:t>
      </w:r>
      <w:r>
        <w:rPr>
          <w:rFonts w:hint="eastAsia"/>
        </w:rPr>
        <w:t xml:space="preserve"> 4. Handle --port / --no-policy</w:t>
      </w:r>
    </w:p>
    <w:p w14:paraId="0BAB0E72" w14:textId="28E1E0EE" w:rsidR="00A56E81" w:rsidRDefault="00A56E81" w:rsidP="00A56E81">
      <w:pPr>
        <w:ind w:firstLineChars="0"/>
      </w:pPr>
      <w:r>
        <w:rPr>
          <w:rFonts w:hint="eastAsia"/>
        </w:rPr>
        <w:t>├─</w:t>
      </w:r>
      <w:r>
        <w:rPr>
          <w:rFonts w:hint="eastAsia"/>
        </w:rPr>
        <w:t xml:space="preserve"> 5. If it's `robotd init`, follow the separate </w:t>
      </w:r>
      <w:proofErr w:type="spellStart"/>
      <w:r>
        <w:rPr>
          <w:rFonts w:hint="eastAsia"/>
        </w:rPr>
        <w:t>init</w:t>
      </w:r>
      <w:proofErr w:type="spellEnd"/>
      <w:r>
        <w:rPr>
          <w:rFonts w:hint="eastAsia"/>
        </w:rPr>
        <w:t xml:space="preserve"> flow</w:t>
      </w:r>
    </w:p>
    <w:p w14:paraId="477C89AB" w14:textId="5224DE68" w:rsidR="00A56E81" w:rsidRDefault="00A56E81" w:rsidP="00A56E81">
      <w:pPr>
        <w:ind w:firstLineChars="0"/>
      </w:pPr>
      <w:r>
        <w:rPr>
          <w:rFonts w:hint="eastAsia"/>
        </w:rPr>
        <w:t>├─</w:t>
      </w:r>
      <w:r>
        <w:rPr>
          <w:rFonts w:hint="eastAsia"/>
        </w:rPr>
        <w:t xml:space="preserve"> 6. claim Unix socket</w:t>
      </w:r>
    </w:p>
    <w:p w14:paraId="7924DCFB" w14:textId="79C82C16" w:rsidR="00A56E81" w:rsidRDefault="00A56E81" w:rsidP="00A56E81">
      <w:pPr>
        <w:ind w:firstLineChars="0"/>
      </w:pPr>
      <w:r>
        <w:rPr>
          <w:rFonts w:hint="eastAsia"/>
        </w:rPr>
        <w:t>├─</w:t>
      </w:r>
      <w:r>
        <w:rPr>
          <w:rFonts w:hint="eastAsia"/>
        </w:rPr>
        <w:t xml:space="preserve"> 7. Create </w:t>
      </w:r>
      <w:proofErr w:type="spellStart"/>
      <w:r>
        <w:rPr>
          <w:rFonts w:hint="eastAsia"/>
        </w:rPr>
        <w:t>RobotState</w:t>
      </w:r>
      <w:proofErr w:type="spellEnd"/>
    </w:p>
    <w:p w14:paraId="7834EC31" w14:textId="2BBE0466" w:rsidR="00A56E81" w:rsidRDefault="00A56E81" w:rsidP="00A56E81">
      <w:pPr>
        <w:ind w:firstLineChars="0"/>
      </w:pPr>
      <w:r>
        <w:rPr>
          <w:rFonts w:hint="eastAsia"/>
        </w:rPr>
        <w:t>├─</w:t>
      </w:r>
      <w:r>
        <w:rPr>
          <w:rFonts w:hint="eastAsia"/>
        </w:rPr>
        <w:t xml:space="preserve"> 8. Create Intents</w:t>
      </w:r>
    </w:p>
    <w:p w14:paraId="7CCBED62" w14:textId="3C1B51F1" w:rsidR="00A56E81" w:rsidRDefault="00A56E81" w:rsidP="00A56E81">
      <w:pPr>
        <w:ind w:firstLineChars="0"/>
      </w:pPr>
      <w:r>
        <w:rPr>
          <w:rFonts w:hint="eastAsia"/>
        </w:rPr>
        <w:t>├─</w:t>
      </w:r>
      <w:r>
        <w:rPr>
          <w:rFonts w:hint="eastAsia"/>
        </w:rPr>
        <w:t xml:space="preserve"> 9. Create </w:t>
      </w:r>
      <w:proofErr w:type="spellStart"/>
      <w:r>
        <w:rPr>
          <w:rFonts w:hint="eastAsia"/>
        </w:rPr>
        <w:t>poweroff</w:t>
      </w:r>
      <w:proofErr w:type="spellEnd"/>
      <w:r>
        <w:rPr>
          <w:rFonts w:hint="eastAsia"/>
        </w:rPr>
        <w:t xml:space="preserve"> callback</w:t>
      </w:r>
    </w:p>
    <w:p w14:paraId="6B369095" w14:textId="3DAD59D4" w:rsidR="00A56E81" w:rsidRDefault="00A56E81" w:rsidP="00A56E81">
      <w:pPr>
        <w:ind w:firstLineChars="0"/>
      </w:pPr>
      <w:r>
        <w:rPr>
          <w:rFonts w:hint="eastAsia"/>
        </w:rPr>
        <w:t>├─</w:t>
      </w:r>
      <w:r>
        <w:rPr>
          <w:rFonts w:hint="eastAsia"/>
        </w:rPr>
        <w:t xml:space="preserve"> 10. Create control thread</w:t>
      </w:r>
    </w:p>
    <w:p w14:paraId="1718F60C" w14:textId="233D0569" w:rsidR="00A56E81" w:rsidRDefault="00A56E81" w:rsidP="00A56E81">
      <w:pPr>
        <w:ind w:firstLineChars="0"/>
      </w:pPr>
      <w:r>
        <w:rPr>
          <w:rFonts w:hint="eastAsia"/>
        </w:rPr>
        <w:t>├─</w:t>
      </w:r>
      <w:r>
        <w:rPr>
          <w:rFonts w:hint="eastAsia"/>
        </w:rPr>
        <w:t xml:space="preserve"> 11. Start IPC server</w:t>
      </w:r>
    </w:p>
    <w:p w14:paraId="6D7BAA59" w14:textId="68637BBF" w:rsidR="003B68E4" w:rsidRDefault="00A56E81" w:rsidP="00A56E81">
      <w:pPr>
        <w:ind w:firstLineChars="0"/>
      </w:pPr>
      <w:r>
        <w:rPr>
          <w:rFonts w:hint="eastAsia"/>
        </w:rPr>
        <w:t>└─</w:t>
      </w:r>
      <w:r>
        <w:rPr>
          <w:rFonts w:hint="eastAsia"/>
        </w:rPr>
        <w:t xml:space="preserve"> 12. Wait for server / SIGTERM</w:t>
      </w:r>
    </w:p>
    <w:p w14:paraId="4B8F3231" w14:textId="5095ACED" w:rsidR="0069103B" w:rsidRDefault="005B1A01" w:rsidP="005B1A01">
      <w:pPr>
        <w:ind w:firstLineChars="0"/>
      </w:pPr>
      <w:r>
        <w:rPr>
          <w:rFonts w:hint="eastAsia"/>
        </w:rPr>
        <w:t>So main() essentially assembles the runtime environment for robotd, then starts two main execution entities: control thread + IPC server.</w:t>
      </w:r>
    </w:p>
    <w:p w14:paraId="1917CF99" w14:textId="1AFA47D1" w:rsidR="00C206C1" w:rsidRDefault="00C206C1" w:rsidP="00AE441C">
      <w:pPr>
        <w:pStyle w:val="5"/>
        <w:keepNext w:val="0"/>
        <w:keepLines w:val="0"/>
        <w:widowControl w:val="0"/>
      </w:pPr>
      <w:bookmarkStart w:id="24" w:name="_Toc240359318"/>
      <w:r>
        <w:rPr>
          <w:rFonts w:hint="eastAsia"/>
        </w:rPr>
        <w:t>Block 1: Parameters and configuration</w:t>
      </w:r>
      <w:bookmarkEnd w:id="24"/>
    </w:p>
    <w:p w14:paraId="0EA1D068" w14:textId="13ABA46E" w:rsidR="00C206C1" w:rsidRDefault="00C206C1" w:rsidP="00AE441C">
      <w:pPr>
        <w:widowControl w:val="0"/>
        <w:ind w:firstLine="440"/>
      </w:pPr>
      <w:r>
        <w:rPr>
          <w:rFonts w:hint="eastAsia"/>
        </w:rPr>
        <w:t>Params is static configuration. For example: bus port, control period, policy, safety, deadman, gain, limp fall, audio, mode, etc. The things that change continuously during runtime are not placed in Params, but rather in: RobotState, Intents, Controller - these three different layers.</w:t>
      </w:r>
    </w:p>
    <w:p w14:paraId="3ACFD4AC" w14:textId="331B7997" w:rsidR="009F6FB3" w:rsidRDefault="003F7348" w:rsidP="00AE441C">
      <w:pPr>
        <w:pStyle w:val="5"/>
        <w:keepNext w:val="0"/>
        <w:keepLines w:val="0"/>
        <w:widowControl w:val="0"/>
      </w:pPr>
      <w:bookmarkStart w:id="25" w:name="_Toc240359319"/>
      <w:r>
        <w:rPr>
          <w:rFonts w:hint="eastAsia"/>
        </w:rPr>
        <w:t>Block 2: robotd init is a special path</w:t>
      </w:r>
      <w:bookmarkEnd w:id="25"/>
    </w:p>
    <w:p w14:paraId="42820F57" w14:textId="32F854F5" w:rsidR="00AE441C" w:rsidRDefault="00AE441C" w:rsidP="003F7348">
      <w:pPr>
        <w:ind w:firstLine="440"/>
      </w:pPr>
      <w:proofErr w:type="spellStart"/>
      <w:r>
        <w:rPr>
          <w:rFonts w:hint="eastAsia"/>
        </w:rPr>
        <w:t>robotd</w:t>
      </w:r>
      <w:proofErr w:type="spellEnd"/>
      <w:r>
        <w:rPr>
          <w:rFonts w:hint="eastAsia"/>
        </w:rPr>
        <w:t xml:space="preserve"> </w:t>
      </w:r>
      <w:proofErr w:type="spellStart"/>
      <w:r>
        <w:rPr>
          <w:rFonts w:hint="eastAsia"/>
        </w:rPr>
        <w:t>init</w:t>
      </w:r>
      <w:proofErr w:type="spellEnd"/>
      <w:r>
        <w:rPr>
          <w:rFonts w:hint="eastAsia"/>
        </w:rPr>
        <w:t xml:space="preserve"> is a CLI command. Its execution follows a separate path. After initialization completes, the robot is in "establishing the robot's known posture" state, rather than the normal continuous control service.</w:t>
      </w:r>
    </w:p>
    <w:p w14:paraId="7BE00D7F" w14:textId="5853D75B" w:rsidR="00AE441C" w:rsidRDefault="00556816" w:rsidP="00556816">
      <w:pPr>
        <w:pStyle w:val="5"/>
      </w:pPr>
      <w:bookmarkStart w:id="26" w:name="_Toc240359320"/>
      <w:r>
        <w:rPr>
          <w:rFonts w:hint="eastAsia"/>
        </w:rPr>
        <w:t xml:space="preserve">Block 3: Preempt </w:t>
      </w:r>
      <w:proofErr w:type="spellStart"/>
      <w:r>
        <w:rPr>
          <w:rFonts w:hint="eastAsia"/>
        </w:rPr>
        <w:t>robotd's</w:t>
      </w:r>
      <w:proofErr w:type="spellEnd"/>
      <w:r>
        <w:rPr>
          <w:rFonts w:hint="eastAsia"/>
        </w:rPr>
        <w:t xml:space="preserve"> Unix socket</w:t>
      </w:r>
      <w:bookmarkEnd w:id="26"/>
    </w:p>
    <w:p w14:paraId="2379A8D5" w14:textId="041A936D" w:rsidR="00556816" w:rsidRDefault="00556816" w:rsidP="00556816">
      <w:pPr>
        <w:ind w:firstLine="440"/>
      </w:pPr>
      <w:r>
        <w:rPr>
          <w:rFonts w:hint="eastAsia"/>
        </w:rPr>
        <w:t>Only then is it allowed to start the subsequent control thread. The code explicitly requires owning the endpoint before starting threads that may access motors.</w:t>
      </w:r>
    </w:p>
    <w:p w14:paraId="606A2A28" w14:textId="77777777" w:rsidR="00A17A76" w:rsidRDefault="00A17A76" w:rsidP="00A17A76">
      <w:pPr>
        <w:pStyle w:val="5"/>
      </w:pPr>
      <w:bookmarkStart w:id="27" w:name="_Toc240359321"/>
      <w:r>
        <w:rPr>
          <w:rFonts w:hint="eastAsia"/>
        </w:rPr>
        <w:lastRenderedPageBreak/>
        <w:t xml:space="preserve">Block 4: Create </w:t>
      </w:r>
      <w:proofErr w:type="spellStart"/>
      <w:r>
        <w:rPr>
          <w:rFonts w:hint="eastAsia"/>
        </w:rPr>
        <w:t>RobotState</w:t>
      </w:r>
      <w:bookmarkEnd w:id="27"/>
      <w:proofErr w:type="spellEnd"/>
    </w:p>
    <w:p w14:paraId="0A967D91" w14:textId="75C348FF" w:rsidR="00556816" w:rsidRDefault="00A17A76" w:rsidP="00A17A76">
      <w:pPr>
        <w:ind w:firstLine="440"/>
      </w:pPr>
      <w:r>
        <w:rPr>
          <w:rFonts w:hint="eastAsia"/>
        </w:rPr>
        <w:t xml:space="preserve">Next: let state = Arc::new(RobotState::new(...)); This RobotState is very important. It is not a "Mutex of all the robot's current states". It is primarily: the state publishing channel from control loop </w:t>
      </w:r>
      <w:r>
        <w:rPr>
          <w:rFonts w:hint="eastAsia"/>
        </w:rPr>
        <w:t>→</w:t>
      </w:r>
      <w:r>
        <w:rPr>
          <w:rFonts w:hint="eastAsia"/>
        </w:rPr>
        <w:t xml:space="preserve"> IPC.</w:t>
      </w:r>
    </w:p>
    <w:p w14:paraId="5FD448A9" w14:textId="4935FA27" w:rsidR="00A17A76" w:rsidRDefault="00BC72AA" w:rsidP="00BC72AA">
      <w:pPr>
        <w:pStyle w:val="5"/>
      </w:pPr>
      <w:bookmarkStart w:id="28" w:name="_Toc240359322"/>
      <w:r>
        <w:rPr>
          <w:rFonts w:hint="eastAsia"/>
        </w:rPr>
        <w:t>Block 5: Create Intents</w:t>
      </w:r>
      <w:bookmarkEnd w:id="28"/>
    </w:p>
    <w:p w14:paraId="565EE442" w14:textId="7365F8D0" w:rsidR="00EA4136" w:rsidRDefault="00EA4136" w:rsidP="00EA4136">
      <w:pPr>
        <w:ind w:firstLine="440"/>
      </w:pPr>
      <w:r>
        <w:rPr>
          <w:rFonts w:hint="eastAsia"/>
        </w:rPr>
        <w:t xml:space="preserve">Next: let intents = </w:t>
      </w:r>
      <w:proofErr w:type="gramStart"/>
      <w:r>
        <w:rPr>
          <w:rFonts w:hint="eastAsia"/>
        </w:rPr>
        <w:t>Arc::</w:t>
      </w:r>
      <w:proofErr w:type="gramEnd"/>
      <w:r>
        <w:rPr>
          <w:rFonts w:hint="eastAsia"/>
        </w:rPr>
        <w:t>new(Intents::new());</w:t>
      </w:r>
    </w:p>
    <w:p w14:paraId="007C362B" w14:textId="34C67A5E" w:rsidR="00EA4136" w:rsidRDefault="00EA4136" w:rsidP="00EA4136">
      <w:pPr>
        <w:ind w:firstLine="440"/>
      </w:pPr>
      <w:r>
        <w:rPr>
          <w:rFonts w:hint="eastAsia"/>
        </w:rPr>
        <w:t>This object is the command exchange area between IPC and the control loop. Note that it is not an ordinary command queue. It is more like:</w:t>
      </w:r>
    </w:p>
    <w:p w14:paraId="3836B5C3" w14:textId="3F2279AB" w:rsidR="00EA4136" w:rsidRDefault="00EA4136" w:rsidP="00EA4136">
      <w:pPr>
        <w:ind w:firstLine="440"/>
      </w:pPr>
      <w:r>
        <w:t xml:space="preserve">                                    Intents</w:t>
      </w:r>
    </w:p>
    <w:p w14:paraId="25E7BEC7" w14:textId="65F24215" w:rsidR="00EA4136" w:rsidRDefault="00EA4136" w:rsidP="00EA4136">
      <w:pPr>
        <w:ind w:firstLine="440"/>
      </w:pPr>
      <w:r>
        <w:rPr>
          <w:rFonts w:hint="eastAsia"/>
        </w:rPr>
        <w:t xml:space="preserve">                                       </w:t>
      </w:r>
      <w:r>
        <w:rPr>
          <w:rFonts w:hint="eastAsia"/>
        </w:rPr>
        <w:t>│</w:t>
      </w:r>
    </w:p>
    <w:p w14:paraId="468E9B6E" w14:textId="77777777" w:rsidR="00EA4136" w:rsidRDefault="00EA4136" w:rsidP="00EA4136">
      <w:pPr>
        <w:ind w:firstLine="440"/>
      </w:pPr>
      <w:r>
        <w:rPr>
          <w:rFonts w:hint="eastAsia"/>
        </w:rPr>
        <w:t xml:space="preserve">       </w:t>
      </w:r>
      <w:r>
        <w:rPr>
          <w:rFonts w:hint="eastAsia"/>
        </w:rPr>
        <w:t>┌───────────────┼───────────────┐</w:t>
      </w:r>
    </w:p>
    <w:p w14:paraId="67ED9B35" w14:textId="6AFC1DFA" w:rsidR="00EA4136" w:rsidRDefault="00EA4136" w:rsidP="00EA4136">
      <w:pPr>
        <w:ind w:firstLine="440"/>
      </w:pPr>
      <w:r>
        <w:rPr>
          <w:rFonts w:hint="eastAsia"/>
        </w:rPr>
        <w:t xml:space="preserve">       </w:t>
      </w:r>
      <w:proofErr w:type="gramStart"/>
      <w:r>
        <w:rPr>
          <w:rFonts w:hint="eastAsia"/>
        </w:rPr>
        <w:t>│</w:t>
      </w:r>
      <w:r>
        <w:rPr>
          <w:rFonts w:hint="eastAsia"/>
        </w:rPr>
        <w:t xml:space="preserve">                              </w:t>
      </w:r>
      <w:r>
        <w:rPr>
          <w:rFonts w:hint="eastAsia"/>
        </w:rPr>
        <w:t>│</w:t>
      </w:r>
      <w:r>
        <w:rPr>
          <w:rFonts w:hint="eastAsia"/>
        </w:rPr>
        <w:t xml:space="preserve">                              </w:t>
      </w:r>
      <w:proofErr w:type="gramEnd"/>
      <w:r>
        <w:rPr>
          <w:rFonts w:hint="eastAsia"/>
        </w:rPr>
        <w:t>│</w:t>
      </w:r>
    </w:p>
    <w:p w14:paraId="21682EB3" w14:textId="41865F78" w:rsidR="00EA4136" w:rsidRDefault="00EA4136" w:rsidP="00EA4136">
      <w:pPr>
        <w:ind w:firstLine="440"/>
      </w:pPr>
      <w:r>
        <w:t xml:space="preserve">      move                           head                            pose</w:t>
      </w:r>
    </w:p>
    <w:p w14:paraId="34D458D4" w14:textId="42E34998" w:rsidR="00EA4136" w:rsidRDefault="00EA4136" w:rsidP="00EA4136">
      <w:pPr>
        <w:ind w:firstLine="440"/>
      </w:pPr>
      <w:r>
        <w:rPr>
          <w:rFonts w:hint="eastAsia"/>
        </w:rPr>
        <w:t xml:space="preserve">       </w:t>
      </w:r>
      <w:proofErr w:type="gramStart"/>
      <w:r>
        <w:rPr>
          <w:rFonts w:hint="eastAsia"/>
        </w:rPr>
        <w:t>│</w:t>
      </w:r>
      <w:r>
        <w:rPr>
          <w:rFonts w:hint="eastAsia"/>
        </w:rPr>
        <w:t xml:space="preserve">                              </w:t>
      </w:r>
      <w:r>
        <w:rPr>
          <w:rFonts w:hint="eastAsia"/>
        </w:rPr>
        <w:t>│</w:t>
      </w:r>
      <w:r>
        <w:rPr>
          <w:rFonts w:hint="eastAsia"/>
        </w:rPr>
        <w:t xml:space="preserve">                              </w:t>
      </w:r>
      <w:proofErr w:type="gramEnd"/>
      <w:r>
        <w:rPr>
          <w:rFonts w:hint="eastAsia"/>
        </w:rPr>
        <w:t>│</w:t>
      </w:r>
    </w:p>
    <w:p w14:paraId="516081A6" w14:textId="74450DC4" w:rsidR="00EA4136" w:rsidRDefault="00EA4136" w:rsidP="00EA4136">
      <w:pPr>
        <w:ind w:firstLine="440"/>
      </w:pPr>
      <w:r>
        <w:rPr>
          <w:rFonts w:hint="eastAsia"/>
        </w:rPr>
        <w:t xml:space="preserve">     latest value                    latest value                   latest value</w:t>
      </w:r>
    </w:p>
    <w:p w14:paraId="580F9CA5" w14:textId="6A526AA3" w:rsidR="00EA4136" w:rsidRDefault="00EA4136" w:rsidP="00EA4136">
      <w:pPr>
        <w:ind w:firstLine="440"/>
      </w:pPr>
      <w:r>
        <w:rPr>
          <w:rFonts w:hint="eastAsia"/>
        </w:rPr>
        <w:t>For example, the client continuously sends:</w:t>
      </w:r>
    </w:p>
    <w:p w14:paraId="69F93EE1" w14:textId="77777777" w:rsidR="00EA4136" w:rsidRDefault="00EA4136" w:rsidP="00EA4136">
      <w:pPr>
        <w:ind w:firstLine="440"/>
      </w:pPr>
      <w:proofErr w:type="spellStart"/>
      <w:proofErr w:type="gramStart"/>
      <w:r>
        <w:t>robot.move</w:t>
      </w:r>
      <w:proofErr w:type="spellEnd"/>
      <w:proofErr w:type="gramEnd"/>
      <w:r>
        <w:t>(</w:t>
      </w:r>
      <w:proofErr w:type="spellStart"/>
      <w:r>
        <w:t>vx</w:t>
      </w:r>
      <w:proofErr w:type="spellEnd"/>
      <w:r>
        <w:t>=0.1)</w:t>
      </w:r>
    </w:p>
    <w:p w14:paraId="19EE2EE2" w14:textId="77777777" w:rsidR="00EA4136" w:rsidRDefault="00EA4136" w:rsidP="00EA4136">
      <w:pPr>
        <w:ind w:firstLine="440"/>
      </w:pPr>
      <w:proofErr w:type="spellStart"/>
      <w:proofErr w:type="gramStart"/>
      <w:r>
        <w:t>robot.move</w:t>
      </w:r>
      <w:proofErr w:type="spellEnd"/>
      <w:proofErr w:type="gramEnd"/>
      <w:r>
        <w:t>(</w:t>
      </w:r>
      <w:proofErr w:type="spellStart"/>
      <w:r>
        <w:t>vx</w:t>
      </w:r>
      <w:proofErr w:type="spellEnd"/>
      <w:r>
        <w:t>=0.2)</w:t>
      </w:r>
    </w:p>
    <w:p w14:paraId="6C23F812" w14:textId="76050828" w:rsidR="00EA4136" w:rsidRDefault="00EA4136" w:rsidP="00EA4136">
      <w:pPr>
        <w:ind w:firstLine="440"/>
      </w:pPr>
      <w:proofErr w:type="spellStart"/>
      <w:proofErr w:type="gramStart"/>
      <w:r>
        <w:t>robot.move</w:t>
      </w:r>
      <w:proofErr w:type="spellEnd"/>
      <w:proofErr w:type="gramEnd"/>
      <w:r>
        <w:t>(</w:t>
      </w:r>
      <w:proofErr w:type="spellStart"/>
      <w:r>
        <w:t>vx</w:t>
      </w:r>
      <w:proofErr w:type="spellEnd"/>
      <w:r>
        <w:t>=0.3)</w:t>
      </w:r>
    </w:p>
    <w:p w14:paraId="4117BE5C" w14:textId="11527509" w:rsidR="00EA4136" w:rsidRDefault="00EA4136" w:rsidP="00EA4136">
      <w:pPr>
        <w:ind w:firstLine="440"/>
      </w:pPr>
      <w:r>
        <w:rPr>
          <w:rFonts w:hint="eastAsia"/>
        </w:rPr>
        <w:t>The control loop does not consume them one by one:</w:t>
      </w:r>
    </w:p>
    <w:p w14:paraId="46EEA0CB" w14:textId="77777777" w:rsidR="00EA4136" w:rsidRDefault="00EA4136" w:rsidP="00EA4136">
      <w:pPr>
        <w:ind w:firstLine="440"/>
      </w:pPr>
      <w:r>
        <w:t>0.1</w:t>
      </w:r>
    </w:p>
    <w:p w14:paraId="4B9B6FA0" w14:textId="77777777" w:rsidR="00EA4136" w:rsidRDefault="00EA4136" w:rsidP="00EA4136">
      <w:pPr>
        <w:ind w:firstLine="440"/>
      </w:pPr>
      <w:r>
        <w:t>0.2</w:t>
      </w:r>
    </w:p>
    <w:p w14:paraId="25162BD6" w14:textId="77777777" w:rsidR="00EA4136" w:rsidRDefault="00EA4136" w:rsidP="00EA4136">
      <w:pPr>
        <w:ind w:firstLine="440"/>
      </w:pPr>
      <w:r>
        <w:t>0.3</w:t>
      </w:r>
    </w:p>
    <w:p w14:paraId="5E9C7AFF" w14:textId="77777777" w:rsidR="00EA4136" w:rsidRDefault="00EA4136" w:rsidP="00EA4136">
      <w:pPr>
        <w:ind w:firstLine="440"/>
      </w:pPr>
    </w:p>
    <w:p w14:paraId="6602539A" w14:textId="623EA045" w:rsidR="00EA4136" w:rsidRDefault="00EA4136" w:rsidP="00EA4136">
      <w:pPr>
        <w:ind w:firstLine="440"/>
      </w:pPr>
      <w:r>
        <w:rPr>
          <w:rFonts w:hint="eastAsia"/>
        </w:rPr>
        <w:t>Instead, at each tick:</w:t>
      </w:r>
    </w:p>
    <w:p w14:paraId="0C546898" w14:textId="0EE49D56" w:rsidR="00EA4136" w:rsidRDefault="00EA4136" w:rsidP="00EA4136">
      <w:pPr>
        <w:ind w:firstLine="440"/>
      </w:pPr>
      <w:r>
        <w:t xml:space="preserve">let snapshot = </w:t>
      </w:r>
      <w:proofErr w:type="spellStart"/>
      <w:proofErr w:type="gramStart"/>
      <w:r>
        <w:t>intents.snapshot</w:t>
      </w:r>
      <w:proofErr w:type="spellEnd"/>
      <w:proofErr w:type="gramEnd"/>
      <w:r>
        <w:t>();</w:t>
      </w:r>
    </w:p>
    <w:p w14:paraId="544297A9" w14:textId="7C4A32EC" w:rsidR="00EA4136" w:rsidRDefault="00EA4136" w:rsidP="00EA4136">
      <w:pPr>
        <w:ind w:firstLine="440"/>
      </w:pPr>
      <w:r>
        <w:rPr>
          <w:rFonts w:hint="eastAsia"/>
        </w:rPr>
        <w:t>It gets the command snapshot at this moment.</w:t>
      </w:r>
    </w:p>
    <w:p w14:paraId="21667954" w14:textId="5E92D2D8" w:rsidR="00EA4136" w:rsidRDefault="00EA4136" w:rsidP="00EA4136">
      <w:pPr>
        <w:ind w:firstLine="440"/>
      </w:pPr>
      <w:r>
        <w:rPr>
          <w:rFonts w:hint="eastAsia"/>
        </w:rPr>
        <w:t>Therefore:</w:t>
      </w:r>
    </w:p>
    <w:p w14:paraId="73495611" w14:textId="77777777" w:rsidR="00EA4136" w:rsidRDefault="00EA4136" w:rsidP="00EA4136">
      <w:pPr>
        <w:ind w:firstLine="440"/>
      </w:pPr>
      <w:r>
        <w:rPr>
          <w:rFonts w:hint="eastAsia"/>
        </w:rPr>
        <w:t>IPC produces command</w:t>
      </w:r>
    </w:p>
    <w:p w14:paraId="5F77C01D" w14:textId="77777777" w:rsidR="00EA4136" w:rsidRDefault="00EA4136" w:rsidP="00EA4136">
      <w:pPr>
        <w:ind w:firstLine="440"/>
      </w:pPr>
      <w:r>
        <w:rPr>
          <w:rFonts w:hint="eastAsia"/>
        </w:rPr>
        <w:t xml:space="preserve">        </w:t>
      </w:r>
      <w:r>
        <w:rPr>
          <w:rFonts w:hint="eastAsia"/>
        </w:rPr>
        <w:t>↓</w:t>
      </w:r>
    </w:p>
    <w:p w14:paraId="1011EEC8" w14:textId="77777777" w:rsidR="00EA4136" w:rsidRDefault="00EA4136" w:rsidP="00EA4136">
      <w:pPr>
        <w:ind w:firstLine="440"/>
      </w:pPr>
      <w:r>
        <w:lastRenderedPageBreak/>
        <w:t xml:space="preserve">      Intents</w:t>
      </w:r>
    </w:p>
    <w:p w14:paraId="1B0224C2" w14:textId="77777777" w:rsidR="00EA4136" w:rsidRDefault="00EA4136" w:rsidP="00EA4136">
      <w:pPr>
        <w:ind w:firstLine="440"/>
      </w:pPr>
      <w:r>
        <w:rPr>
          <w:rFonts w:hint="eastAsia"/>
        </w:rPr>
        <w:t xml:space="preserve">        </w:t>
      </w:r>
      <w:r>
        <w:rPr>
          <w:rFonts w:hint="eastAsia"/>
        </w:rPr>
        <w:t>↓</w:t>
      </w:r>
    </w:p>
    <w:p w14:paraId="3C48DF7F" w14:textId="77777777" w:rsidR="00EA4136" w:rsidRDefault="00EA4136" w:rsidP="00EA4136">
      <w:pPr>
        <w:ind w:firstLine="440"/>
      </w:pPr>
      <w:r>
        <w:rPr>
          <w:rFonts w:hint="eastAsia"/>
        </w:rPr>
        <w:t>20ms snapshot</w:t>
      </w:r>
    </w:p>
    <w:p w14:paraId="52B2EDBE" w14:textId="77777777" w:rsidR="00EA4136" w:rsidRDefault="00EA4136" w:rsidP="00EA4136">
      <w:pPr>
        <w:ind w:firstLine="440"/>
      </w:pPr>
      <w:r>
        <w:rPr>
          <w:rFonts w:hint="eastAsia"/>
        </w:rPr>
        <w:t xml:space="preserve">        </w:t>
      </w:r>
      <w:r>
        <w:rPr>
          <w:rFonts w:hint="eastAsia"/>
        </w:rPr>
        <w:t>↓</w:t>
      </w:r>
    </w:p>
    <w:p w14:paraId="35576D5D" w14:textId="77777777" w:rsidR="00EA4136" w:rsidRDefault="00EA4136" w:rsidP="00EA4136">
      <w:pPr>
        <w:ind w:firstLine="440"/>
      </w:pPr>
      <w:r>
        <w:rPr>
          <w:rFonts w:hint="eastAsia"/>
        </w:rPr>
        <w:t>Used in current control cycle</w:t>
      </w:r>
    </w:p>
    <w:p w14:paraId="36CA9205" w14:textId="40F99115" w:rsidR="00BC72AA" w:rsidRDefault="00EA4136" w:rsidP="00EA4136">
      <w:pPr>
        <w:ind w:firstLine="440"/>
      </w:pPr>
      <w:r>
        <w:rPr>
          <w:rFonts w:hint="eastAsia"/>
        </w:rPr>
        <w:t>This is a very critical architectural point.</w:t>
      </w:r>
    </w:p>
    <w:p w14:paraId="1BA79A1C" w14:textId="77777777" w:rsidR="00FB39B3" w:rsidRDefault="00FB39B3" w:rsidP="00FB39B3">
      <w:pPr>
        <w:pStyle w:val="5"/>
      </w:pPr>
      <w:bookmarkStart w:id="29" w:name="_Toc240359323"/>
      <w:r>
        <w:rPr>
          <w:rFonts w:hint="eastAsia"/>
        </w:rPr>
        <w:t xml:space="preserve">Block 6: Create </w:t>
      </w:r>
      <w:proofErr w:type="spellStart"/>
      <w:r>
        <w:rPr>
          <w:rFonts w:hint="eastAsia"/>
        </w:rPr>
        <w:t>poweroff</w:t>
      </w:r>
      <w:proofErr w:type="spellEnd"/>
      <w:r>
        <w:rPr>
          <w:rFonts w:hint="eastAsia"/>
        </w:rPr>
        <w:t xml:space="preserve"> callback</w:t>
      </w:r>
      <w:bookmarkEnd w:id="29"/>
    </w:p>
    <w:p w14:paraId="1A23BB16" w14:textId="55C4379E" w:rsidR="00FB39B3" w:rsidRDefault="00FB39B3" w:rsidP="00FB39B3">
      <w:pPr>
        <w:ind w:firstLine="440"/>
      </w:pPr>
      <w:r>
        <w:rPr>
          <w:rFonts w:hint="eastAsia"/>
        </w:rPr>
        <w:t xml:space="preserve">Then: let poweroff: PowerOff = Arc::new(...). It does not participate in normal control. It only gives the control loop the ability to: "if shutdown is decided, truly execute </w:t>
      </w:r>
      <w:proofErr w:type="spellStart"/>
      <w:r>
        <w:rPr>
          <w:rFonts w:hint="eastAsia"/>
        </w:rPr>
        <w:t>systemctl</w:t>
      </w:r>
      <w:proofErr w:type="spellEnd"/>
      <w:r>
        <w:rPr>
          <w:rFonts w:hint="eastAsia"/>
        </w:rPr>
        <w:t xml:space="preserve"> </w:t>
      </w:r>
      <w:proofErr w:type="spellStart"/>
      <w:r>
        <w:rPr>
          <w:rFonts w:hint="eastAsia"/>
        </w:rPr>
        <w:t>poweroff</w:t>
      </w:r>
      <w:proofErr w:type="spellEnd"/>
      <w:r>
        <w:rPr>
          <w:rFonts w:hint="eastAsia"/>
        </w:rPr>
        <w:t>".</w:t>
      </w:r>
    </w:p>
    <w:p w14:paraId="4C5B1FED" w14:textId="601ED8BA" w:rsidR="00FB39B3" w:rsidRDefault="00FB39B3" w:rsidP="00FB39B3">
      <w:pPr>
        <w:ind w:firstLine="440"/>
      </w:pPr>
      <w:r>
        <w:rPr>
          <w:rFonts w:hint="eastAsia"/>
        </w:rPr>
        <w:t xml:space="preserve">So the control loop does not directly depend on shell/systemd logic, but instead receives a: </w:t>
      </w:r>
      <w:proofErr w:type="spellStart"/>
      <w:r>
        <w:rPr>
          <w:rFonts w:hint="eastAsia"/>
        </w:rPr>
        <w:t>PowerOff</w:t>
      </w:r>
      <w:proofErr w:type="spellEnd"/>
      <w:r>
        <w:rPr>
          <w:rFonts w:hint="eastAsia"/>
        </w:rPr>
        <w:t xml:space="preserve"> callback.</w:t>
      </w:r>
    </w:p>
    <w:p w14:paraId="413F97B7" w14:textId="66A1134D" w:rsidR="00FB39B3" w:rsidRDefault="00FB39B3" w:rsidP="00FB39B3">
      <w:pPr>
        <w:ind w:firstLine="440"/>
      </w:pPr>
      <w:r>
        <w:rPr>
          <w:rFonts w:hint="eastAsia"/>
        </w:rPr>
        <w:t>This also facilitates testing.</w:t>
      </w:r>
    </w:p>
    <w:p w14:paraId="49A1298F" w14:textId="77777777" w:rsidR="001A300F" w:rsidRDefault="001A300F" w:rsidP="001A300F">
      <w:pPr>
        <w:pStyle w:val="5"/>
      </w:pPr>
      <w:bookmarkStart w:id="30" w:name="_Toc240359324"/>
      <w:r>
        <w:rPr>
          <w:rFonts w:hint="eastAsia"/>
        </w:rPr>
        <w:t>Block 7: Start the control thread</w:t>
      </w:r>
      <w:bookmarkEnd w:id="30"/>
    </w:p>
    <w:p w14:paraId="3608FA36" w14:textId="61857896" w:rsidR="001A300F" w:rsidRDefault="001A300F" w:rsidP="001A300F">
      <w:pPr>
        <w:ind w:firstLine="440"/>
      </w:pPr>
      <w:r>
        <w:rPr>
          <w:rFonts w:hint="eastAsia"/>
        </w:rPr>
        <w:t xml:space="preserve">Then: let control = spawn_control_thread(...) </w:t>
      </w:r>
      <w:r>
        <w:rPr>
          <w:rFonts w:hint="eastAsia"/>
        </w:rPr>
        <w:t>—</w:t>
      </w:r>
      <w:r>
        <w:rPr>
          <w:rFonts w:hint="eastAsia"/>
        </w:rPr>
        <w:t xml:space="preserve"> this is the dividing point of the entire main(). Up to here:</w:t>
      </w:r>
    </w:p>
    <w:p w14:paraId="1173B692" w14:textId="77777777" w:rsidR="001A300F" w:rsidRDefault="001A300F" w:rsidP="001A300F">
      <w:pPr>
        <w:ind w:firstLine="440"/>
      </w:pPr>
      <w:r>
        <w:t>main thread</w:t>
      </w:r>
    </w:p>
    <w:p w14:paraId="1F2FC76C" w14:textId="77777777" w:rsidR="001A300F" w:rsidRDefault="001A300F" w:rsidP="001A300F">
      <w:pPr>
        <w:ind w:firstLine="440"/>
      </w:pPr>
      <w:r>
        <w:rPr>
          <w:rFonts w:hint="eastAsia"/>
        </w:rPr>
        <w:t xml:space="preserve"> </w:t>
      </w:r>
      <w:r>
        <w:rPr>
          <w:rFonts w:hint="eastAsia"/>
        </w:rPr>
        <w:t>│</w:t>
      </w:r>
    </w:p>
    <w:p w14:paraId="07023F8C" w14:textId="77777777" w:rsidR="001A300F" w:rsidRDefault="001A300F" w:rsidP="001A300F">
      <w:pPr>
        <w:ind w:firstLine="440"/>
      </w:pPr>
      <w:r>
        <w:rPr>
          <w:rFonts w:hint="eastAsia"/>
        </w:rPr>
        <w:t xml:space="preserve"> </w:t>
      </w:r>
      <w:r>
        <w:rPr>
          <w:rFonts w:hint="eastAsia"/>
        </w:rPr>
        <w:t>├──</w:t>
      </w:r>
      <w:r>
        <w:rPr>
          <w:rFonts w:hint="eastAsia"/>
        </w:rPr>
        <w:t xml:space="preserve"> </w:t>
      </w:r>
      <w:proofErr w:type="spellStart"/>
      <w:r>
        <w:rPr>
          <w:rFonts w:hint="eastAsia"/>
        </w:rPr>
        <w:t>RobotState</w:t>
      </w:r>
      <w:proofErr w:type="spellEnd"/>
    </w:p>
    <w:p w14:paraId="7C4C9202" w14:textId="77777777" w:rsidR="001A300F" w:rsidRDefault="001A300F" w:rsidP="001A300F">
      <w:pPr>
        <w:ind w:firstLine="440"/>
      </w:pPr>
      <w:r>
        <w:rPr>
          <w:rFonts w:hint="eastAsia"/>
        </w:rPr>
        <w:t xml:space="preserve"> </w:t>
      </w:r>
      <w:r>
        <w:rPr>
          <w:rFonts w:hint="eastAsia"/>
        </w:rPr>
        <w:t>├──</w:t>
      </w:r>
      <w:r>
        <w:rPr>
          <w:rFonts w:hint="eastAsia"/>
        </w:rPr>
        <w:t xml:space="preserve"> Intents</w:t>
      </w:r>
    </w:p>
    <w:p w14:paraId="208A40C1" w14:textId="77777777" w:rsidR="001A300F" w:rsidRDefault="001A300F" w:rsidP="001A300F">
      <w:pPr>
        <w:ind w:firstLine="440"/>
      </w:pPr>
      <w:r>
        <w:rPr>
          <w:rFonts w:hint="eastAsia"/>
        </w:rPr>
        <w:t xml:space="preserve"> </w:t>
      </w:r>
      <w:r>
        <w:rPr>
          <w:rFonts w:hint="eastAsia"/>
        </w:rPr>
        <w:t>├──</w:t>
      </w:r>
      <w:r>
        <w:rPr>
          <w:rFonts w:hint="eastAsia"/>
        </w:rPr>
        <w:t xml:space="preserve"> socket</w:t>
      </w:r>
    </w:p>
    <w:p w14:paraId="72E2E07C" w14:textId="77777777" w:rsidR="001A300F" w:rsidRDefault="001A300F" w:rsidP="001A300F">
      <w:pPr>
        <w:ind w:firstLine="440"/>
      </w:pPr>
      <w:r>
        <w:rPr>
          <w:rFonts w:hint="eastAsia"/>
        </w:rPr>
        <w:t xml:space="preserve"> </w:t>
      </w:r>
      <w:r>
        <w:rPr>
          <w:rFonts w:hint="eastAsia"/>
        </w:rPr>
        <w:t>│</w:t>
      </w:r>
    </w:p>
    <w:p w14:paraId="04CAF3FB" w14:textId="77777777" w:rsidR="001A300F" w:rsidRDefault="001A300F" w:rsidP="001A300F">
      <w:pPr>
        <w:ind w:firstLine="440"/>
      </w:pPr>
      <w:r>
        <w:rPr>
          <w:rFonts w:hint="eastAsia"/>
        </w:rPr>
        <w:t xml:space="preserve"> </w:t>
      </w:r>
      <w:r>
        <w:rPr>
          <w:rFonts w:hint="eastAsia"/>
        </w:rPr>
        <w:t>└──</w:t>
      </w:r>
      <w:r>
        <w:rPr>
          <w:rFonts w:hint="eastAsia"/>
        </w:rPr>
        <w:t xml:space="preserve"> spawn_control_thread()</w:t>
      </w:r>
    </w:p>
    <w:p w14:paraId="78FE8C44" w14:textId="77777777" w:rsidR="001A300F" w:rsidRDefault="001A300F" w:rsidP="001A300F">
      <w:pPr>
        <w:ind w:firstLine="440"/>
      </w:pPr>
      <w:r>
        <w:rPr>
          <w:rFonts w:hint="eastAsia"/>
        </w:rPr>
        <w:t xml:space="preserve">             </w:t>
      </w:r>
      <w:r>
        <w:rPr>
          <w:rFonts w:hint="eastAsia"/>
        </w:rPr>
        <w:t>│</w:t>
      </w:r>
    </w:p>
    <w:p w14:paraId="585813B9" w14:textId="77777777" w:rsidR="001A300F" w:rsidRDefault="001A300F" w:rsidP="001A300F">
      <w:pPr>
        <w:ind w:firstLine="440"/>
      </w:pPr>
      <w:r>
        <w:rPr>
          <w:rFonts w:hint="eastAsia"/>
        </w:rPr>
        <w:t xml:space="preserve">             </w:t>
      </w:r>
      <w:r>
        <w:rPr>
          <w:rFonts w:hint="eastAsia"/>
        </w:rPr>
        <w:t>▼</w:t>
      </w:r>
    </w:p>
    <w:p w14:paraId="45F98656" w14:textId="77777777" w:rsidR="001A300F" w:rsidRDefault="001A300F" w:rsidP="001A300F">
      <w:pPr>
        <w:ind w:firstLine="440"/>
      </w:pPr>
      <w:r>
        <w:t xml:space="preserve">       control thread</w:t>
      </w:r>
    </w:p>
    <w:p w14:paraId="4C6E572D" w14:textId="024C7BA4" w:rsidR="001A300F" w:rsidRDefault="001A300F" w:rsidP="001A300F">
      <w:pPr>
        <w:ind w:firstLine="440"/>
      </w:pPr>
      <w:r>
        <w:rPr>
          <w:rFonts w:hint="eastAsia"/>
        </w:rPr>
        <w:t>Note: The real robot control starts here and enters another execution context.</w:t>
      </w:r>
    </w:p>
    <w:p w14:paraId="50BE94A2" w14:textId="77777777" w:rsidR="00854063" w:rsidRDefault="00854063" w:rsidP="00854063">
      <w:pPr>
        <w:pStyle w:val="5"/>
      </w:pPr>
      <w:bookmarkStart w:id="31" w:name="_Toc240359325"/>
      <w:r>
        <w:rPr>
          <w:rFonts w:hint="eastAsia"/>
        </w:rPr>
        <w:t>Block 8: Main thread starts IPC server</w:t>
      </w:r>
      <w:bookmarkEnd w:id="31"/>
    </w:p>
    <w:p w14:paraId="3843C247" w14:textId="2E59F7CC" w:rsidR="00854063" w:rsidRDefault="00854063" w:rsidP="00854063">
      <w:pPr>
        <w:ind w:firstLine="440"/>
      </w:pPr>
      <w:r>
        <w:rPr>
          <w:rFonts w:hint="eastAsia"/>
        </w:rPr>
        <w:t>After the control thread starts, the main thread continues: let serving = serve(...). That is to say:</w:t>
      </w:r>
    </w:p>
    <w:p w14:paraId="1A80F72F" w14:textId="168F6415" w:rsidR="00854063" w:rsidRDefault="00854063" w:rsidP="00854063">
      <w:pPr>
        <w:ind w:firstLine="440"/>
      </w:pPr>
      <w:r>
        <w:t xml:space="preserve">                             </w:t>
      </w:r>
      <w:proofErr w:type="spellStart"/>
      <w:r>
        <w:t>robotd</w:t>
      </w:r>
      <w:proofErr w:type="spellEnd"/>
    </w:p>
    <w:p w14:paraId="6097944C" w14:textId="1F240C26" w:rsidR="00854063" w:rsidRDefault="00854063" w:rsidP="00854063">
      <w:pPr>
        <w:ind w:firstLine="440"/>
      </w:pPr>
      <w:r>
        <w:rPr>
          <w:rFonts w:hint="eastAsia"/>
        </w:rPr>
        <w:lastRenderedPageBreak/>
        <w:t xml:space="preserve">                                </w:t>
      </w:r>
      <w:r>
        <w:rPr>
          <w:rFonts w:hint="eastAsia"/>
        </w:rPr>
        <w:t>│</w:t>
      </w:r>
    </w:p>
    <w:p w14:paraId="322119BA" w14:textId="77777777" w:rsidR="00854063" w:rsidRDefault="00854063" w:rsidP="00854063">
      <w:pPr>
        <w:ind w:firstLine="440"/>
      </w:pPr>
      <w:r>
        <w:rPr>
          <w:rFonts w:hint="eastAsia"/>
        </w:rPr>
        <w:t xml:space="preserve">          </w:t>
      </w:r>
      <w:r>
        <w:rPr>
          <w:rFonts w:hint="eastAsia"/>
        </w:rPr>
        <w:t>┌──────────┴──────────┐</w:t>
      </w:r>
    </w:p>
    <w:p w14:paraId="3AE4C08C" w14:textId="7FF8D4B2" w:rsidR="00854063" w:rsidRDefault="00854063" w:rsidP="00854063">
      <w:pPr>
        <w:ind w:firstLine="440"/>
      </w:pPr>
      <w:r>
        <w:rPr>
          <w:rFonts w:hint="eastAsia"/>
        </w:rPr>
        <w:t xml:space="preserve">          </w:t>
      </w:r>
      <w:r>
        <w:rPr>
          <w:rFonts w:hint="eastAsia"/>
        </w:rPr>
        <w:t>│</w:t>
      </w:r>
      <w:r>
        <w:rPr>
          <w:rFonts w:hint="eastAsia"/>
        </w:rPr>
        <w:t xml:space="preserve">                                          </w:t>
      </w:r>
      <w:r>
        <w:rPr>
          <w:rFonts w:hint="eastAsia"/>
        </w:rPr>
        <w:t>│</w:t>
      </w:r>
    </w:p>
    <w:p w14:paraId="74BB9BBD" w14:textId="38A9E9FF" w:rsidR="00854063" w:rsidRDefault="00854063" w:rsidP="00854063">
      <w:pPr>
        <w:ind w:firstLine="440"/>
      </w:pPr>
      <w:r>
        <w:t xml:space="preserve">       IPC side                                    control side</w:t>
      </w:r>
    </w:p>
    <w:p w14:paraId="5C529C8B" w14:textId="1E1C5B2A" w:rsidR="00854063" w:rsidRDefault="00854063" w:rsidP="00854063">
      <w:pPr>
        <w:ind w:firstLine="440"/>
      </w:pPr>
      <w:r>
        <w:rPr>
          <w:rFonts w:hint="eastAsia"/>
        </w:rPr>
        <w:t xml:space="preserve">          </w:t>
      </w:r>
      <w:r>
        <w:rPr>
          <w:rFonts w:hint="eastAsia"/>
        </w:rPr>
        <w:t>│</w:t>
      </w:r>
      <w:r>
        <w:rPr>
          <w:rFonts w:hint="eastAsia"/>
        </w:rPr>
        <w:t xml:space="preserve">                                          </w:t>
      </w:r>
      <w:r>
        <w:rPr>
          <w:rFonts w:hint="eastAsia"/>
        </w:rPr>
        <w:t>│</w:t>
      </w:r>
    </w:p>
    <w:p w14:paraId="684C5623" w14:textId="498D0B77" w:rsidR="00854063" w:rsidRDefault="00854063" w:rsidP="00854063">
      <w:pPr>
        <w:ind w:firstLine="440"/>
      </w:pPr>
      <w:r>
        <w:t xml:space="preserve">       </w:t>
      </w:r>
      <w:proofErr w:type="gramStart"/>
      <w:r>
        <w:t>serve(</w:t>
      </w:r>
      <w:proofErr w:type="gramEnd"/>
      <w:r>
        <w:t>)                                    control_loop()</w:t>
      </w:r>
    </w:p>
    <w:p w14:paraId="4A6EA3ED" w14:textId="503C5531" w:rsidR="00854063" w:rsidRDefault="00854063" w:rsidP="00854063">
      <w:pPr>
        <w:ind w:firstLine="440"/>
      </w:pPr>
      <w:r>
        <w:rPr>
          <w:rFonts w:hint="eastAsia"/>
        </w:rPr>
        <w:t>Then:</w:t>
      </w:r>
    </w:p>
    <w:p w14:paraId="11938C40" w14:textId="77777777" w:rsidR="00854063" w:rsidRDefault="00854063" w:rsidP="00854063">
      <w:pPr>
        <w:ind w:firstLine="440"/>
      </w:pPr>
      <w:proofErr w:type="spellStart"/>
      <w:proofErr w:type="gramStart"/>
      <w:r>
        <w:t>tokio</w:t>
      </w:r>
      <w:proofErr w:type="spellEnd"/>
      <w:r>
        <w:t>::</w:t>
      </w:r>
      <w:proofErr w:type="gramEnd"/>
      <w:r>
        <w:t>select! {</w:t>
      </w:r>
    </w:p>
    <w:p w14:paraId="64781BDC" w14:textId="77777777" w:rsidR="00854063" w:rsidRDefault="00854063" w:rsidP="00854063">
      <w:pPr>
        <w:ind w:firstLine="440"/>
      </w:pPr>
      <w:r>
        <w:t xml:space="preserve">    result = serving =&gt; ...</w:t>
      </w:r>
    </w:p>
    <w:p w14:paraId="6ED1B1FE" w14:textId="77777777" w:rsidR="00854063" w:rsidRDefault="00854063" w:rsidP="00854063">
      <w:pPr>
        <w:ind w:firstLine="440"/>
      </w:pPr>
      <w:r>
        <w:t xml:space="preserve">    _ = </w:t>
      </w:r>
      <w:proofErr w:type="gramStart"/>
      <w:r>
        <w:t>shutdown(</w:t>
      </w:r>
      <w:proofErr w:type="gramEnd"/>
      <w:r>
        <w:t>) =&gt; ...</w:t>
      </w:r>
    </w:p>
    <w:p w14:paraId="6FDBDFD4" w14:textId="2F481DB1" w:rsidR="00854063" w:rsidRDefault="00854063" w:rsidP="00854063">
      <w:pPr>
        <w:ind w:firstLine="440"/>
      </w:pPr>
      <w:r>
        <w:t>}</w:t>
      </w:r>
    </w:p>
    <w:p w14:paraId="4B2FF12F" w14:textId="264B8604" w:rsidR="001A300F" w:rsidRDefault="00854063" w:rsidP="00854063">
      <w:pPr>
        <w:ind w:firstLine="440"/>
      </w:pPr>
      <w:r>
        <w:rPr>
          <w:rFonts w:hint="eastAsia"/>
        </w:rPr>
        <w:t>The main thread waits here.</w:t>
      </w:r>
    </w:p>
    <w:p w14:paraId="1FFDB1DD" w14:textId="77777777" w:rsidR="00903D23" w:rsidRDefault="00903D23" w:rsidP="00903D23">
      <w:pPr>
        <w:pStyle w:val="5"/>
      </w:pPr>
      <w:bookmarkStart w:id="32" w:name="_Toc240359326"/>
      <w:r>
        <w:rPr>
          <w:rFonts w:hint="eastAsia"/>
        </w:rPr>
        <w:t>How does the IPC server itself work?</w:t>
      </w:r>
      <w:bookmarkEnd w:id="32"/>
    </w:p>
    <w:p w14:paraId="696DF1E8" w14:textId="62F7AD6F" w:rsidR="00903D23" w:rsidRDefault="00903D23" w:rsidP="00903D23">
      <w:pPr>
        <w:ind w:firstLine="440"/>
      </w:pPr>
      <w:r>
        <w:rPr>
          <w:rFonts w:hint="eastAsia"/>
        </w:rPr>
        <w:t>serve() is very simple:</w:t>
      </w:r>
    </w:p>
    <w:p w14:paraId="39E64831" w14:textId="77777777" w:rsidR="00903D23" w:rsidRDefault="00903D23" w:rsidP="00903D23">
      <w:pPr>
        <w:ind w:firstLine="440"/>
      </w:pPr>
      <w:r>
        <w:t>loop</w:t>
      </w:r>
    </w:p>
    <w:p w14:paraId="233BC8CB" w14:textId="0841625F" w:rsidR="00903D23" w:rsidRDefault="00903D23" w:rsidP="00903D23">
      <w:pPr>
        <w:ind w:firstLine="440"/>
      </w:pPr>
      <w:r>
        <w:rPr>
          <w:rFonts w:hint="eastAsia"/>
        </w:rPr>
        <w:t>├──</w:t>
      </w:r>
      <w:r>
        <w:rPr>
          <w:rFonts w:hint="eastAsia"/>
        </w:rPr>
        <w:t xml:space="preserve"> listener.</w:t>
      </w:r>
      <w:proofErr w:type="gramStart"/>
      <w:r>
        <w:rPr>
          <w:rFonts w:hint="eastAsia"/>
        </w:rPr>
        <w:t>accept(</w:t>
      </w:r>
      <w:proofErr w:type="gramEnd"/>
      <w:r>
        <w:rPr>
          <w:rFonts w:hint="eastAsia"/>
        </w:rPr>
        <w:t>)</w:t>
      </w:r>
    </w:p>
    <w:p w14:paraId="67BD672D" w14:textId="6A102FD5" w:rsidR="00903D23" w:rsidRDefault="00903D23" w:rsidP="00903D23">
      <w:pPr>
        <w:ind w:firstLine="440"/>
      </w:pPr>
      <w:r>
        <w:rPr>
          <w:rFonts w:hint="eastAsia"/>
        </w:rPr>
        <w:t>├──</w:t>
      </w:r>
      <w:r>
        <w:rPr>
          <w:rFonts w:hint="eastAsia"/>
        </w:rPr>
        <w:t xml:space="preserve"> Get </w:t>
      </w:r>
      <w:proofErr w:type="spellStart"/>
      <w:r>
        <w:rPr>
          <w:rFonts w:hint="eastAsia"/>
        </w:rPr>
        <w:t>UnixStream</w:t>
      </w:r>
      <w:proofErr w:type="spellEnd"/>
    </w:p>
    <w:p w14:paraId="3A610831" w14:textId="540F661E" w:rsidR="00903D23" w:rsidRDefault="00903D23" w:rsidP="00903D23">
      <w:pPr>
        <w:ind w:firstLine="440"/>
      </w:pPr>
      <w:r>
        <w:rPr>
          <w:rFonts w:hint="eastAsia"/>
        </w:rPr>
        <w:t>└──</w:t>
      </w:r>
      <w:r>
        <w:rPr>
          <w:rFonts w:hint="eastAsia"/>
        </w:rPr>
        <w:t xml:space="preserve"> tokio:</w:t>
      </w:r>
      <w:proofErr w:type="gramStart"/>
      <w:r>
        <w:rPr>
          <w:rFonts w:hint="eastAsia"/>
        </w:rPr>
        <w:t>:spawn</w:t>
      </w:r>
      <w:proofErr w:type="gramEnd"/>
      <w:r>
        <w:rPr>
          <w:rFonts w:hint="eastAsia"/>
        </w:rPr>
        <w:t>(handle(...))</w:t>
      </w:r>
    </w:p>
    <w:p w14:paraId="56EFDEF9" w14:textId="42FA5E67" w:rsidR="009B403E" w:rsidRDefault="009B403E" w:rsidP="009B403E">
      <w:pPr>
        <w:ind w:firstLine="440"/>
      </w:pPr>
      <w:r>
        <w:rPr>
          <w:rFonts w:hint="eastAsia"/>
        </w:rPr>
        <w:t>That is to say:</w:t>
      </w:r>
    </w:p>
    <w:p w14:paraId="4B49D82A" w14:textId="77777777" w:rsidR="009B403E" w:rsidRDefault="009B403E" w:rsidP="009B403E">
      <w:pPr>
        <w:ind w:firstLine="440"/>
      </w:pPr>
      <w:r>
        <w:rPr>
          <w:rFonts w:hint="eastAsia"/>
        </w:rPr>
        <w:t xml:space="preserve">client A </w:t>
      </w:r>
      <w:r>
        <w:rPr>
          <w:rFonts w:hint="eastAsia"/>
        </w:rPr>
        <w:t>──┐</w:t>
      </w:r>
    </w:p>
    <w:p w14:paraId="6AF697B3" w14:textId="77777777" w:rsidR="009B403E" w:rsidRDefault="009B403E" w:rsidP="009B403E">
      <w:pPr>
        <w:ind w:firstLine="440"/>
      </w:pPr>
      <w:r>
        <w:rPr>
          <w:rFonts w:hint="eastAsia"/>
        </w:rPr>
        <w:t xml:space="preserve">client B </w:t>
      </w:r>
      <w:r>
        <w:rPr>
          <w:rFonts w:hint="eastAsia"/>
        </w:rPr>
        <w:t>──┼──</w:t>
      </w:r>
      <w:r>
        <w:rPr>
          <w:rFonts w:hint="eastAsia"/>
        </w:rPr>
        <w:t xml:space="preserve"> Unix socket</w:t>
      </w:r>
    </w:p>
    <w:p w14:paraId="1126A312" w14:textId="77777777" w:rsidR="009B403E" w:rsidRDefault="009B403E" w:rsidP="009B403E">
      <w:pPr>
        <w:ind w:firstLine="440"/>
      </w:pPr>
      <w:r>
        <w:rPr>
          <w:rFonts w:hint="eastAsia"/>
        </w:rPr>
        <w:t xml:space="preserve">client C </w:t>
      </w:r>
      <w:r>
        <w:rPr>
          <w:rFonts w:hint="eastAsia"/>
        </w:rPr>
        <w:t>──┘</w:t>
      </w:r>
    </w:p>
    <w:p w14:paraId="124A9287" w14:textId="77777777" w:rsidR="009B403E" w:rsidRDefault="009B403E" w:rsidP="009B403E">
      <w:pPr>
        <w:ind w:firstLine="440"/>
      </w:pPr>
      <w:r>
        <w:rPr>
          <w:rFonts w:hint="eastAsia"/>
        </w:rPr>
        <w:t xml:space="preserve">             </w:t>
      </w:r>
      <w:r>
        <w:rPr>
          <w:rFonts w:hint="eastAsia"/>
        </w:rPr>
        <w:t>│</w:t>
      </w:r>
    </w:p>
    <w:p w14:paraId="51E4063B" w14:textId="077E0187" w:rsidR="009B403E" w:rsidRDefault="009B403E" w:rsidP="009B403E">
      <w:pPr>
        <w:ind w:firstLine="440"/>
      </w:pPr>
      <w:r>
        <w:rPr>
          <w:rFonts w:hint="eastAsia"/>
        </w:rPr>
        <w:t xml:space="preserve">                   </w:t>
      </w:r>
      <w:r>
        <w:rPr>
          <w:rFonts w:hint="eastAsia"/>
        </w:rPr>
        <w:t>▼</w:t>
      </w:r>
    </w:p>
    <w:p w14:paraId="33CFE053" w14:textId="72088AD5" w:rsidR="009B403E" w:rsidRDefault="009B403E" w:rsidP="009B403E">
      <w:pPr>
        <w:ind w:firstLine="440"/>
      </w:pPr>
      <w:r>
        <w:t xml:space="preserve">                 </w:t>
      </w:r>
      <w:proofErr w:type="gramStart"/>
      <w:r>
        <w:t>serve(</w:t>
      </w:r>
      <w:proofErr w:type="gramEnd"/>
      <w:r>
        <w:t>)</w:t>
      </w:r>
    </w:p>
    <w:p w14:paraId="48DD904A" w14:textId="4C0E14EC" w:rsidR="009B403E" w:rsidRDefault="009B403E" w:rsidP="009B403E">
      <w:pPr>
        <w:ind w:firstLine="440"/>
      </w:pPr>
      <w:r>
        <w:rPr>
          <w:rFonts w:hint="eastAsia"/>
        </w:rPr>
        <w:t xml:space="preserve">                   </w:t>
      </w:r>
      <w:r>
        <w:rPr>
          <w:rFonts w:hint="eastAsia"/>
        </w:rPr>
        <w:t>│</w:t>
      </w:r>
    </w:p>
    <w:p w14:paraId="76F5534D" w14:textId="77777777" w:rsidR="009B403E" w:rsidRDefault="009B403E" w:rsidP="009B403E">
      <w:pPr>
        <w:ind w:firstLine="440"/>
      </w:pPr>
      <w:r>
        <w:rPr>
          <w:rFonts w:hint="eastAsia"/>
        </w:rPr>
        <w:t xml:space="preserve">       </w:t>
      </w:r>
      <w:r>
        <w:rPr>
          <w:rFonts w:hint="eastAsia"/>
        </w:rPr>
        <w:t>┌─────┼─────┐</w:t>
      </w:r>
    </w:p>
    <w:p w14:paraId="3C89AACE" w14:textId="5B4E69CA" w:rsidR="009B403E" w:rsidRDefault="009B403E" w:rsidP="009B403E">
      <w:pPr>
        <w:ind w:firstLine="440"/>
      </w:pPr>
      <w:r>
        <w:rPr>
          <w:rFonts w:hint="eastAsia"/>
        </w:rPr>
        <w:t xml:space="preserve">       </w:t>
      </w:r>
      <w:proofErr w:type="gramStart"/>
      <w:r>
        <w:rPr>
          <w:rFonts w:hint="eastAsia"/>
        </w:rPr>
        <w:t>▼</w:t>
      </w:r>
      <w:r>
        <w:rPr>
          <w:rFonts w:hint="eastAsia"/>
        </w:rPr>
        <w:t xml:space="preserve">          </w:t>
      </w:r>
      <w:r>
        <w:rPr>
          <w:rFonts w:hint="eastAsia"/>
        </w:rPr>
        <w:t>▼</w:t>
      </w:r>
      <w:r>
        <w:rPr>
          <w:rFonts w:hint="eastAsia"/>
        </w:rPr>
        <w:t xml:space="preserve">          </w:t>
      </w:r>
      <w:proofErr w:type="gramEnd"/>
      <w:r>
        <w:rPr>
          <w:rFonts w:hint="eastAsia"/>
        </w:rPr>
        <w:t>▼</w:t>
      </w:r>
    </w:p>
    <w:p w14:paraId="086A882A" w14:textId="41EF9F3F" w:rsidR="009B403E" w:rsidRDefault="009B403E" w:rsidP="009B403E">
      <w:pPr>
        <w:ind w:firstLine="440"/>
      </w:pPr>
      <w:r>
        <w:lastRenderedPageBreak/>
        <w:t xml:space="preserve">    handle        </w:t>
      </w:r>
      <w:proofErr w:type="spellStart"/>
      <w:r>
        <w:t>handle</w:t>
      </w:r>
      <w:proofErr w:type="spellEnd"/>
      <w:r>
        <w:t xml:space="preserve">     </w:t>
      </w:r>
      <w:proofErr w:type="spellStart"/>
      <w:r>
        <w:t>handle</w:t>
      </w:r>
      <w:proofErr w:type="spellEnd"/>
    </w:p>
    <w:p w14:paraId="35DB06FB" w14:textId="00452C82" w:rsidR="003E4783" w:rsidRDefault="009B403E" w:rsidP="009B403E">
      <w:pPr>
        <w:ind w:firstLine="440"/>
      </w:pPr>
      <w:r>
        <w:rPr>
          <w:rFonts w:hint="eastAsia"/>
        </w:rPr>
        <w:t xml:space="preserve">Each client can be handled independently. The code is accept </w:t>
      </w:r>
      <w:r>
        <w:rPr>
          <w:rFonts w:hint="eastAsia"/>
        </w:rPr>
        <w:t>→</w:t>
      </w:r>
      <w:r>
        <w:rPr>
          <w:rFonts w:hint="eastAsia"/>
        </w:rPr>
        <w:t xml:space="preserve"> clone state/intents </w:t>
      </w:r>
      <w:r>
        <w:rPr>
          <w:rFonts w:hint="eastAsia"/>
        </w:rPr>
        <w:t>→</w:t>
      </w:r>
      <w:r>
        <w:rPr>
          <w:rFonts w:hint="eastAsia"/>
        </w:rPr>
        <w:t xml:space="preserve"> tokio::spawn(handle), meaning each client is handled by its own handle.</w:t>
      </w:r>
    </w:p>
    <w:p w14:paraId="38DFD54A" w14:textId="77777777" w:rsidR="00053245" w:rsidRDefault="00053245" w:rsidP="00053245">
      <w:pPr>
        <w:pStyle w:val="5"/>
      </w:pPr>
      <w:bookmarkStart w:id="33" w:name="_Toc240359327"/>
      <w:r>
        <w:rPr>
          <w:rFonts w:hint="eastAsia"/>
        </w:rPr>
        <w:t>What does the IPC handler do?</w:t>
      </w:r>
      <w:bookmarkEnd w:id="33"/>
    </w:p>
    <w:p w14:paraId="35F2DE70" w14:textId="0D7DE7DB" w:rsidR="00053245" w:rsidRDefault="00053245" w:rsidP="00053245">
      <w:pPr>
        <w:ind w:firstLine="440"/>
      </w:pPr>
      <w:r>
        <w:rPr>
          <w:rFonts w:hint="eastAsia"/>
        </w:rPr>
        <w:t>handle() receives JSON-RPC/NDJSON requests. It has two types of tasks:</w:t>
      </w:r>
    </w:p>
    <w:p w14:paraId="2456ADEF" w14:textId="6476E43E" w:rsidR="00053245" w:rsidRDefault="00053245" w:rsidP="00053245">
      <w:pPr>
        <w:ind w:firstLine="440"/>
      </w:pPr>
      <w:r>
        <w:rPr>
          <w:rFonts w:hint="eastAsia"/>
        </w:rPr>
        <w:t>Type 1: Queries</w:t>
      </w:r>
    </w:p>
    <w:p w14:paraId="4D7806B2" w14:textId="259AFA57" w:rsidR="00053245" w:rsidRDefault="00053245" w:rsidP="00053245">
      <w:pPr>
        <w:ind w:firstLine="440"/>
      </w:pPr>
      <w:r>
        <w:rPr>
          <w:rFonts w:hint="eastAsia"/>
        </w:rPr>
        <w:t>For example:</w:t>
      </w:r>
    </w:p>
    <w:p w14:paraId="10A5C8F6" w14:textId="77777777" w:rsidR="00053245" w:rsidRDefault="00053245" w:rsidP="00053245">
      <w:pPr>
        <w:ind w:firstLine="440"/>
      </w:pPr>
      <w:proofErr w:type="spellStart"/>
      <w:proofErr w:type="gramStart"/>
      <w:r>
        <w:t>robot.health</w:t>
      </w:r>
      <w:proofErr w:type="spellEnd"/>
      <w:proofErr w:type="gramEnd"/>
    </w:p>
    <w:p w14:paraId="431B473B" w14:textId="77777777" w:rsidR="00053245" w:rsidRDefault="00053245" w:rsidP="00053245">
      <w:pPr>
        <w:ind w:firstLine="440"/>
      </w:pPr>
      <w:proofErr w:type="spellStart"/>
      <w:proofErr w:type="gramStart"/>
      <w:r>
        <w:t>robot.state</w:t>
      </w:r>
      <w:proofErr w:type="spellEnd"/>
      <w:proofErr w:type="gramEnd"/>
    </w:p>
    <w:p w14:paraId="08886F50" w14:textId="77777777" w:rsidR="00053245" w:rsidRDefault="00053245" w:rsidP="00053245">
      <w:pPr>
        <w:ind w:firstLine="440"/>
      </w:pPr>
      <w:proofErr w:type="spellStart"/>
      <w:proofErr w:type="gramStart"/>
      <w:r>
        <w:t>robot.policies</w:t>
      </w:r>
      <w:proofErr w:type="spellEnd"/>
      <w:proofErr w:type="gramEnd"/>
    </w:p>
    <w:p w14:paraId="75231179" w14:textId="77777777" w:rsidR="00053245" w:rsidRDefault="00053245" w:rsidP="00053245">
      <w:pPr>
        <w:ind w:firstLine="440"/>
      </w:pPr>
      <w:proofErr w:type="spellStart"/>
      <w:proofErr w:type="gramStart"/>
      <w:r>
        <w:t>robot.safeToRestart</w:t>
      </w:r>
      <w:proofErr w:type="spellEnd"/>
      <w:proofErr w:type="gramEnd"/>
    </w:p>
    <w:p w14:paraId="4F7332FF" w14:textId="497F8549" w:rsidR="00053245" w:rsidRDefault="00053245" w:rsidP="00053245">
      <w:pPr>
        <w:ind w:firstLine="440"/>
      </w:pPr>
      <w:r>
        <w:rPr>
          <w:rFonts w:hint="eastAsia"/>
        </w:rPr>
        <w:t xml:space="preserve">These mainly read: </w:t>
      </w:r>
      <w:proofErr w:type="spellStart"/>
      <w:r>
        <w:rPr>
          <w:rFonts w:hint="eastAsia"/>
        </w:rPr>
        <w:t>RobotState</w:t>
      </w:r>
      <w:proofErr w:type="spellEnd"/>
    </w:p>
    <w:p w14:paraId="4AE41D73" w14:textId="051A5826" w:rsidR="00053245" w:rsidRDefault="00053245" w:rsidP="00053245">
      <w:pPr>
        <w:ind w:firstLine="440"/>
      </w:pPr>
      <w:r>
        <w:rPr>
          <w:rFonts w:hint="eastAsia"/>
        </w:rPr>
        <w:t>Type 2: Control</w:t>
      </w:r>
    </w:p>
    <w:p w14:paraId="4885649C" w14:textId="7E5C0183" w:rsidR="00053245" w:rsidRDefault="00053245" w:rsidP="00053245">
      <w:pPr>
        <w:ind w:firstLine="440"/>
      </w:pPr>
      <w:r>
        <w:rPr>
          <w:rFonts w:hint="eastAsia"/>
        </w:rPr>
        <w:t>For example:</w:t>
      </w:r>
    </w:p>
    <w:p w14:paraId="40718F7C" w14:textId="77777777" w:rsidR="00053245" w:rsidRDefault="00053245" w:rsidP="00053245">
      <w:pPr>
        <w:ind w:firstLine="440"/>
      </w:pPr>
      <w:proofErr w:type="spellStart"/>
      <w:proofErr w:type="gramStart"/>
      <w:r>
        <w:t>robot.move</w:t>
      </w:r>
      <w:proofErr w:type="spellEnd"/>
      <w:proofErr w:type="gramEnd"/>
    </w:p>
    <w:p w14:paraId="5F9A6794" w14:textId="77777777" w:rsidR="00053245" w:rsidRDefault="00053245" w:rsidP="00053245">
      <w:pPr>
        <w:ind w:firstLine="440"/>
      </w:pPr>
      <w:proofErr w:type="spellStart"/>
      <w:proofErr w:type="gramStart"/>
      <w:r>
        <w:t>robot.head</w:t>
      </w:r>
      <w:proofErr w:type="spellEnd"/>
      <w:proofErr w:type="gramEnd"/>
    </w:p>
    <w:p w14:paraId="4184894F" w14:textId="77777777" w:rsidR="00053245" w:rsidRDefault="00053245" w:rsidP="00053245">
      <w:pPr>
        <w:ind w:firstLine="440"/>
      </w:pPr>
      <w:proofErr w:type="spellStart"/>
      <w:proofErr w:type="gramStart"/>
      <w:r>
        <w:t>robot.init</w:t>
      </w:r>
      <w:proofErr w:type="spellEnd"/>
      <w:proofErr w:type="gramEnd"/>
    </w:p>
    <w:p w14:paraId="14946ECC" w14:textId="77777777" w:rsidR="00053245" w:rsidRDefault="00053245" w:rsidP="00053245">
      <w:pPr>
        <w:ind w:firstLine="440"/>
      </w:pPr>
      <w:proofErr w:type="spellStart"/>
      <w:proofErr w:type="gramStart"/>
      <w:r>
        <w:t>robot.relax</w:t>
      </w:r>
      <w:proofErr w:type="spellEnd"/>
      <w:proofErr w:type="gramEnd"/>
    </w:p>
    <w:p w14:paraId="1D6B4C72" w14:textId="77777777" w:rsidR="00053245" w:rsidRDefault="00053245" w:rsidP="00053245">
      <w:pPr>
        <w:ind w:firstLine="440"/>
      </w:pPr>
      <w:r>
        <w:t>robot.do</w:t>
      </w:r>
    </w:p>
    <w:p w14:paraId="38607E11" w14:textId="77777777" w:rsidR="00053245" w:rsidRDefault="00053245" w:rsidP="00053245">
      <w:pPr>
        <w:ind w:firstLine="440"/>
      </w:pPr>
      <w:proofErr w:type="spellStart"/>
      <w:proofErr w:type="gramStart"/>
      <w:r>
        <w:t>robot.setMode</w:t>
      </w:r>
      <w:proofErr w:type="spellEnd"/>
      <w:proofErr w:type="gramEnd"/>
    </w:p>
    <w:p w14:paraId="3A871327" w14:textId="7EF487A2" w:rsidR="00053245" w:rsidRDefault="00053245" w:rsidP="00053245">
      <w:pPr>
        <w:ind w:firstLine="440"/>
      </w:pPr>
      <w:r>
        <w:t>...</w:t>
      </w:r>
    </w:p>
    <w:p w14:paraId="78C92FF2" w14:textId="3EA4E23D" w:rsidR="003E4783" w:rsidRDefault="00053245" w:rsidP="00053245">
      <w:pPr>
        <w:ind w:firstLine="440"/>
      </w:pPr>
      <w:r>
        <w:rPr>
          <w:rFonts w:hint="eastAsia"/>
        </w:rPr>
        <w:t>These do not directly control motors. Instead, requests generate intents to the control thread. Therefore, they ultimately have to wait for the next tick of the control loop.</w:t>
      </w:r>
    </w:p>
    <w:p w14:paraId="31E18085" w14:textId="77777777" w:rsidR="00A71FA5" w:rsidRDefault="00A71FA5" w:rsidP="00A71FA5">
      <w:pPr>
        <w:pStyle w:val="5"/>
      </w:pPr>
      <w:bookmarkStart w:id="34" w:name="_Toc240359328"/>
      <w:r>
        <w:rPr>
          <w:rFonts w:hint="eastAsia"/>
        </w:rPr>
        <w:t>When does the main thread exit?</w:t>
      </w:r>
      <w:bookmarkEnd w:id="34"/>
    </w:p>
    <w:p w14:paraId="141662D0" w14:textId="7949D8BB" w:rsidR="00A71FA5" w:rsidRDefault="00A71FA5" w:rsidP="00A71FA5">
      <w:pPr>
        <w:ind w:firstLine="440"/>
      </w:pPr>
      <w:r>
        <w:rPr>
          <w:rFonts w:hint="eastAsia"/>
        </w:rPr>
        <w:t>When: SIGTERM or: IPC server error, the main flow ends. Then:</w:t>
      </w:r>
    </w:p>
    <w:p w14:paraId="691BEE3F" w14:textId="3D0DBB4F" w:rsidR="00A71FA5" w:rsidRDefault="00A71FA5" w:rsidP="00A71FA5">
      <w:pPr>
        <w:ind w:firstLine="440"/>
      </w:pPr>
      <w:proofErr w:type="spellStart"/>
      <w:proofErr w:type="gramStart"/>
      <w:r>
        <w:t>state.shutdown</w:t>
      </w:r>
      <w:proofErr w:type="gramEnd"/>
      <w:r>
        <w:t>.store</w:t>
      </w:r>
      <w:proofErr w:type="spellEnd"/>
      <w:r>
        <w:t>(true, ...)</w:t>
      </w:r>
    </w:p>
    <w:p w14:paraId="5263DF38" w14:textId="1487F866" w:rsidR="00A71FA5" w:rsidRDefault="00A71FA5" w:rsidP="00A71FA5">
      <w:pPr>
        <w:ind w:firstLine="440"/>
      </w:pPr>
      <w:r>
        <w:rPr>
          <w:rFonts w:hint="eastAsia"/>
        </w:rPr>
        <w:t>Notify the control loop: "Stop.", then:</w:t>
      </w:r>
    </w:p>
    <w:p w14:paraId="673A4C2A" w14:textId="679485A1" w:rsidR="00A71FA5" w:rsidRDefault="00A71FA5" w:rsidP="00A71FA5">
      <w:pPr>
        <w:ind w:firstLine="440"/>
      </w:pPr>
      <w:proofErr w:type="spellStart"/>
      <w:proofErr w:type="gramStart"/>
      <w:r>
        <w:t>control.join</w:t>
      </w:r>
      <w:proofErr w:type="spellEnd"/>
      <w:proofErr w:type="gramEnd"/>
      <w:r>
        <w:t>()</w:t>
      </w:r>
    </w:p>
    <w:p w14:paraId="17781ED0" w14:textId="52020AA5" w:rsidR="00A71FA5" w:rsidRDefault="00A71FA5" w:rsidP="00A71FA5">
      <w:pPr>
        <w:ind w:firstLine="440"/>
      </w:pPr>
      <w:r>
        <w:rPr>
          <w:rFonts w:hint="eastAsia"/>
        </w:rPr>
        <w:t>Wait for the control thread to truly exit.</w:t>
      </w:r>
    </w:p>
    <w:p w14:paraId="7A8542B0" w14:textId="6B0111D6" w:rsidR="00A71FA5" w:rsidRDefault="00A71FA5" w:rsidP="00A71FA5">
      <w:pPr>
        <w:ind w:firstLine="440"/>
      </w:pPr>
      <w:r>
        <w:rPr>
          <w:rFonts w:hint="eastAsia"/>
        </w:rPr>
        <w:t>Finally:</w:t>
      </w:r>
    </w:p>
    <w:p w14:paraId="7AC4F583" w14:textId="788A936B" w:rsidR="00A71FA5" w:rsidRDefault="00A71FA5" w:rsidP="00A71FA5">
      <w:pPr>
        <w:ind w:firstLine="440"/>
      </w:pPr>
      <w:proofErr w:type="spellStart"/>
      <w:r>
        <w:rPr>
          <w:rFonts w:hint="eastAsia"/>
        </w:rPr>
        <w:lastRenderedPageBreak/>
        <w:t>remove_file</w:t>
      </w:r>
      <w:proofErr w:type="spellEnd"/>
      <w:r>
        <w:rPr>
          <w:rFonts w:hint="eastAsia"/>
        </w:rPr>
        <w:t>(socket) removes the Unix socket.</w:t>
      </w:r>
    </w:p>
    <w:p w14:paraId="510B8464" w14:textId="13175C0F" w:rsidR="00A71FA5" w:rsidRDefault="00A71FA5" w:rsidP="00A71FA5">
      <w:pPr>
        <w:ind w:firstLine="440"/>
      </w:pPr>
      <w:r>
        <w:rPr>
          <w:rFonts w:hint="eastAsia"/>
        </w:rPr>
        <w:t>There is also a very important detail here: it does not directly kill the control loop. The code requires:</w:t>
      </w:r>
    </w:p>
    <w:p w14:paraId="41E2E01F" w14:textId="77777777" w:rsidR="00A71FA5" w:rsidRDefault="00A71FA5" w:rsidP="00A71FA5">
      <w:pPr>
        <w:ind w:firstLine="440"/>
      </w:pPr>
      <w:r>
        <w:t>shutdown = true</w:t>
      </w:r>
    </w:p>
    <w:p w14:paraId="37BCDF67" w14:textId="77777777" w:rsidR="00A71FA5" w:rsidRDefault="00A71FA5" w:rsidP="00A71FA5">
      <w:pPr>
        <w:ind w:firstLine="440"/>
      </w:pPr>
      <w:r>
        <w:rPr>
          <w:rFonts w:hint="eastAsia"/>
        </w:rPr>
        <w:t xml:space="preserve">       </w:t>
      </w:r>
      <w:r>
        <w:rPr>
          <w:rFonts w:hint="eastAsia"/>
        </w:rPr>
        <w:t>↓</w:t>
      </w:r>
    </w:p>
    <w:p w14:paraId="63D33999" w14:textId="77777777" w:rsidR="00A71FA5" w:rsidRDefault="00A71FA5" w:rsidP="00A71FA5">
      <w:pPr>
        <w:ind w:firstLine="440"/>
      </w:pPr>
      <w:r>
        <w:rPr>
          <w:rFonts w:hint="eastAsia"/>
        </w:rPr>
        <w:t>control loop ends current tick by itself</w:t>
      </w:r>
    </w:p>
    <w:p w14:paraId="395591DA" w14:textId="77777777" w:rsidR="00A71FA5" w:rsidRDefault="00A71FA5" w:rsidP="00A71FA5">
      <w:pPr>
        <w:ind w:firstLine="440"/>
      </w:pPr>
      <w:r>
        <w:rPr>
          <w:rFonts w:hint="eastAsia"/>
        </w:rPr>
        <w:t xml:space="preserve">       </w:t>
      </w:r>
      <w:r>
        <w:rPr>
          <w:rFonts w:hint="eastAsia"/>
        </w:rPr>
        <w:t>↓</w:t>
      </w:r>
    </w:p>
    <w:p w14:paraId="22C927EC" w14:textId="77777777" w:rsidR="00A71FA5" w:rsidRDefault="00A71FA5" w:rsidP="00A71FA5">
      <w:pPr>
        <w:ind w:firstLineChars="500" w:firstLine="1100"/>
      </w:pPr>
      <w:r>
        <w:rPr>
          <w:rFonts w:hint="eastAsia"/>
        </w:rPr>
        <w:t>Exit</w:t>
      </w:r>
    </w:p>
    <w:p w14:paraId="1A0D4667" w14:textId="77777777" w:rsidR="00A71FA5" w:rsidRDefault="00A71FA5" w:rsidP="00A71FA5">
      <w:pPr>
        <w:ind w:firstLine="440"/>
      </w:pPr>
      <w:r>
        <w:rPr>
          <w:rFonts w:hint="eastAsia"/>
        </w:rPr>
        <w:t xml:space="preserve">       </w:t>
      </w:r>
      <w:r>
        <w:rPr>
          <w:rFonts w:hint="eastAsia"/>
        </w:rPr>
        <w:t>↓</w:t>
      </w:r>
    </w:p>
    <w:p w14:paraId="0A52A3B4" w14:textId="77777777" w:rsidR="00A71FA5" w:rsidRDefault="00A71FA5" w:rsidP="00A71FA5">
      <w:pPr>
        <w:ind w:firstLineChars="500" w:firstLine="1100"/>
      </w:pPr>
      <w:r>
        <w:t>join</w:t>
      </w:r>
    </w:p>
    <w:p w14:paraId="56882197" w14:textId="43E1FED9" w:rsidR="00053245" w:rsidRDefault="00A71FA5" w:rsidP="00A71FA5">
      <w:pPr>
        <w:ind w:firstLine="440"/>
      </w:pPr>
      <w:r>
        <w:rPr>
          <w:rFonts w:hint="eastAsia"/>
        </w:rPr>
        <w:t xml:space="preserve">The reason is that it cannot forcefully abort in the middle of a </w:t>
      </w:r>
      <w:proofErr w:type="spellStart"/>
      <w:r>
        <w:rPr>
          <w:rFonts w:hint="eastAsia"/>
        </w:rPr>
        <w:t>Dynamixel</w:t>
      </w:r>
      <w:proofErr w:type="spellEnd"/>
      <w:r>
        <w:rPr>
          <w:rFonts w:hint="eastAsia"/>
        </w:rPr>
        <w:t xml:space="preserve"> bus transaction.</w:t>
      </w:r>
    </w:p>
    <w:p w14:paraId="7FF83F3A" w14:textId="05064D21" w:rsidR="00F91232" w:rsidRDefault="00F91232" w:rsidP="00F91232">
      <w:pPr>
        <w:pStyle w:val="4"/>
      </w:pPr>
      <w:bookmarkStart w:id="35" w:name="_Toc240359329"/>
      <w:r>
        <w:rPr>
          <w:rFonts w:hint="eastAsia"/>
        </w:rPr>
        <w:t>Second main line: 50 Hz Control Loop</w:t>
      </w:r>
      <w:bookmarkEnd w:id="35"/>
    </w:p>
    <w:p w14:paraId="0561E564" w14:textId="3F47825D" w:rsidR="00F91232" w:rsidRDefault="00F91232" w:rsidP="00F91232">
      <w:pPr>
        <w:ind w:firstLine="440"/>
      </w:pPr>
      <w:r>
        <w:rPr>
          <w:rFonts w:hint="eastAsia"/>
        </w:rPr>
        <w:t>This is the core of robotd. Entry point: async fn control_loop&lt;T: RobotIo&gt;(...), code starts around line 1600. After it starts, it does not immediately:</w:t>
      </w:r>
    </w:p>
    <w:p w14:paraId="17A9E2FB" w14:textId="77777777" w:rsidR="00F91232" w:rsidRDefault="00F91232" w:rsidP="00F91232">
      <w:pPr>
        <w:ind w:firstLine="440"/>
      </w:pPr>
      <w:r>
        <w:t>while true</w:t>
      </w:r>
    </w:p>
    <w:p w14:paraId="6B756CC1" w14:textId="77777777" w:rsidR="00F91232" w:rsidRDefault="00F91232" w:rsidP="00F91232">
      <w:pPr>
        <w:ind w:firstLine="440"/>
      </w:pPr>
      <w:r>
        <w:t xml:space="preserve">  policy</w:t>
      </w:r>
    </w:p>
    <w:p w14:paraId="4FFAAA24" w14:textId="1B41EBE1" w:rsidR="00F91232" w:rsidRDefault="00F91232" w:rsidP="00F91232">
      <w:pPr>
        <w:ind w:firstLine="440"/>
      </w:pPr>
      <w:r>
        <w:rPr>
          <w:rFonts w:hint="eastAsia"/>
        </w:rPr>
        <w:t>Instead, it first establishes the control environment.</w:t>
      </w:r>
    </w:p>
    <w:p w14:paraId="2A01BAC3" w14:textId="77777777" w:rsidR="00B6797E" w:rsidRDefault="00B6797E" w:rsidP="00B6797E">
      <w:pPr>
        <w:pStyle w:val="5"/>
      </w:pPr>
      <w:bookmarkStart w:id="36" w:name="_Toc240359330"/>
      <w:r>
        <w:rPr>
          <w:rFonts w:hint="eastAsia"/>
        </w:rPr>
        <w:t>Control Loop initialization phase</w:t>
      </w:r>
      <w:bookmarkEnd w:id="36"/>
    </w:p>
    <w:p w14:paraId="4636339C" w14:textId="7DACBA04" w:rsidR="00B6797E" w:rsidRDefault="00B6797E" w:rsidP="00B6797E">
      <w:pPr>
        <w:ind w:firstLine="440"/>
      </w:pPr>
      <w:r>
        <w:rPr>
          <w:rFonts w:hint="eastAsia"/>
        </w:rPr>
        <w:t>In code order:</w:t>
      </w:r>
    </w:p>
    <w:p w14:paraId="2866BDB1" w14:textId="77777777" w:rsidR="00B6797E" w:rsidRDefault="00B6797E" w:rsidP="00B6797E">
      <w:pPr>
        <w:ind w:firstLine="440"/>
      </w:pPr>
      <w:proofErr w:type="spellStart"/>
      <w:r>
        <w:t>control_</w:t>
      </w:r>
      <w:proofErr w:type="gramStart"/>
      <w:r>
        <w:t>loop</w:t>
      </w:r>
      <w:proofErr w:type="spellEnd"/>
      <w:r>
        <w:t>(</w:t>
      </w:r>
      <w:proofErr w:type="gramEnd"/>
      <w:r>
        <w:t>)</w:t>
      </w:r>
    </w:p>
    <w:p w14:paraId="63161B4E" w14:textId="736B980F" w:rsidR="00B6797E" w:rsidRDefault="00B6797E" w:rsidP="00B6797E">
      <w:pPr>
        <w:ind w:firstLine="440"/>
      </w:pPr>
      <w:r>
        <w:rPr>
          <w:rFonts w:hint="eastAsia"/>
        </w:rPr>
        <w:t>├─</w:t>
      </w:r>
      <w:r>
        <w:rPr>
          <w:rFonts w:hint="eastAsia"/>
        </w:rPr>
        <w:t xml:space="preserve"> 1. Prepare policy configuration</w:t>
      </w:r>
    </w:p>
    <w:p w14:paraId="5BE917D4" w14:textId="2D1C8B97" w:rsidR="00B6797E" w:rsidRDefault="00B6797E" w:rsidP="00B6797E">
      <w:pPr>
        <w:ind w:firstLine="440"/>
      </w:pPr>
      <w:r>
        <w:rPr>
          <w:rFonts w:hint="eastAsia"/>
        </w:rPr>
        <w:t>├─</w:t>
      </w:r>
      <w:r>
        <w:rPr>
          <w:rFonts w:hint="eastAsia"/>
        </w:rPr>
        <w:t xml:space="preserve"> 2. Clean up unloadable overrides</w:t>
      </w:r>
    </w:p>
    <w:p w14:paraId="0303162A" w14:textId="4B5AC39E" w:rsidR="00B6797E" w:rsidRDefault="00B6797E" w:rsidP="00B6797E">
      <w:pPr>
        <w:ind w:firstLine="440"/>
      </w:pPr>
      <w:r>
        <w:rPr>
          <w:rFonts w:hint="eastAsia"/>
        </w:rPr>
        <w:t>├─</w:t>
      </w:r>
      <w:r>
        <w:rPr>
          <w:rFonts w:hint="eastAsia"/>
        </w:rPr>
        <w:t xml:space="preserve"> 3. resolve policy</w:t>
      </w:r>
    </w:p>
    <w:p w14:paraId="52FA3820" w14:textId="7FFD36CB" w:rsidR="00B6797E" w:rsidRDefault="00B6797E" w:rsidP="00B6797E">
      <w:pPr>
        <w:ind w:firstLine="440"/>
      </w:pPr>
      <w:r>
        <w:rPr>
          <w:rFonts w:hint="eastAsia"/>
        </w:rPr>
        <w:t>├─</w:t>
      </w:r>
      <w:r>
        <w:rPr>
          <w:rFonts w:hint="eastAsia"/>
        </w:rPr>
        <w:t xml:space="preserve"> 4. Create Safety</w:t>
      </w:r>
    </w:p>
    <w:p w14:paraId="3777BF8D" w14:textId="19CEBC66" w:rsidR="00B6797E" w:rsidRDefault="00B6797E" w:rsidP="00B6797E">
      <w:pPr>
        <w:ind w:firstLine="440"/>
      </w:pPr>
      <w:r>
        <w:rPr>
          <w:rFonts w:hint="eastAsia"/>
        </w:rPr>
        <w:t>├─</w:t>
      </w:r>
      <w:r>
        <w:rPr>
          <w:rFonts w:hint="eastAsia"/>
        </w:rPr>
        <w:t xml:space="preserve"> 5. Read and adopt startup pose</w:t>
      </w:r>
    </w:p>
    <w:p w14:paraId="779D3E63" w14:textId="78646792" w:rsidR="00B6797E" w:rsidRDefault="00B6797E" w:rsidP="00B6797E">
      <w:pPr>
        <w:ind w:firstLine="440"/>
      </w:pPr>
      <w:r>
        <w:rPr>
          <w:rFonts w:hint="eastAsia"/>
        </w:rPr>
        <w:t>├─</w:t>
      </w:r>
      <w:r>
        <w:rPr>
          <w:rFonts w:hint="eastAsia"/>
        </w:rPr>
        <w:t xml:space="preserve"> 6. Create Controller</w:t>
      </w:r>
    </w:p>
    <w:p w14:paraId="57B160A4" w14:textId="2DF0F9C7" w:rsidR="00B6797E" w:rsidRDefault="00B6797E" w:rsidP="00B6797E">
      <w:pPr>
        <w:ind w:firstLine="440"/>
      </w:pPr>
      <w:r>
        <w:rPr>
          <w:rFonts w:hint="eastAsia"/>
        </w:rPr>
        <w:t>├─</w:t>
      </w:r>
      <w:r>
        <w:rPr>
          <w:rFonts w:hint="eastAsia"/>
        </w:rPr>
        <w:t xml:space="preserve"> 7. Create 50Hz ticker</w:t>
      </w:r>
    </w:p>
    <w:p w14:paraId="4B02DF91" w14:textId="29730652" w:rsidR="00F91232" w:rsidRDefault="00B6797E" w:rsidP="00B6797E">
      <w:pPr>
        <w:ind w:firstLine="440"/>
      </w:pPr>
      <w:r>
        <w:rPr>
          <w:rFonts w:hint="eastAsia"/>
        </w:rPr>
        <w:t>└─</w:t>
      </w:r>
      <w:r>
        <w:rPr>
          <w:rFonts w:hint="eastAsia"/>
        </w:rPr>
        <w:t xml:space="preserve"> 8. Initialize control loop state</w:t>
      </w:r>
    </w:p>
    <w:p w14:paraId="3CC647E3" w14:textId="5F78A9B8" w:rsidR="00C56FAE" w:rsidRDefault="006454C2" w:rsidP="006454C2">
      <w:pPr>
        <w:pStyle w:val="5"/>
      </w:pPr>
      <w:bookmarkStart w:id="37" w:name="_Toc240359331"/>
      <w:r>
        <w:rPr>
          <w:rFonts w:hint="eastAsia"/>
        </w:rPr>
        <w:lastRenderedPageBreak/>
        <w:t>Block 1: Determine current policy</w:t>
      </w:r>
      <w:bookmarkEnd w:id="37"/>
    </w:p>
    <w:p w14:paraId="3313D069" w14:textId="3E7AEAEA" w:rsidR="006454C2" w:rsidRDefault="006454C2" w:rsidP="006454C2">
      <w:pPr>
        <w:pStyle w:val="5"/>
      </w:pPr>
      <w:bookmarkStart w:id="38" w:name="_Toc240359332"/>
      <w:r>
        <w:rPr>
          <w:rFonts w:hint="eastAsia"/>
        </w:rPr>
        <w:t>Block 2: Create Safety</w:t>
      </w:r>
      <w:bookmarkEnd w:id="38"/>
    </w:p>
    <w:p w14:paraId="0C92E967" w14:textId="39A66011" w:rsidR="006454C2" w:rsidRDefault="00344C81" w:rsidP="00344C81">
      <w:pPr>
        <w:pStyle w:val="5"/>
      </w:pPr>
      <w:bookmarkStart w:id="39" w:name="_Toc240359333"/>
      <w:r>
        <w:rPr>
          <w:rFonts w:hint="eastAsia"/>
        </w:rPr>
        <w:t>Block 3: Read startup pose</w:t>
      </w:r>
      <w:bookmarkEnd w:id="39"/>
    </w:p>
    <w:p w14:paraId="3EC044BE" w14:textId="3F8ECE44" w:rsidR="00344C81" w:rsidRDefault="009E4094" w:rsidP="009E4094">
      <w:pPr>
        <w:pStyle w:val="5"/>
      </w:pPr>
      <w:bookmarkStart w:id="40" w:name="_Toc240359334"/>
      <w:r>
        <w:rPr>
          <w:rFonts w:hint="eastAsia"/>
        </w:rPr>
        <w:t>Block 4: Create Controller</w:t>
      </w:r>
      <w:bookmarkEnd w:id="40"/>
    </w:p>
    <w:p w14:paraId="648BEB1B" w14:textId="7C29851D" w:rsidR="009E4094" w:rsidRDefault="00191F15" w:rsidP="00191F15">
      <w:pPr>
        <w:pStyle w:val="5"/>
      </w:pPr>
      <w:bookmarkStart w:id="41" w:name="_Toc240359335"/>
      <w:r>
        <w:rPr>
          <w:rFonts w:hint="eastAsia"/>
        </w:rPr>
        <w:t>Block 5: Establish 50 Hz ticker</w:t>
      </w:r>
      <w:bookmarkEnd w:id="41"/>
    </w:p>
    <w:p w14:paraId="23A80DB4" w14:textId="4BA20B2E" w:rsidR="00D14CA2" w:rsidRDefault="00D14CA2" w:rsidP="00D14CA2">
      <w:pPr>
        <w:ind w:firstLine="440"/>
      </w:pPr>
      <w:r>
        <w:rPr>
          <w:rFonts w:hint="eastAsia"/>
        </w:rPr>
        <w:t>Then: let mut ticker = tokio::time::interval(period); Normally: period = 20ms, then:</w:t>
      </w:r>
    </w:p>
    <w:p w14:paraId="2353DD2A" w14:textId="77777777" w:rsidR="00D14CA2" w:rsidRDefault="00D14CA2" w:rsidP="00D14CA2">
      <w:pPr>
        <w:ind w:firstLine="440"/>
      </w:pPr>
      <w:proofErr w:type="spellStart"/>
      <w:r>
        <w:t>ticker.set_missed_tick_</w:t>
      </w:r>
      <w:proofErr w:type="gramStart"/>
      <w:r>
        <w:t>behavior</w:t>
      </w:r>
      <w:proofErr w:type="spellEnd"/>
      <w:r>
        <w:t>(</w:t>
      </w:r>
      <w:proofErr w:type="gramEnd"/>
    </w:p>
    <w:p w14:paraId="63584689" w14:textId="77777777" w:rsidR="00D14CA2" w:rsidRDefault="00D14CA2" w:rsidP="00D14CA2">
      <w:pPr>
        <w:ind w:firstLine="440"/>
      </w:pPr>
      <w:r>
        <w:t xml:space="preserve">    </w:t>
      </w:r>
      <w:proofErr w:type="spellStart"/>
      <w:proofErr w:type="gramStart"/>
      <w:r>
        <w:t>MissedTickBehavior</w:t>
      </w:r>
      <w:proofErr w:type="spellEnd"/>
      <w:r>
        <w:t>::</w:t>
      </w:r>
      <w:proofErr w:type="gramEnd"/>
      <w:r>
        <w:t>Skip</w:t>
      </w:r>
    </w:p>
    <w:p w14:paraId="4C96D68A" w14:textId="77777777" w:rsidR="00D14CA2" w:rsidRDefault="00D14CA2" w:rsidP="00D14CA2">
      <w:pPr>
        <w:ind w:firstLine="440"/>
      </w:pPr>
      <w:r>
        <w:t>);</w:t>
      </w:r>
    </w:p>
    <w:p w14:paraId="631B7996" w14:textId="27A31502" w:rsidR="00D14CA2" w:rsidRDefault="00D14CA2" w:rsidP="00D14CA2">
      <w:pPr>
        <w:ind w:firstLine="440"/>
      </w:pPr>
      <w:r>
        <w:rPr>
          <w:rFonts w:hint="eastAsia"/>
        </w:rPr>
        <w:t>This is very important. It means:</w:t>
      </w:r>
    </w:p>
    <w:p w14:paraId="30145B51" w14:textId="77777777" w:rsidR="00D14CA2" w:rsidRDefault="00D14CA2" w:rsidP="00D14CA2">
      <w:pPr>
        <w:ind w:firstLine="440"/>
      </w:pPr>
      <w:r>
        <w:t>tick 1</w:t>
      </w:r>
    </w:p>
    <w:p w14:paraId="17FFF484" w14:textId="77777777" w:rsidR="00D14CA2" w:rsidRDefault="00D14CA2" w:rsidP="00D14CA2">
      <w:pPr>
        <w:ind w:firstLine="440"/>
      </w:pPr>
      <w:r>
        <w:t>tick 2</w:t>
      </w:r>
    </w:p>
    <w:p w14:paraId="5154275F" w14:textId="77777777" w:rsidR="00D14CA2" w:rsidRDefault="00D14CA2" w:rsidP="00D14CA2">
      <w:pPr>
        <w:ind w:firstLine="440"/>
      </w:pPr>
      <w:r>
        <w:rPr>
          <w:rFonts w:hint="eastAsia"/>
        </w:rPr>
        <w:t xml:space="preserve">tick 3   </w:t>
      </w:r>
      <w:r>
        <w:rPr>
          <w:rFonts w:hint="eastAsia"/>
        </w:rPr>
        <w:t>←</w:t>
      </w:r>
      <w:r>
        <w:rPr>
          <w:rFonts w:hint="eastAsia"/>
        </w:rPr>
        <w:t xml:space="preserve"> This one was too slow, missed</w:t>
      </w:r>
    </w:p>
    <w:p w14:paraId="0E4F48A8" w14:textId="1ABF2C80" w:rsidR="00D14CA2" w:rsidRDefault="00D14CA2" w:rsidP="00D14CA2">
      <w:pPr>
        <w:ind w:firstLine="440"/>
      </w:pPr>
      <w:r>
        <w:t>tick 4</w:t>
      </w:r>
    </w:p>
    <w:p w14:paraId="1200669F" w14:textId="3F114408" w:rsidR="00D14CA2" w:rsidRDefault="00D14CA2" w:rsidP="00D14CA2">
      <w:pPr>
        <w:ind w:firstLine="440"/>
      </w:pPr>
      <w:r>
        <w:rPr>
          <w:rFonts w:hint="eastAsia"/>
        </w:rPr>
        <w:t>It will not catch up:</w:t>
      </w:r>
    </w:p>
    <w:p w14:paraId="346D89ED" w14:textId="77777777" w:rsidR="00D14CA2" w:rsidRDefault="00D14CA2" w:rsidP="00D14CA2">
      <w:pPr>
        <w:ind w:firstLine="440"/>
      </w:pPr>
      <w:r>
        <w:t>tick 3</w:t>
      </w:r>
    </w:p>
    <w:p w14:paraId="65074D47" w14:textId="59A38417" w:rsidR="00D14CA2" w:rsidRDefault="00D14CA2" w:rsidP="00D14CA2">
      <w:pPr>
        <w:ind w:firstLine="440"/>
      </w:pPr>
      <w:r>
        <w:t>tick 3</w:t>
      </w:r>
    </w:p>
    <w:p w14:paraId="5FE4A504" w14:textId="769C054D" w:rsidR="00191F15" w:rsidRDefault="00D14CA2" w:rsidP="00D14CA2">
      <w:pPr>
        <w:ind w:firstLine="440"/>
      </w:pPr>
      <w:r>
        <w:rPr>
          <w:rFonts w:hint="eastAsia"/>
        </w:rPr>
        <w:t>Instead, it directly enters the latest time point. The control system does not want to accumulate old commands. The code also explicitly states that Skip is chosen to avoid backlog and time drift.</w:t>
      </w:r>
    </w:p>
    <w:p w14:paraId="1C0F7B6D" w14:textId="3A321CE0" w:rsidR="00F848CF" w:rsidRDefault="00F848CF" w:rsidP="00F848CF">
      <w:pPr>
        <w:pStyle w:val="5"/>
      </w:pPr>
      <w:bookmarkStart w:id="42" w:name="_Toc240359336"/>
      <w:r>
        <w:rPr>
          <w:rFonts w:hint="eastAsia"/>
        </w:rPr>
        <w:t>Enter while</w:t>
      </w:r>
      <w:bookmarkEnd w:id="42"/>
    </w:p>
    <w:p w14:paraId="038BB08D" w14:textId="5972A658" w:rsidR="00F848CF" w:rsidRDefault="00F848CF" w:rsidP="00F848CF">
      <w:pPr>
        <w:ind w:firstLine="440"/>
      </w:pPr>
      <w:r>
        <w:rPr>
          <w:rFonts w:hint="eastAsia"/>
        </w:rPr>
        <w:t>Code:</w:t>
      </w:r>
    </w:p>
    <w:p w14:paraId="2100D389" w14:textId="77777777" w:rsidR="00F848CF" w:rsidRDefault="00F848CF" w:rsidP="00F848CF">
      <w:pPr>
        <w:ind w:firstLine="440"/>
      </w:pPr>
      <w:proofErr w:type="gramStart"/>
      <w:r>
        <w:t>while !state</w:t>
      </w:r>
      <w:proofErr w:type="gramEnd"/>
      <w:r>
        <w:t>.shutdown.load(...) {</w:t>
      </w:r>
    </w:p>
    <w:p w14:paraId="37BFFF18" w14:textId="77777777" w:rsidR="00F848CF" w:rsidRDefault="00F848CF" w:rsidP="00F848CF">
      <w:pPr>
        <w:ind w:firstLine="440"/>
      </w:pPr>
      <w:r>
        <w:t xml:space="preserve">    </w:t>
      </w:r>
      <w:proofErr w:type="spellStart"/>
      <w:proofErr w:type="gramStart"/>
      <w:r>
        <w:t>ticker.tick</w:t>
      </w:r>
      <w:proofErr w:type="spellEnd"/>
      <w:proofErr w:type="gramEnd"/>
      <w:r>
        <w:t>().await;</w:t>
      </w:r>
    </w:p>
    <w:p w14:paraId="5BAA0AC4" w14:textId="77777777" w:rsidR="00F848CF" w:rsidRDefault="00F848CF" w:rsidP="00F848CF">
      <w:pPr>
        <w:ind w:firstLine="440"/>
      </w:pPr>
    </w:p>
    <w:p w14:paraId="5A8456FA" w14:textId="19EF85DB" w:rsidR="00F848CF" w:rsidRDefault="00F848CF" w:rsidP="00F848CF">
      <w:pPr>
        <w:ind w:firstLine="440"/>
      </w:pPr>
      <w:r>
        <w:rPr>
          <w:rFonts w:hint="eastAsia"/>
        </w:rPr>
        <w:t>This is the robot's true: 50 Hz main loop. Below, you must understand strictly in code order.</w:t>
      </w:r>
    </w:p>
    <w:p w14:paraId="5A0DAE20" w14:textId="77777777" w:rsidR="000911F0" w:rsidRDefault="000911F0" w:rsidP="000911F0">
      <w:pPr>
        <w:pStyle w:val="5"/>
      </w:pPr>
      <w:bookmarkStart w:id="43" w:name="_Toc240359337"/>
      <w:r>
        <w:rPr>
          <w:rFonts w:hint="eastAsia"/>
        </w:rPr>
        <w:t>Tick Block 1: Wait for cycle</w:t>
      </w:r>
      <w:bookmarkEnd w:id="43"/>
    </w:p>
    <w:p w14:paraId="14EEE89F" w14:textId="3A48AC93" w:rsidR="00AB1A70" w:rsidRDefault="000911F0" w:rsidP="000911F0">
      <w:pPr>
        <w:ind w:firstLine="440"/>
      </w:pPr>
      <w:r>
        <w:rPr>
          <w:rFonts w:hint="eastAsia"/>
        </w:rPr>
        <w:t>Each time: ticker.tick().await; waits for the next control cycle. Then: let tick_start = Instant::now(); records this tick's start point.</w:t>
      </w:r>
    </w:p>
    <w:p w14:paraId="111155C0" w14:textId="68D5C754" w:rsidR="000911F0" w:rsidRDefault="001A3762" w:rsidP="001A3762">
      <w:pPr>
        <w:pStyle w:val="5"/>
      </w:pPr>
      <w:bookmarkStart w:id="44" w:name="_Toc240359338"/>
      <w:r>
        <w:rPr>
          <w:rFonts w:hint="eastAsia"/>
        </w:rPr>
        <w:lastRenderedPageBreak/>
        <w:t>Tick Block 2: Read sensors</w:t>
      </w:r>
      <w:bookmarkEnd w:id="44"/>
    </w:p>
    <w:p w14:paraId="6C4CD235" w14:textId="1A098C95" w:rsidR="001A3762" w:rsidRDefault="00EA77D4" w:rsidP="00EA77D4">
      <w:pPr>
        <w:pStyle w:val="5"/>
      </w:pPr>
      <w:bookmarkStart w:id="45" w:name="_Toc240359339"/>
      <w:r>
        <w:rPr>
          <w:rFonts w:hint="eastAsia"/>
        </w:rPr>
        <w:t>Tick Block 3: Coast</w:t>
      </w:r>
      <w:bookmarkEnd w:id="45"/>
    </w:p>
    <w:p w14:paraId="0A8643F1" w14:textId="1FE971E5" w:rsidR="00D73AF7" w:rsidRDefault="00665A35" w:rsidP="00D73AF7">
      <w:pPr>
        <w:ind w:firstLine="440"/>
      </w:pPr>
      <w:r>
        <w:rPr>
          <w:rFonts w:hint="eastAsia"/>
        </w:rPr>
        <w:t xml:space="preserve">If reading sensors fails. Code: let sensors = </w:t>
      </w:r>
      <w:proofErr w:type="spellStart"/>
      <w:r>
        <w:rPr>
          <w:rFonts w:hint="eastAsia"/>
        </w:rPr>
        <w:t>coast.sample</w:t>
      </w:r>
      <w:proofErr w:type="spellEnd"/>
      <w:r>
        <w:rPr>
          <w:rFonts w:hint="eastAsia"/>
        </w:rPr>
        <w:t>(fresh); Meaning:</w:t>
      </w:r>
    </w:p>
    <w:p w14:paraId="5BE92CE5" w14:textId="77777777" w:rsidR="00D73AF7" w:rsidRDefault="00D73AF7" w:rsidP="00D73AF7">
      <w:pPr>
        <w:ind w:firstLine="440"/>
      </w:pPr>
      <w:r>
        <w:rPr>
          <w:rFonts w:hint="eastAsia"/>
        </w:rPr>
        <w:t>fresh read succeeded</w:t>
      </w:r>
    </w:p>
    <w:p w14:paraId="1B6C3DD0" w14:textId="77777777" w:rsidR="00D73AF7" w:rsidRDefault="00D73AF7" w:rsidP="00D73AF7">
      <w:pPr>
        <w:ind w:firstLine="440"/>
      </w:pPr>
      <w:r>
        <w:rPr>
          <w:rFonts w:hint="eastAsia"/>
        </w:rPr>
        <w:t xml:space="preserve">    </w:t>
      </w:r>
      <w:r>
        <w:rPr>
          <w:rFonts w:hint="eastAsia"/>
        </w:rPr>
        <w:t>↓</w:t>
      </w:r>
    </w:p>
    <w:p w14:paraId="228C0844" w14:textId="77777777" w:rsidR="00D73AF7" w:rsidRDefault="00D73AF7" w:rsidP="00D73AF7">
      <w:pPr>
        <w:ind w:firstLine="440"/>
      </w:pPr>
      <w:r>
        <w:rPr>
          <w:rFonts w:hint="eastAsia"/>
        </w:rPr>
        <w:t>Use fresh</w:t>
      </w:r>
    </w:p>
    <w:p w14:paraId="7125D8EA" w14:textId="77777777" w:rsidR="00D73AF7" w:rsidRDefault="00D73AF7" w:rsidP="00D73AF7">
      <w:pPr>
        <w:ind w:firstLine="440"/>
      </w:pPr>
    </w:p>
    <w:p w14:paraId="53FF7C66" w14:textId="77777777" w:rsidR="00D73AF7" w:rsidRDefault="00D73AF7" w:rsidP="00D73AF7">
      <w:pPr>
        <w:ind w:firstLine="440"/>
      </w:pPr>
      <w:r>
        <w:rPr>
          <w:rFonts w:hint="eastAsia"/>
        </w:rPr>
        <w:t>fresh read failed</w:t>
      </w:r>
    </w:p>
    <w:p w14:paraId="0B542468" w14:textId="77777777" w:rsidR="00D73AF7" w:rsidRDefault="00D73AF7" w:rsidP="00D73AF7">
      <w:pPr>
        <w:ind w:firstLine="440"/>
      </w:pPr>
      <w:r>
        <w:rPr>
          <w:rFonts w:hint="eastAsia"/>
        </w:rPr>
        <w:t xml:space="preserve">    </w:t>
      </w:r>
      <w:r>
        <w:rPr>
          <w:rFonts w:hint="eastAsia"/>
        </w:rPr>
        <w:t>↓</w:t>
      </w:r>
    </w:p>
    <w:p w14:paraId="36056AF8" w14:textId="77777777" w:rsidR="00D73AF7" w:rsidRDefault="00D73AF7" w:rsidP="00D73AF7">
      <w:pPr>
        <w:ind w:firstLine="440"/>
      </w:pPr>
      <w:r>
        <w:rPr>
          <w:rFonts w:hint="eastAsia"/>
        </w:rPr>
        <w:t>Temporarily use last good sample</w:t>
      </w:r>
    </w:p>
    <w:p w14:paraId="7B62E03B" w14:textId="4BCC8CFD" w:rsidR="00EA77D4" w:rsidRDefault="00D73AF7" w:rsidP="00D73AF7">
      <w:pPr>
        <w:ind w:firstLine="440"/>
      </w:pPr>
      <w:r>
        <w:rPr>
          <w:rFonts w:hint="eastAsia"/>
        </w:rPr>
        <w:t xml:space="preserve">Maximum COAST_TICKS = 3, which is approximately: 60 </w:t>
      </w:r>
      <w:proofErr w:type="spellStart"/>
      <w:r>
        <w:rPr>
          <w:rFonts w:hint="eastAsia"/>
        </w:rPr>
        <w:t>ms</w:t>
      </w:r>
      <w:proofErr w:type="spellEnd"/>
    </w:p>
    <w:p w14:paraId="0149AF30" w14:textId="50B7C817" w:rsidR="00D73AF7" w:rsidRDefault="008213E6" w:rsidP="008213E6">
      <w:pPr>
        <w:pStyle w:val="5"/>
      </w:pPr>
      <w:bookmarkStart w:id="46" w:name="_Toc240359340"/>
      <w:r>
        <w:rPr>
          <w:rFonts w:hint="eastAsia"/>
        </w:rPr>
        <w:t>Tick Block 4: Update IMU / odometry / fall status</w:t>
      </w:r>
      <w:bookmarkEnd w:id="46"/>
    </w:p>
    <w:p w14:paraId="3583E835" w14:textId="1057D95C" w:rsidR="008213E6" w:rsidRDefault="008D4C0D" w:rsidP="008D4C0D">
      <w:pPr>
        <w:pStyle w:val="5"/>
      </w:pPr>
      <w:bookmarkStart w:id="47" w:name="_Toc240359341"/>
      <w:r>
        <w:rPr>
          <w:rFonts w:hint="eastAsia"/>
        </w:rPr>
        <w:t>Tick Block 5: Read Intent Snapshot</w:t>
      </w:r>
      <w:bookmarkEnd w:id="47"/>
    </w:p>
    <w:p w14:paraId="153A5114" w14:textId="4F113ECE" w:rsidR="008D4C0D" w:rsidRDefault="00506553" w:rsidP="00506553">
      <w:pPr>
        <w:pStyle w:val="5"/>
      </w:pPr>
      <w:bookmarkStart w:id="48" w:name="_Toc240359342"/>
      <w:r>
        <w:rPr>
          <w:rFonts w:hint="eastAsia"/>
        </w:rPr>
        <w:t>Tick Block 6: Safety Gate</w:t>
      </w:r>
      <w:bookmarkEnd w:id="48"/>
    </w:p>
    <w:p w14:paraId="63A351C8" w14:textId="0BBBD953" w:rsidR="00506553" w:rsidRDefault="00F60F3D" w:rsidP="00F60F3D">
      <w:pPr>
        <w:ind w:firstLine="440"/>
      </w:pPr>
      <w:r>
        <w:rPr>
          <w:rFonts w:hint="eastAsia"/>
        </w:rPr>
        <w:t>This resolves: "Does the user want the robot to move in a way that has already timed out, or should it be restricted?"</w:t>
      </w:r>
    </w:p>
    <w:p w14:paraId="408CEA3E" w14:textId="5043E0AE" w:rsidR="00F60F3D" w:rsidRDefault="00FB7705" w:rsidP="00FB7705">
      <w:pPr>
        <w:pStyle w:val="5"/>
      </w:pPr>
      <w:bookmarkStart w:id="49" w:name="_Toc240359343"/>
      <w:r>
        <w:rPr>
          <w:rFonts w:hint="eastAsia"/>
        </w:rPr>
        <w:t>Tick Block 7: Handle one-time power request</w:t>
      </w:r>
      <w:bookmarkEnd w:id="49"/>
    </w:p>
    <w:p w14:paraId="570F4315" w14:textId="6916558E" w:rsidR="00FB7705" w:rsidRDefault="006B6E26" w:rsidP="006B6E26">
      <w:pPr>
        <w:pStyle w:val="5"/>
      </w:pPr>
      <w:bookmarkStart w:id="50" w:name="_Toc240359344"/>
      <w:r>
        <w:rPr>
          <w:rFonts w:hint="eastAsia"/>
        </w:rPr>
        <w:t>Tick Block 8: Handle Skill / Sit / Ground Pick</w:t>
      </w:r>
      <w:bookmarkEnd w:id="50"/>
    </w:p>
    <w:p w14:paraId="22C088FD" w14:textId="76A5DF9A" w:rsidR="00804497" w:rsidRDefault="00804497" w:rsidP="00804497">
      <w:pPr>
        <w:ind w:firstLine="440"/>
      </w:pPr>
      <w:r>
        <w:rPr>
          <w:rFonts w:hint="eastAsia"/>
        </w:rPr>
        <w:t xml:space="preserve">Requests such as </w:t>
      </w:r>
      <w:proofErr w:type="spellStart"/>
      <w:r>
        <w:rPr>
          <w:rFonts w:hint="eastAsia"/>
        </w:rPr>
        <w:t>ground_pick</w:t>
      </w:r>
      <w:proofErr w:type="spellEnd"/>
      <w:r>
        <w:rPr>
          <w:rFonts w:hint="eastAsia"/>
        </w:rPr>
        <w:t xml:space="preserve">, </w:t>
      </w:r>
      <w:proofErr w:type="spellStart"/>
      <w:r>
        <w:rPr>
          <w:rFonts w:hint="eastAsia"/>
        </w:rPr>
        <w:t>sit_toggle</w:t>
      </w:r>
      <w:proofErr w:type="spellEnd"/>
      <w:r>
        <w:rPr>
          <w:rFonts w:hint="eastAsia"/>
        </w:rPr>
        <w:t>, skill do not directly produce joint targets. They only change: the Controller's internal state. For example:</w:t>
      </w:r>
    </w:p>
    <w:p w14:paraId="4F54168B" w14:textId="77777777" w:rsidR="00804497" w:rsidRDefault="00804497" w:rsidP="00804497">
      <w:pPr>
        <w:ind w:firstLine="440"/>
      </w:pPr>
      <w:r>
        <w:t>robot.do kick</w:t>
      </w:r>
    </w:p>
    <w:p w14:paraId="67F1BB05" w14:textId="77777777" w:rsidR="00804497" w:rsidRDefault="00804497" w:rsidP="00804497">
      <w:pPr>
        <w:ind w:firstLine="440"/>
      </w:pPr>
      <w:r>
        <w:rPr>
          <w:rFonts w:hint="eastAsia"/>
        </w:rPr>
        <w:t xml:space="preserve">      </w:t>
      </w:r>
      <w:r>
        <w:rPr>
          <w:rFonts w:hint="eastAsia"/>
        </w:rPr>
        <w:t>↓</w:t>
      </w:r>
    </w:p>
    <w:p w14:paraId="3FA09791" w14:textId="77777777" w:rsidR="00804497" w:rsidRDefault="00804497" w:rsidP="00804497">
      <w:pPr>
        <w:ind w:firstLine="440"/>
      </w:pPr>
      <w:proofErr w:type="spellStart"/>
      <w:proofErr w:type="gramStart"/>
      <w:r>
        <w:t>controller.start</w:t>
      </w:r>
      <w:proofErr w:type="gramEnd"/>
      <w:r>
        <w:t>_skill</w:t>
      </w:r>
      <w:proofErr w:type="spellEnd"/>
      <w:r>
        <w:t>()</w:t>
      </w:r>
    </w:p>
    <w:p w14:paraId="0EE36CF8" w14:textId="77777777" w:rsidR="00804497" w:rsidRDefault="00804497" w:rsidP="00804497">
      <w:pPr>
        <w:ind w:firstLine="440"/>
      </w:pPr>
      <w:r>
        <w:rPr>
          <w:rFonts w:hint="eastAsia"/>
        </w:rPr>
        <w:t xml:space="preserve">      </w:t>
      </w:r>
      <w:r>
        <w:rPr>
          <w:rFonts w:hint="eastAsia"/>
        </w:rPr>
        <w:t>↓</w:t>
      </w:r>
    </w:p>
    <w:p w14:paraId="45D83106" w14:textId="77777777" w:rsidR="00804497" w:rsidRDefault="00804497" w:rsidP="00804497">
      <w:pPr>
        <w:ind w:firstLine="440"/>
      </w:pPr>
      <w:r>
        <w:t>active = kick</w:t>
      </w:r>
    </w:p>
    <w:p w14:paraId="11DD7F3C" w14:textId="77777777" w:rsidR="00804497" w:rsidRDefault="00804497" w:rsidP="00804497">
      <w:pPr>
        <w:ind w:firstLine="440"/>
      </w:pPr>
    </w:p>
    <w:p w14:paraId="18DD1B9B" w14:textId="6D45C9B6" w:rsidR="006B6E26" w:rsidRDefault="00804497" w:rsidP="00804497">
      <w:pPr>
        <w:ind w:firstLine="440"/>
      </w:pPr>
      <w:r>
        <w:rPr>
          <w:rFonts w:hint="eastAsia"/>
        </w:rPr>
        <w:t>Then the real target is only generated later by: controller.step(). This is very important: IPC request is "changing controller state", not "directly outputting motor targets".</w:t>
      </w:r>
    </w:p>
    <w:p w14:paraId="29583D76" w14:textId="679913B6" w:rsidR="00804497" w:rsidRDefault="00FA7E6B" w:rsidP="00FA7E6B">
      <w:pPr>
        <w:pStyle w:val="5"/>
      </w:pPr>
      <w:bookmarkStart w:id="51" w:name="_Toc240359345"/>
      <w:r>
        <w:rPr>
          <w:rFonts w:hint="eastAsia"/>
        </w:rPr>
        <w:lastRenderedPageBreak/>
        <w:t>Tick Block 9: Handle sound</w:t>
      </w:r>
      <w:bookmarkEnd w:id="51"/>
    </w:p>
    <w:p w14:paraId="76961DF5" w14:textId="74B15591" w:rsidR="00FA7E6B" w:rsidRDefault="00EE78AA" w:rsidP="00EE78AA">
      <w:pPr>
        <w:pStyle w:val="5"/>
      </w:pPr>
      <w:bookmarkStart w:id="52" w:name="_Toc240359346"/>
      <w:r>
        <w:rPr>
          <w:rFonts w:hint="eastAsia"/>
        </w:rPr>
        <w:t>Tick Block 10: Handle Mode Switch / Policy Reload</w:t>
      </w:r>
      <w:bookmarkEnd w:id="52"/>
    </w:p>
    <w:p w14:paraId="522C9835" w14:textId="36833157" w:rsidR="00EE78AA" w:rsidRDefault="00085B77" w:rsidP="00085B77">
      <w:pPr>
        <w:pStyle w:val="5"/>
      </w:pPr>
      <w:bookmarkStart w:id="53" w:name="_Toc240359347"/>
      <w:r>
        <w:rPr>
          <w:rFonts w:hint="eastAsia"/>
        </w:rPr>
        <w:t>Tick Block 11: Shutdown / Battery Shutdown</w:t>
      </w:r>
      <w:bookmarkEnd w:id="53"/>
    </w:p>
    <w:p w14:paraId="6208A8BA" w14:textId="6B52432D" w:rsidR="00085B77" w:rsidRDefault="00F67DE6" w:rsidP="00F67DE6">
      <w:pPr>
        <w:pStyle w:val="5"/>
      </w:pPr>
      <w:bookmarkStart w:id="54" w:name="_Toc240359348"/>
      <w:r>
        <w:rPr>
          <w:rFonts w:hint="eastAsia"/>
        </w:rPr>
        <w:t>Tick Block 12: Limp-Fall</w:t>
      </w:r>
      <w:bookmarkEnd w:id="54"/>
    </w:p>
    <w:p w14:paraId="4DE812ED" w14:textId="388C9BAD" w:rsidR="00F67DE6" w:rsidRDefault="005C2B3D" w:rsidP="005C2B3D">
      <w:pPr>
        <w:pStyle w:val="5"/>
      </w:pPr>
      <w:bookmarkStart w:id="55" w:name="_Toc240359349"/>
      <w:r>
        <w:rPr>
          <w:rFonts w:hint="eastAsia"/>
        </w:rPr>
        <w:t>Tick Block 13: Decide whether to enter driving</w:t>
      </w:r>
      <w:bookmarkEnd w:id="55"/>
    </w:p>
    <w:p w14:paraId="484151CA" w14:textId="4744B669" w:rsidR="003E48EC" w:rsidRDefault="003E48EC" w:rsidP="003E48EC">
      <w:pPr>
        <w:ind w:firstLine="440"/>
      </w:pPr>
      <w:r>
        <w:rPr>
          <w:rFonts w:hint="eastAsia"/>
        </w:rPr>
        <w:t>This is the most important condition judgment in the entire loop:</w:t>
      </w:r>
    </w:p>
    <w:p w14:paraId="0CEB94B1" w14:textId="77777777" w:rsidR="003E48EC" w:rsidRDefault="003E48EC" w:rsidP="003E48EC">
      <w:pPr>
        <w:ind w:firstLine="440"/>
      </w:pPr>
      <w:r>
        <w:t>let driving =</w:t>
      </w:r>
    </w:p>
    <w:p w14:paraId="44B409C4" w14:textId="77777777" w:rsidR="003E48EC" w:rsidRDefault="003E48EC" w:rsidP="003E48EC">
      <w:pPr>
        <w:ind w:firstLine="440"/>
      </w:pPr>
      <w:r>
        <w:t xml:space="preserve">    </w:t>
      </w:r>
      <w:proofErr w:type="spellStart"/>
      <w:proofErr w:type="gramStart"/>
      <w:r>
        <w:t>snapshot.enabled</w:t>
      </w:r>
      <w:proofErr w:type="spellEnd"/>
      <w:proofErr w:type="gramEnd"/>
    </w:p>
    <w:p w14:paraId="49E77846" w14:textId="77777777" w:rsidR="003E48EC" w:rsidRDefault="003E48EC" w:rsidP="003E48EC">
      <w:pPr>
        <w:ind w:firstLine="440"/>
      </w:pPr>
      <w:r>
        <w:t xml:space="preserve">    &amp;&amp; </w:t>
      </w:r>
      <w:proofErr w:type="spellStart"/>
      <w:r>
        <w:t>bringup</w:t>
      </w:r>
      <w:proofErr w:type="spellEnd"/>
      <w:r>
        <w:t xml:space="preserve"> == </w:t>
      </w:r>
      <w:proofErr w:type="spellStart"/>
      <w:proofErr w:type="gramStart"/>
      <w:r>
        <w:t>Bringup</w:t>
      </w:r>
      <w:proofErr w:type="spellEnd"/>
      <w:r>
        <w:t>::</w:t>
      </w:r>
      <w:proofErr w:type="gramEnd"/>
      <w:r>
        <w:t>Ready</w:t>
      </w:r>
    </w:p>
    <w:p w14:paraId="4FFDE7A0" w14:textId="77777777" w:rsidR="003E48EC" w:rsidRDefault="003E48EC" w:rsidP="003E48EC">
      <w:pPr>
        <w:ind w:firstLine="440"/>
      </w:pPr>
      <w:r>
        <w:t xml:space="preserve">    &amp;&amp; controller.is_</w:t>
      </w:r>
      <w:proofErr w:type="gramStart"/>
      <w:r>
        <w:t>some(</w:t>
      </w:r>
      <w:proofErr w:type="gramEnd"/>
      <w:r>
        <w:t>)</w:t>
      </w:r>
    </w:p>
    <w:p w14:paraId="5AABC8EE" w14:textId="77777777" w:rsidR="003E48EC" w:rsidRDefault="003E48EC" w:rsidP="003E48EC">
      <w:pPr>
        <w:ind w:firstLine="440"/>
      </w:pPr>
      <w:r>
        <w:t xml:space="preserve">    &amp;</w:t>
      </w:r>
      <w:proofErr w:type="gramStart"/>
      <w:r>
        <w:t>&amp; !</w:t>
      </w:r>
      <w:proofErr w:type="spellStart"/>
      <w:r>
        <w:t>in</w:t>
      </w:r>
      <w:proofErr w:type="gramEnd"/>
      <w:r>
        <w:t>_limp_fall</w:t>
      </w:r>
      <w:proofErr w:type="spellEnd"/>
    </w:p>
    <w:p w14:paraId="0B482A35" w14:textId="77777777" w:rsidR="003E48EC" w:rsidRDefault="003E48EC" w:rsidP="003E48EC">
      <w:pPr>
        <w:ind w:firstLine="440"/>
      </w:pPr>
      <w:r>
        <w:t xml:space="preserve">    &amp;&amp; sensors.is_</w:t>
      </w:r>
      <w:proofErr w:type="gramStart"/>
      <w:r>
        <w:t>some(</w:t>
      </w:r>
      <w:proofErr w:type="gramEnd"/>
      <w:r>
        <w:t>)</w:t>
      </w:r>
    </w:p>
    <w:p w14:paraId="6A87DB43" w14:textId="77777777" w:rsidR="003E48EC" w:rsidRDefault="003E48EC" w:rsidP="003E48EC">
      <w:pPr>
        <w:ind w:firstLine="440"/>
      </w:pPr>
      <w:r>
        <w:t xml:space="preserve">    &amp;&amp; </w:t>
      </w:r>
      <w:proofErr w:type="spellStart"/>
      <w:r>
        <w:t>imu_warm</w:t>
      </w:r>
      <w:proofErr w:type="spellEnd"/>
    </w:p>
    <w:p w14:paraId="78F39964" w14:textId="77777777" w:rsidR="003E48EC" w:rsidRDefault="003E48EC" w:rsidP="003E48EC">
      <w:pPr>
        <w:ind w:firstLine="440"/>
      </w:pPr>
      <w:r>
        <w:t xml:space="preserve">    &amp;</w:t>
      </w:r>
      <w:proofErr w:type="gramStart"/>
      <w:r>
        <w:t>&amp; !</w:t>
      </w:r>
      <w:proofErr w:type="spellStart"/>
      <w:r>
        <w:t>powered</w:t>
      </w:r>
      <w:proofErr w:type="gramEnd"/>
      <w:r>
        <w:t>_off</w:t>
      </w:r>
      <w:proofErr w:type="spellEnd"/>
      <w:r>
        <w:t>;</w:t>
      </w:r>
    </w:p>
    <w:p w14:paraId="053CFF83" w14:textId="430C73E2" w:rsidR="005C2B3D" w:rsidRDefault="003E48EC" w:rsidP="003E48EC">
      <w:pPr>
        <w:ind w:firstLine="440"/>
      </w:pPr>
      <w:r>
        <w:rPr>
          <w:rFonts w:hint="eastAsia"/>
        </w:rPr>
        <w:t>Only when all conditions are met does the policy truly have control of the robot.</w:t>
      </w:r>
    </w:p>
    <w:p w14:paraId="4FC675E0" w14:textId="389EAC90" w:rsidR="00CD3E4D" w:rsidRDefault="00CD3E4D" w:rsidP="00CD3E4D">
      <w:pPr>
        <w:pStyle w:val="5"/>
      </w:pPr>
      <w:bookmarkStart w:id="56" w:name="_Toc240359350"/>
      <w:r>
        <w:rPr>
          <w:rFonts w:hint="eastAsia"/>
        </w:rPr>
        <w:t>Tick Block 14: Handle driving start / stop</w:t>
      </w:r>
      <w:bookmarkEnd w:id="56"/>
    </w:p>
    <w:p w14:paraId="3A4ED89E" w14:textId="6BB74935" w:rsidR="00CD3E4D" w:rsidRDefault="00AE3864" w:rsidP="00AE3864">
      <w:pPr>
        <w:pStyle w:val="5"/>
      </w:pPr>
      <w:bookmarkStart w:id="57" w:name="_Toc240359351"/>
      <w:r>
        <w:rPr>
          <w:rFonts w:hint="eastAsia"/>
        </w:rPr>
        <w:t>Tick Block 15: Battery voltage compensation</w:t>
      </w:r>
      <w:bookmarkEnd w:id="57"/>
    </w:p>
    <w:p w14:paraId="71807734" w14:textId="25F7335B" w:rsidR="00AE3864" w:rsidRDefault="00AE3864" w:rsidP="00AE3864">
      <w:pPr>
        <w:ind w:firstLine="440"/>
      </w:pPr>
      <w:r>
        <w:rPr>
          <w:rFonts w:hint="eastAsia"/>
        </w:rPr>
        <w:t>The purpose is to maintain the effective control response of the servos as much as possible.</w:t>
      </w:r>
    </w:p>
    <w:p w14:paraId="1779FC08" w14:textId="644D463D" w:rsidR="00AE3864" w:rsidRDefault="00576BB7" w:rsidP="00576BB7">
      <w:pPr>
        <w:pStyle w:val="5"/>
      </w:pPr>
      <w:bookmarkStart w:id="58" w:name="_Toc240359352"/>
      <w:r>
        <w:rPr>
          <w:rFonts w:hint="eastAsia"/>
        </w:rPr>
        <w:t>Tick Block 16: Generate Joint Targets</w:t>
      </w:r>
      <w:bookmarkEnd w:id="58"/>
    </w:p>
    <w:p w14:paraId="038C85B4" w14:textId="6FD6E378" w:rsidR="00576BB7" w:rsidRDefault="009917D7" w:rsidP="009917D7">
      <w:pPr>
        <w:pStyle w:val="5"/>
      </w:pPr>
      <w:bookmarkStart w:id="59" w:name="_Toc240359353"/>
      <w:r>
        <w:rPr>
          <w:rFonts w:hint="eastAsia"/>
        </w:rPr>
        <w:t>Tick Block 17: Controller.step()</w:t>
      </w:r>
      <w:bookmarkEnd w:id="59"/>
    </w:p>
    <w:p w14:paraId="269370DE" w14:textId="0669A45F" w:rsidR="009931BD" w:rsidRDefault="009931BD" w:rsidP="009931BD">
      <w:pPr>
        <w:ind w:firstLine="440"/>
      </w:pPr>
      <w:r>
        <w:rPr>
          <w:rFonts w:hint="eastAsia"/>
        </w:rPr>
        <w:t>In robotd's control loop, when the robot is truly driving, it enters:</w:t>
      </w:r>
    </w:p>
    <w:p w14:paraId="015DBE15" w14:textId="77777777" w:rsidR="009931BD" w:rsidRDefault="009931BD" w:rsidP="009931BD">
      <w:pPr>
        <w:ind w:firstLine="440"/>
      </w:pPr>
      <w:proofErr w:type="spellStart"/>
      <w:proofErr w:type="gramStart"/>
      <w:r>
        <w:t>controller.step</w:t>
      </w:r>
      <w:proofErr w:type="spellEnd"/>
      <w:proofErr w:type="gramEnd"/>
      <w:r>
        <w:t>(</w:t>
      </w:r>
    </w:p>
    <w:p w14:paraId="0451DF69" w14:textId="77777777" w:rsidR="009931BD" w:rsidRDefault="009931BD" w:rsidP="009931BD">
      <w:pPr>
        <w:ind w:firstLine="440"/>
      </w:pPr>
      <w:r>
        <w:t xml:space="preserve">    sensors,</w:t>
      </w:r>
    </w:p>
    <w:p w14:paraId="53F45FF7" w14:textId="77777777" w:rsidR="009931BD" w:rsidRDefault="009931BD" w:rsidP="009931BD">
      <w:pPr>
        <w:ind w:firstLine="440"/>
      </w:pPr>
      <w:r>
        <w:t xml:space="preserve">    &amp;command,</w:t>
      </w:r>
    </w:p>
    <w:p w14:paraId="61125B21" w14:textId="77777777" w:rsidR="009931BD" w:rsidRDefault="009931BD" w:rsidP="009931BD">
      <w:pPr>
        <w:ind w:firstLine="440"/>
      </w:pPr>
      <w:r>
        <w:t xml:space="preserve">    </w:t>
      </w:r>
      <w:proofErr w:type="spellStart"/>
      <w:r>
        <w:t>body_active</w:t>
      </w:r>
      <w:proofErr w:type="spellEnd"/>
      <w:r>
        <w:t>,</w:t>
      </w:r>
    </w:p>
    <w:p w14:paraId="183EFE1F" w14:textId="77777777" w:rsidR="009931BD" w:rsidRDefault="009931BD" w:rsidP="009931BD">
      <w:pPr>
        <w:ind w:firstLine="440"/>
      </w:pPr>
      <w:r>
        <w:t xml:space="preserve">    period.as_secs_f64(),</w:t>
      </w:r>
    </w:p>
    <w:p w14:paraId="43A7ABC6" w14:textId="77777777" w:rsidR="009931BD" w:rsidRDefault="009931BD" w:rsidP="009931BD">
      <w:pPr>
        <w:ind w:firstLine="440"/>
      </w:pPr>
      <w:r>
        <w:t xml:space="preserve">    </w:t>
      </w:r>
      <w:proofErr w:type="spellStart"/>
      <w:r>
        <w:t>scale_mult</w:t>
      </w:r>
      <w:proofErr w:type="spellEnd"/>
      <w:r>
        <w:t>,</w:t>
      </w:r>
    </w:p>
    <w:p w14:paraId="4880B13E" w14:textId="1CD9F76A" w:rsidR="009931BD" w:rsidRDefault="009931BD" w:rsidP="009931BD">
      <w:pPr>
        <w:ind w:firstLine="440"/>
      </w:pPr>
      <w:r>
        <w:t>)</w:t>
      </w:r>
    </w:p>
    <w:p w14:paraId="3AC2387C" w14:textId="6D91DDE1" w:rsidR="009931BD" w:rsidRDefault="009931BD" w:rsidP="009931BD">
      <w:pPr>
        <w:ind w:firstLine="440"/>
      </w:pPr>
      <w:r>
        <w:rPr>
          <w:rFonts w:hint="eastAsia"/>
        </w:rPr>
        <w:lastRenderedPageBreak/>
        <w:t>That is to say: the control loop itself does not directly call ONNX. It passes sensors, commands, etc. to the Controller. The Controller is the control algorithm layer. The file robotd/src/control.rs even explicitly states at the beginning: Controller is located between RobotIo::read and safety apply, only does computation, has no IO handle itself, and therefore cannot directly control motors.</w:t>
      </w:r>
    </w:p>
    <w:p w14:paraId="388A2564" w14:textId="0E7A1078" w:rsidR="00534480" w:rsidRDefault="00534480" w:rsidP="00534480">
      <w:pPr>
        <w:ind w:firstLine="440"/>
      </w:pPr>
      <w:r>
        <w:rPr>
          <w:rFonts w:hint="eastAsia"/>
        </w:rPr>
        <w:t>So the model is actually:</w:t>
      </w:r>
    </w:p>
    <w:p w14:paraId="26C946A5" w14:textId="32AB6410" w:rsidR="00534480" w:rsidRDefault="00534480" w:rsidP="00534480">
      <w:pPr>
        <w:ind w:firstLine="440"/>
      </w:pPr>
      <w:r>
        <w:rPr>
          <w:rFonts w:hint="eastAsia"/>
        </w:rPr>
        <w:t xml:space="preserve">                       </w:t>
      </w:r>
      <w:r>
        <w:rPr>
          <w:rFonts w:hint="eastAsia"/>
        </w:rPr>
        <w:t>┌─</w:t>
      </w:r>
      <w:r>
        <w:rPr>
          <w:rFonts w:hint="eastAsia"/>
        </w:rPr>
        <w:t xml:space="preserve"> </w:t>
      </w:r>
      <w:r>
        <w:rPr>
          <w:rFonts w:hint="eastAsia"/>
        </w:rPr>
        <w:t>──────┐</w:t>
      </w:r>
    </w:p>
    <w:p w14:paraId="12A7EF34" w14:textId="77777777" w:rsidR="00534480" w:rsidRDefault="00534480" w:rsidP="00534480">
      <w:pPr>
        <w:ind w:firstLine="440"/>
      </w:pPr>
      <w:r>
        <w:rPr>
          <w:rFonts w:hint="eastAsia"/>
        </w:rPr>
        <w:t xml:space="preserve">Observation </w:t>
      </w:r>
      <w:r>
        <w:rPr>
          <w:rFonts w:hint="eastAsia"/>
        </w:rPr>
        <w:t>─────►│</w:t>
      </w:r>
      <w:r>
        <w:rPr>
          <w:rFonts w:hint="eastAsia"/>
        </w:rPr>
        <w:t xml:space="preserve">               </w:t>
      </w:r>
      <w:r>
        <w:rPr>
          <w:rFonts w:hint="eastAsia"/>
        </w:rPr>
        <w:t>│</w:t>
      </w:r>
    </w:p>
    <w:p w14:paraId="4F904766" w14:textId="38A22CFC" w:rsidR="00534480" w:rsidRDefault="00534480" w:rsidP="00534480">
      <w:pPr>
        <w:ind w:firstLine="440"/>
      </w:pPr>
      <w:r>
        <w:rPr>
          <w:rFonts w:hint="eastAsia"/>
        </w:rPr>
        <w:t xml:space="preserve">                       </w:t>
      </w:r>
      <w:r>
        <w:rPr>
          <w:rFonts w:hint="eastAsia"/>
        </w:rPr>
        <w:t>│</w:t>
      </w:r>
      <w:r>
        <w:rPr>
          <w:rFonts w:hint="eastAsia"/>
        </w:rPr>
        <w:t xml:space="preserve">   ONNX Policy  </w:t>
      </w:r>
      <w:r>
        <w:rPr>
          <w:rFonts w:hint="eastAsia"/>
        </w:rPr>
        <w:t>│──────►</w:t>
      </w:r>
      <w:r>
        <w:rPr>
          <w:rFonts w:hint="eastAsia"/>
        </w:rPr>
        <w:t xml:space="preserve"> actions</w:t>
      </w:r>
    </w:p>
    <w:p w14:paraId="6D100605" w14:textId="1FFF2463" w:rsidR="00534480" w:rsidRDefault="00534480" w:rsidP="00534480">
      <w:pPr>
        <w:ind w:firstLine="440"/>
      </w:pPr>
      <w:proofErr w:type="spellStart"/>
      <w:r>
        <w:rPr>
          <w:rFonts w:hint="eastAsia"/>
        </w:rPr>
        <w:t>h_in</w:t>
      </w:r>
      <w:proofErr w:type="spellEnd"/>
      <w:r>
        <w:rPr>
          <w:rFonts w:hint="eastAsia"/>
        </w:rPr>
        <w:t xml:space="preserve"> </w:t>
      </w:r>
      <w:r>
        <w:rPr>
          <w:rFonts w:hint="eastAsia"/>
        </w:rPr>
        <w:t>────────►│</w:t>
      </w:r>
      <w:r>
        <w:rPr>
          <w:rFonts w:hint="eastAsia"/>
        </w:rPr>
        <w:t xml:space="preserve">                </w:t>
      </w:r>
      <w:r>
        <w:rPr>
          <w:rFonts w:hint="eastAsia"/>
        </w:rPr>
        <w:t>│</w:t>
      </w:r>
    </w:p>
    <w:p w14:paraId="1AC3D239" w14:textId="4C71310A" w:rsidR="00534480" w:rsidRDefault="00534480" w:rsidP="00534480">
      <w:pPr>
        <w:ind w:firstLine="440"/>
      </w:pPr>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spellStart"/>
      <w:r>
        <w:rPr>
          <w:rFonts w:hint="eastAsia"/>
        </w:rPr>
        <w:t>h_out</w:t>
      </w:r>
      <w:proofErr w:type="spellEnd"/>
    </w:p>
    <w:p w14:paraId="65649777" w14:textId="742A90BA" w:rsidR="00534480" w:rsidRDefault="00534480" w:rsidP="00534480">
      <w:pPr>
        <w:ind w:firstLine="440"/>
      </w:pPr>
      <w:proofErr w:type="spellStart"/>
      <w:r>
        <w:rPr>
          <w:rFonts w:hint="eastAsia"/>
        </w:rPr>
        <w:t>c_in</w:t>
      </w:r>
      <w:proofErr w:type="spellEnd"/>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spellStart"/>
      <w:r>
        <w:rPr>
          <w:rFonts w:hint="eastAsia"/>
        </w:rPr>
        <w:t>c_out</w:t>
      </w:r>
      <w:proofErr w:type="spellEnd"/>
    </w:p>
    <w:p w14:paraId="0FF9F70E" w14:textId="3C66265D" w:rsidR="00534480" w:rsidRDefault="00534480" w:rsidP="00534480">
      <w:pPr>
        <w:ind w:firstLine="440"/>
      </w:pPr>
      <w:r>
        <w:rPr>
          <w:rFonts w:hint="eastAsia"/>
        </w:rPr>
        <w:t xml:space="preserve">                      </w:t>
      </w:r>
      <w:r>
        <w:rPr>
          <w:rFonts w:hint="eastAsia"/>
        </w:rPr>
        <w:t>└────────┘</w:t>
      </w:r>
    </w:p>
    <w:p w14:paraId="35DA85A4" w14:textId="02ED89D5" w:rsidR="002D7080" w:rsidRPr="00EA3F67" w:rsidRDefault="002D7080" w:rsidP="00534480">
      <w:pPr>
        <w:ind w:firstLine="440"/>
      </w:pPr>
      <w:r>
        <w:rPr>
          <w:rFonts w:hint="eastAsia"/>
        </w:rPr>
        <w:t>The Policy does not directly learn "absolute joint angles", but rather learns action offsets relative to the default/home pose.</w:t>
      </w:r>
    </w:p>
    <w:p w14:paraId="1B28F6A1" w14:textId="518289B1" w:rsidR="009917D7" w:rsidRDefault="0070674D" w:rsidP="00AC4B7B">
      <w:pPr>
        <w:pStyle w:val="6"/>
      </w:pPr>
      <w:r>
        <w:rPr>
          <w:rFonts w:hint="eastAsia"/>
        </w:rPr>
        <w:t>Controller Block 1: Select which Network</w:t>
      </w:r>
    </w:p>
    <w:p w14:paraId="17E92478" w14:textId="7DD4A71F" w:rsidR="0070674D" w:rsidRDefault="0070674D" w:rsidP="00AC4B7B">
      <w:pPr>
        <w:pStyle w:val="6"/>
      </w:pPr>
      <w:r>
        <w:rPr>
          <w:rFonts w:hint="eastAsia"/>
        </w:rPr>
        <w:t>Controller Block 2: Construct Observation</w:t>
      </w:r>
    </w:p>
    <w:p w14:paraId="621C5149" w14:textId="646A5BEA" w:rsidR="0070674D" w:rsidRDefault="0070674D" w:rsidP="00AC4B7B">
      <w:pPr>
        <w:pStyle w:val="6"/>
      </w:pPr>
      <w:r>
        <w:rPr>
          <w:rFonts w:hint="eastAsia"/>
        </w:rPr>
        <w:t xml:space="preserve">Controller Block 3: Action </w:t>
      </w:r>
      <w:r>
        <w:rPr>
          <w:rFonts w:hint="eastAsia"/>
        </w:rPr>
        <w:t>→</w:t>
      </w:r>
      <w:r>
        <w:rPr>
          <w:rFonts w:hint="eastAsia"/>
        </w:rPr>
        <w:t xml:space="preserve"> Joint Target</w:t>
      </w:r>
    </w:p>
    <w:p w14:paraId="5F550682" w14:textId="00A8E711" w:rsidR="0070674D" w:rsidRDefault="005555E2" w:rsidP="00AC4B7B">
      <w:pPr>
        <w:pStyle w:val="6"/>
      </w:pPr>
      <w:r>
        <w:rPr>
          <w:rFonts w:hint="eastAsia"/>
        </w:rPr>
        <w:t>Controller Block 4: Low-pass</w:t>
      </w:r>
    </w:p>
    <w:p w14:paraId="6AB51FDC" w14:textId="5475E7E6" w:rsidR="005555E2" w:rsidRDefault="005555E2" w:rsidP="00AC4B7B">
      <w:pPr>
        <w:pStyle w:val="6"/>
      </w:pPr>
      <w:r>
        <w:rPr>
          <w:rFonts w:hint="eastAsia"/>
        </w:rPr>
        <w:t>Controller Block 5: Update its own state</w:t>
      </w:r>
    </w:p>
    <w:p w14:paraId="4A4E54AC" w14:textId="2B46DBEA" w:rsidR="005555E2" w:rsidRDefault="00AA2921" w:rsidP="00AA2921">
      <w:pPr>
        <w:pStyle w:val="5"/>
      </w:pPr>
      <w:bookmarkStart w:id="60" w:name="_Toc240359354"/>
      <w:r>
        <w:rPr>
          <w:rFonts w:hint="eastAsia"/>
        </w:rPr>
        <w:t>Tick Block 18: Theremin / Chorale / Mouth</w:t>
      </w:r>
      <w:bookmarkEnd w:id="60"/>
    </w:p>
    <w:p w14:paraId="586F6CBC" w14:textId="0B14C6A5" w:rsidR="00AA2921" w:rsidRDefault="008A2291" w:rsidP="008A2291">
      <w:pPr>
        <w:pStyle w:val="5"/>
      </w:pPr>
      <w:bookmarkStart w:id="61" w:name="_Toc240359355"/>
      <w:r>
        <w:rPr>
          <w:rFonts w:hint="eastAsia"/>
        </w:rPr>
        <w:t>Tick Block 19: Finally enter Safety</w:t>
      </w:r>
      <w:bookmarkEnd w:id="61"/>
    </w:p>
    <w:p w14:paraId="3D81A029" w14:textId="77777777" w:rsidR="000251A9" w:rsidRDefault="000251A9" w:rsidP="000251A9">
      <w:pPr>
        <w:ind w:firstLine="440"/>
      </w:pPr>
      <w:r>
        <w:t>Policy</w:t>
      </w:r>
    </w:p>
    <w:p w14:paraId="30EA106C" w14:textId="77777777" w:rsidR="000251A9" w:rsidRDefault="000251A9" w:rsidP="000251A9">
      <w:pPr>
        <w:ind w:firstLine="440"/>
      </w:pPr>
      <w:r>
        <w:rPr>
          <w:rFonts w:hint="eastAsia"/>
        </w:rPr>
        <w:t xml:space="preserve">  </w:t>
      </w:r>
      <w:r>
        <w:rPr>
          <w:rFonts w:hint="eastAsia"/>
        </w:rPr>
        <w:t>↓</w:t>
      </w:r>
    </w:p>
    <w:p w14:paraId="1E84DCAC" w14:textId="77777777" w:rsidR="000251A9" w:rsidRDefault="000251A9" w:rsidP="000251A9">
      <w:pPr>
        <w:ind w:firstLine="440"/>
      </w:pPr>
      <w:r>
        <w:t>targets</w:t>
      </w:r>
    </w:p>
    <w:p w14:paraId="6A12795D" w14:textId="77777777" w:rsidR="000251A9" w:rsidRDefault="000251A9" w:rsidP="000251A9">
      <w:pPr>
        <w:ind w:firstLine="440"/>
      </w:pPr>
      <w:r>
        <w:rPr>
          <w:rFonts w:hint="eastAsia"/>
        </w:rPr>
        <w:t xml:space="preserve">  </w:t>
      </w:r>
      <w:r>
        <w:rPr>
          <w:rFonts w:hint="eastAsia"/>
        </w:rPr>
        <w:t>↓</w:t>
      </w:r>
    </w:p>
    <w:p w14:paraId="61C6DE8B" w14:textId="77777777" w:rsidR="000251A9" w:rsidRDefault="000251A9" w:rsidP="000251A9">
      <w:pPr>
        <w:ind w:firstLine="440"/>
      </w:pPr>
      <w:r>
        <w:rPr>
          <w:rFonts w:hint="eastAsia"/>
        </w:rPr>
        <w:t>Expression layer modification</w:t>
      </w:r>
    </w:p>
    <w:p w14:paraId="25545AB5" w14:textId="77777777" w:rsidR="000251A9" w:rsidRDefault="000251A9" w:rsidP="000251A9">
      <w:pPr>
        <w:ind w:firstLine="440"/>
      </w:pPr>
      <w:r>
        <w:rPr>
          <w:rFonts w:hint="eastAsia"/>
        </w:rPr>
        <w:t xml:space="preserve">  </w:t>
      </w:r>
      <w:r>
        <w:rPr>
          <w:rFonts w:hint="eastAsia"/>
        </w:rPr>
        <w:t>↓</w:t>
      </w:r>
    </w:p>
    <w:p w14:paraId="30288DEC" w14:textId="77777777" w:rsidR="000251A9" w:rsidRDefault="000251A9" w:rsidP="000251A9">
      <w:pPr>
        <w:ind w:firstLine="440"/>
      </w:pPr>
      <w:proofErr w:type="spellStart"/>
      <w:r>
        <w:t>Safety.apply</w:t>
      </w:r>
      <w:proofErr w:type="spellEnd"/>
      <w:r>
        <w:t>()</w:t>
      </w:r>
    </w:p>
    <w:p w14:paraId="1ED96B1B" w14:textId="77777777" w:rsidR="000251A9" w:rsidRDefault="000251A9" w:rsidP="000251A9">
      <w:pPr>
        <w:ind w:firstLine="440"/>
      </w:pPr>
      <w:r>
        <w:rPr>
          <w:rFonts w:hint="eastAsia"/>
        </w:rPr>
        <w:t xml:space="preserve">  </w:t>
      </w:r>
      <w:r>
        <w:rPr>
          <w:rFonts w:hint="eastAsia"/>
        </w:rPr>
        <w:t>↓</w:t>
      </w:r>
    </w:p>
    <w:p w14:paraId="37155C9E" w14:textId="4FFC94B8" w:rsidR="000251A9" w:rsidRDefault="000251A9" w:rsidP="000251A9">
      <w:pPr>
        <w:ind w:firstLine="440"/>
      </w:pPr>
      <w:proofErr w:type="spellStart"/>
      <w:r>
        <w:lastRenderedPageBreak/>
        <w:t>RobotIo</w:t>
      </w:r>
      <w:proofErr w:type="spellEnd"/>
    </w:p>
    <w:p w14:paraId="18FF5E6A" w14:textId="77777777" w:rsidR="000251A9" w:rsidRDefault="000251A9" w:rsidP="000251A9">
      <w:pPr>
        <w:ind w:firstLine="440"/>
      </w:pPr>
      <w:r>
        <w:rPr>
          <w:rFonts w:hint="eastAsia"/>
        </w:rPr>
        <w:t>"Writing motors" is in Controller.step()</w:t>
      </w:r>
    </w:p>
    <w:p w14:paraId="17D5BFBC" w14:textId="77777777" w:rsidR="000251A9" w:rsidRDefault="000251A9" w:rsidP="000251A9">
      <w:pPr>
        <w:ind w:firstLine="440"/>
      </w:pPr>
      <w:r>
        <w:rPr>
          <w:rFonts w:hint="eastAsia"/>
        </w:rPr>
        <w:t xml:space="preserve">    </w:t>
      </w:r>
      <w:r>
        <w:rPr>
          <w:rFonts w:hint="eastAsia"/>
        </w:rPr>
        <w:t>↓</w:t>
      </w:r>
    </w:p>
    <w:p w14:paraId="7E293DC0" w14:textId="77777777" w:rsidR="000251A9" w:rsidRDefault="000251A9" w:rsidP="000251A9">
      <w:pPr>
        <w:ind w:firstLine="440"/>
      </w:pPr>
      <w:r>
        <w:rPr>
          <w:rFonts w:hint="eastAsia"/>
        </w:rPr>
        <w:t xml:space="preserve">generate joint targets       </w:t>
      </w:r>
      <w:r>
        <w:rPr>
          <w:rFonts w:hint="eastAsia"/>
        </w:rPr>
        <w:t>←</w:t>
      </w:r>
      <w:r>
        <w:rPr>
          <w:rFonts w:hint="eastAsia"/>
        </w:rPr>
        <w:t xml:space="preserve"> motors are not written yet here</w:t>
      </w:r>
    </w:p>
    <w:p w14:paraId="0F32E045" w14:textId="77777777" w:rsidR="000251A9" w:rsidRDefault="000251A9" w:rsidP="000251A9">
      <w:pPr>
        <w:ind w:firstLine="440"/>
      </w:pPr>
      <w:r>
        <w:rPr>
          <w:rFonts w:hint="eastAsia"/>
        </w:rPr>
        <w:t xml:space="preserve">    </w:t>
      </w:r>
      <w:r>
        <w:rPr>
          <w:rFonts w:hint="eastAsia"/>
        </w:rPr>
        <w:t>↓</w:t>
      </w:r>
    </w:p>
    <w:p w14:paraId="2DD271BD" w14:textId="77777777" w:rsidR="000251A9" w:rsidRDefault="000251A9" w:rsidP="000251A9">
      <w:pPr>
        <w:ind w:firstLine="440"/>
      </w:pPr>
      <w:proofErr w:type="spellStart"/>
      <w:r>
        <w:t>Safety.apply</w:t>
      </w:r>
      <w:proofErr w:type="spellEnd"/>
      <w:r>
        <w:t>()</w:t>
      </w:r>
    </w:p>
    <w:p w14:paraId="7D621BC0" w14:textId="77777777" w:rsidR="000251A9" w:rsidRDefault="000251A9" w:rsidP="000251A9">
      <w:pPr>
        <w:ind w:firstLine="440"/>
      </w:pPr>
      <w:r>
        <w:rPr>
          <w:rFonts w:hint="eastAsia"/>
        </w:rPr>
        <w:t xml:space="preserve">    </w:t>
      </w:r>
      <w:r>
        <w:rPr>
          <w:rFonts w:hint="eastAsia"/>
        </w:rPr>
        <w:t>↓</w:t>
      </w:r>
    </w:p>
    <w:p w14:paraId="37CF8884" w14:textId="77777777" w:rsidR="000251A9" w:rsidRDefault="000251A9" w:rsidP="000251A9">
      <w:pPr>
        <w:ind w:firstLine="440"/>
      </w:pPr>
      <w:proofErr w:type="spellStart"/>
      <w:r>
        <w:rPr>
          <w:rFonts w:hint="eastAsia"/>
        </w:rPr>
        <w:t>RobotIo.write</w:t>
      </w:r>
      <w:proofErr w:type="spellEnd"/>
      <w:r>
        <w:rPr>
          <w:rFonts w:hint="eastAsia"/>
        </w:rPr>
        <w:t xml:space="preserve">()           </w:t>
      </w:r>
      <w:r>
        <w:rPr>
          <w:rFonts w:hint="eastAsia"/>
        </w:rPr>
        <w:t>←</w:t>
      </w:r>
      <w:r>
        <w:rPr>
          <w:rFonts w:hint="eastAsia"/>
        </w:rPr>
        <w:t xml:space="preserve"> This is where motors are truly written to</w:t>
      </w:r>
    </w:p>
    <w:p w14:paraId="2FB4FBDB" w14:textId="77777777" w:rsidR="000251A9" w:rsidRDefault="000251A9" w:rsidP="000251A9">
      <w:pPr>
        <w:ind w:firstLine="440"/>
      </w:pPr>
      <w:r>
        <w:rPr>
          <w:rFonts w:hint="eastAsia"/>
        </w:rPr>
        <w:t xml:space="preserve">    </w:t>
      </w:r>
      <w:r>
        <w:rPr>
          <w:rFonts w:hint="eastAsia"/>
        </w:rPr>
        <w:t>↓</w:t>
      </w:r>
    </w:p>
    <w:p w14:paraId="27E22D76" w14:textId="19802C9A" w:rsidR="000251A9" w:rsidRDefault="000251A9" w:rsidP="000251A9">
      <w:pPr>
        <w:ind w:firstLine="440"/>
      </w:pPr>
      <w:proofErr w:type="spellStart"/>
      <w:r>
        <w:t>Dynamixel</w:t>
      </w:r>
      <w:proofErr w:type="spellEnd"/>
    </w:p>
    <w:p w14:paraId="653BBED9" w14:textId="4AD1B24D" w:rsidR="000251A9" w:rsidRPr="000251A9" w:rsidRDefault="000251A9" w:rsidP="000251A9">
      <w:pPr>
        <w:ind w:firstLine="440"/>
      </w:pPr>
      <w:r>
        <w:rPr>
          <w:rFonts w:hint="eastAsia"/>
        </w:rPr>
        <w:t xml:space="preserve">RobotIo executes the actual Dynamixel write operation. Since these are serial motors, it actually calls </w:t>
      </w:r>
      <w:proofErr w:type="spellStart"/>
      <w:r>
        <w:rPr>
          <w:rFonts w:hint="eastAsia"/>
        </w:rPr>
        <w:t>Dynamixel's</w:t>
      </w:r>
      <w:proofErr w:type="spellEnd"/>
      <w:r>
        <w:rPr>
          <w:rFonts w:hint="eastAsia"/>
        </w:rPr>
        <w:t xml:space="preserve"> serial output.</w:t>
      </w:r>
    </w:p>
    <w:p w14:paraId="35A856E3" w14:textId="512D76E1" w:rsidR="008A2291" w:rsidRDefault="001C7C3C" w:rsidP="001C7C3C">
      <w:pPr>
        <w:pStyle w:val="5"/>
      </w:pPr>
      <w:bookmarkStart w:id="62" w:name="_Toc240359356"/>
      <w:r>
        <w:rPr>
          <w:rFonts w:hint="eastAsia"/>
        </w:rPr>
        <w:t xml:space="preserve">Tick Block 20: Publish </w:t>
      </w:r>
      <w:proofErr w:type="spellStart"/>
      <w:r>
        <w:rPr>
          <w:rFonts w:hint="eastAsia"/>
        </w:rPr>
        <w:t>RobotState</w:t>
      </w:r>
      <w:bookmarkEnd w:id="62"/>
      <w:proofErr w:type="spellEnd"/>
    </w:p>
    <w:p w14:paraId="583666F6" w14:textId="18F1E793" w:rsidR="001C7C3C" w:rsidRDefault="00196063" w:rsidP="00196063">
      <w:pPr>
        <w:pStyle w:val="5"/>
      </w:pPr>
      <w:bookmarkStart w:id="63" w:name="_Toc240359357"/>
      <w:r>
        <w:rPr>
          <w:rFonts w:hint="eastAsia"/>
        </w:rPr>
        <w:t>Tick Block 21: Record loop health</w:t>
      </w:r>
      <w:bookmarkEnd w:id="63"/>
    </w:p>
    <w:p w14:paraId="134DBE75" w14:textId="77777777" w:rsidR="00196063" w:rsidRPr="00196063" w:rsidRDefault="00196063" w:rsidP="00196063">
      <w:pPr>
        <w:ind w:firstLine="440"/>
      </w:pPr>
    </w:p>
    <w:p w14:paraId="2798593D" w14:textId="4B91DD13" w:rsidR="005D1F8D" w:rsidRDefault="009D1256" w:rsidP="009D1256">
      <w:pPr>
        <w:pStyle w:val="4"/>
      </w:pPr>
      <w:bookmarkStart w:id="64" w:name="_Toc240359358"/>
      <w:r>
        <w:rPr>
          <w:rFonts w:hint="eastAsia"/>
        </w:rPr>
        <w:t xml:space="preserve">Some key design points of </w:t>
      </w:r>
      <w:proofErr w:type="spellStart"/>
      <w:r>
        <w:rPr>
          <w:rFonts w:hint="eastAsia"/>
        </w:rPr>
        <w:t>robotd</w:t>
      </w:r>
      <w:bookmarkEnd w:id="64"/>
      <w:proofErr w:type="spellEnd"/>
    </w:p>
    <w:p w14:paraId="3F0B61D5" w14:textId="370E390D" w:rsidR="009D1256" w:rsidRDefault="00B35329" w:rsidP="002765A4">
      <w:pPr>
        <w:pStyle w:val="a"/>
        <w:numPr>
          <w:ilvl w:val="0"/>
          <w:numId w:val="44"/>
        </w:numPr>
      </w:pPr>
      <w:r>
        <w:rPr>
          <w:rFonts w:hint="eastAsia"/>
        </w:rPr>
        <w:t>After startup, it does not automatically make the robot stand up. After startup, Duck is in a limp state, preparing for update.</w:t>
      </w:r>
    </w:p>
    <w:p w14:paraId="34043777" w14:textId="351E467F" w:rsidR="00D675C7" w:rsidRDefault="002765A4" w:rsidP="00D61F9F">
      <w:pPr>
        <w:pStyle w:val="a"/>
        <w:widowControl w:val="0"/>
        <w:numPr>
          <w:ilvl w:val="0"/>
          <w:numId w:val="44"/>
        </w:numPr>
        <w:ind w:left="862"/>
      </w:pPr>
      <w:r>
        <w:rPr>
          <w:rFonts w:hint="eastAsia"/>
        </w:rPr>
        <w:t>External control does not directly control motors. For example, the keyboard does not send commands directly to motors, but rather:</w:t>
      </w:r>
      <w:r>
        <w:br/>
      </w:r>
      <w:r w:rsidR="00D675C7">
        <w:br/>
      </w:r>
      <w:r>
        <w:rPr>
          <w:rFonts w:hint="eastAsia"/>
        </w:rPr>
        <w:t xml:space="preserve"> </w:t>
      </w:r>
      <w:r>
        <w:rPr>
          <w:rFonts w:hint="eastAsia"/>
        </w:rPr>
        <w:t>↓</w:t>
      </w:r>
      <w:r w:rsidR="00D675C7">
        <w:br/>
      </w:r>
      <w:proofErr w:type="spellStart"/>
      <w:r>
        <w:rPr>
          <w:rFonts w:hint="eastAsia"/>
        </w:rPr>
        <w:t>robot.move</w:t>
      </w:r>
      <w:proofErr w:type="spellEnd"/>
      <w:r w:rsidR="00D675C7">
        <w:br/>
      </w:r>
      <w:r>
        <w:rPr>
          <w:rFonts w:hint="eastAsia"/>
        </w:rPr>
        <w:t xml:space="preserve"> </w:t>
      </w:r>
      <w:r>
        <w:rPr>
          <w:rFonts w:hint="eastAsia"/>
        </w:rPr>
        <w:t>↓</w:t>
      </w:r>
      <w:r>
        <w:br/>
      </w:r>
      <w:r w:rsidR="00D675C7">
        <w:br/>
      </w:r>
      <w:r>
        <w:rPr>
          <w:rFonts w:hint="eastAsia"/>
        </w:rPr>
        <w:t xml:space="preserve"> </w:t>
      </w:r>
      <w:r>
        <w:rPr>
          <w:rFonts w:hint="eastAsia"/>
        </w:rPr>
        <w:t>↓</w:t>
      </w:r>
      <w:r>
        <w:br/>
      </w:r>
      <w:r w:rsidR="00D675C7">
        <w:br/>
      </w:r>
      <w:r>
        <w:rPr>
          <w:rFonts w:hint="eastAsia"/>
        </w:rPr>
        <w:t xml:space="preserve"> </w:t>
      </w:r>
      <w:r>
        <w:rPr>
          <w:rFonts w:hint="eastAsia"/>
        </w:rPr>
        <w:t>↓</w:t>
      </w:r>
      <w:r>
        <w:br/>
      </w:r>
      <w:r w:rsidR="006E5CB9">
        <w:br/>
      </w:r>
      <w:r>
        <w:rPr>
          <w:rFonts w:hint="eastAsia"/>
        </w:rPr>
        <w:t xml:space="preserve">That is, the keyboard sends robot movement commands via IPC (inter-process communication) as intents to the control loop (the control thread mentioned earlier), which then controls the </w:t>
      </w:r>
      <w:proofErr w:type="spellStart"/>
      <w:r>
        <w:rPr>
          <w:rFonts w:hint="eastAsia"/>
        </w:rPr>
        <w:t>motors.gamepadIPCIntentscontrol</w:t>
      </w:r>
      <w:proofErr w:type="spellEnd"/>
      <w:r>
        <w:rPr>
          <w:rFonts w:hint="eastAsia"/>
        </w:rPr>
        <w:t xml:space="preserve"> loop</w:t>
      </w:r>
    </w:p>
    <w:p w14:paraId="144EF71B" w14:textId="140FA45F" w:rsidR="006E5A18" w:rsidRDefault="00C06037" w:rsidP="007E75CC">
      <w:pPr>
        <w:pStyle w:val="a"/>
        <w:keepLines/>
        <w:widowControl w:val="0"/>
        <w:numPr>
          <w:ilvl w:val="0"/>
          <w:numId w:val="44"/>
        </w:numPr>
      </w:pPr>
      <w:r>
        <w:rPr>
          <w:rFonts w:hint="eastAsia"/>
        </w:rPr>
        <w:lastRenderedPageBreak/>
        <w:t>Intents is the "buffer layer" between IPC and control loop</w:t>
      </w:r>
      <w:r>
        <w:br/>
      </w:r>
      <w:r>
        <w:rPr>
          <w:rFonts w:hint="eastAsia"/>
        </w:rPr>
        <w:t xml:space="preserve">intents.rs is a very important file. It does not use mutexes </w:t>
      </w:r>
      <w:r w:rsidR="00D169B6">
        <w:rPr>
          <w:rStyle w:val="aff4"/>
        </w:rPr>
        <w:footnoteReference w:id="3"/>
      </w:r>
      <w:r>
        <w:rPr>
          <w:rFonts w:hint="eastAsia"/>
        </w:rPr>
        <w:t xml:space="preserve">, but rather multiple independent slots </w:t>
      </w:r>
      <w:r w:rsidR="002A3C3A">
        <w:rPr>
          <w:rStyle w:val="aff4"/>
        </w:rPr>
        <w:footnoteReference w:id="4"/>
      </w:r>
      <w:r>
        <w:rPr>
          <w:rFonts w:hint="eastAsia"/>
        </w:rPr>
        <w:t>.</w:t>
      </w:r>
      <w:r w:rsidR="00456585">
        <w:br/>
      </w:r>
      <w:r>
        <w:rPr>
          <w:rFonts w:hint="eastAsia"/>
        </w:rPr>
        <w:t>Every 50 Hz tick, the control loop executes:</w:t>
      </w:r>
      <w:r>
        <w:br/>
      </w:r>
      <w:r>
        <w:rPr>
          <w:rFonts w:hint="eastAsia"/>
        </w:rPr>
        <w:t xml:space="preserve">let snapshot = </w:t>
      </w:r>
      <w:proofErr w:type="spellStart"/>
      <w:r>
        <w:rPr>
          <w:rFonts w:hint="eastAsia"/>
        </w:rPr>
        <w:t>intents.snapshot</w:t>
      </w:r>
      <w:proofErr w:type="spellEnd"/>
      <w:r>
        <w:rPr>
          <w:rFonts w:hint="eastAsia"/>
        </w:rPr>
        <w:t>();</w:t>
      </w:r>
      <w:r w:rsidR="00456585">
        <w:br/>
      </w:r>
      <w:r>
        <w:rPr>
          <w:rFonts w:hint="eastAsia"/>
        </w:rPr>
        <w:t>It gets this tick's input all at once. After getting the Intent:</w:t>
      </w:r>
      <w:r>
        <w:br/>
      </w:r>
      <w:r>
        <w:rPr>
          <w:rFonts w:hint="eastAsia"/>
        </w:rPr>
        <w:t xml:space="preserve">let (gated, </w:t>
      </w:r>
      <w:proofErr w:type="spellStart"/>
      <w:r>
        <w:rPr>
          <w:rFonts w:hint="eastAsia"/>
        </w:rPr>
        <w:t>deadman</w:t>
      </w:r>
      <w:proofErr w:type="spellEnd"/>
      <w:r>
        <w:rPr>
          <w:rFonts w:hint="eastAsia"/>
        </w:rPr>
        <w:t>) =</w:t>
      </w:r>
      <w:r w:rsidR="00EF2B5B">
        <w:br/>
      </w:r>
      <w:proofErr w:type="spellStart"/>
      <w:r>
        <w:rPr>
          <w:rFonts w:hint="eastAsia"/>
        </w:rPr>
        <w:t>safety.gate</w:t>
      </w:r>
      <w:proofErr w:type="spellEnd"/>
      <w:r>
        <w:rPr>
          <w:rFonts w:hint="eastAsia"/>
        </w:rPr>
        <w:t>(</w:t>
      </w:r>
      <w:proofErr w:type="spellStart"/>
      <w:r>
        <w:rPr>
          <w:rFonts w:hint="eastAsia"/>
        </w:rPr>
        <w:t>snapshot.command</w:t>
      </w:r>
      <w:proofErr w:type="spellEnd"/>
      <w:r>
        <w:rPr>
          <w:rFonts w:hint="eastAsia"/>
        </w:rPr>
        <w:t xml:space="preserve">, </w:t>
      </w:r>
      <w:proofErr w:type="spellStart"/>
      <w:r>
        <w:rPr>
          <w:rFonts w:hint="eastAsia"/>
        </w:rPr>
        <w:t>snapshot.twist_age</w:t>
      </w:r>
      <w:proofErr w:type="spellEnd"/>
      <w:r>
        <w:rPr>
          <w:rFonts w:hint="eastAsia"/>
        </w:rPr>
        <w:t>);</w:t>
      </w:r>
      <w:r w:rsidR="00DA669F">
        <w:br/>
      </w:r>
      <w:r>
        <w:rPr>
          <w:rFonts w:hint="eastAsia"/>
        </w:rPr>
        <w:t>Intent</w:t>
      </w:r>
      <w:r w:rsidR="0044784A">
        <w:br/>
      </w:r>
      <w:r>
        <w:rPr>
          <w:rFonts w:hint="eastAsia"/>
        </w:rPr>
        <w:t xml:space="preserve">  </w:t>
      </w:r>
      <w:r>
        <w:rPr>
          <w:rFonts w:hint="eastAsia"/>
        </w:rPr>
        <w:t>│</w:t>
      </w:r>
      <w:r w:rsidR="0044784A">
        <w:br/>
      </w:r>
      <w:r>
        <w:rPr>
          <w:rFonts w:hint="eastAsia"/>
        </w:rPr>
        <w:t xml:space="preserve">  </w:t>
      </w:r>
      <w:r>
        <w:rPr>
          <w:rFonts w:hint="eastAsia"/>
        </w:rPr>
        <w:t>▼</w:t>
      </w:r>
      <w:r w:rsidR="0044784A">
        <w:br/>
      </w:r>
      <w:proofErr w:type="spellStart"/>
      <w:r>
        <w:rPr>
          <w:rFonts w:hint="eastAsia"/>
        </w:rPr>
        <w:t>Safety.gate</w:t>
      </w:r>
      <w:proofErr w:type="spellEnd"/>
      <w:r>
        <w:rPr>
          <w:rFonts w:hint="eastAsia"/>
        </w:rPr>
        <w:t>()</w:t>
      </w:r>
      <w:r w:rsidR="0044784A">
        <w:br/>
      </w:r>
      <w:r>
        <w:rPr>
          <w:rFonts w:hint="eastAsia"/>
        </w:rPr>
        <w:t xml:space="preserve">  </w:t>
      </w:r>
      <w:r>
        <w:rPr>
          <w:rFonts w:hint="eastAsia"/>
        </w:rPr>
        <w:t>│</w:t>
      </w:r>
      <w:r w:rsidR="0044784A">
        <w:br/>
      </w:r>
      <w:r>
        <w:rPr>
          <w:rFonts w:hint="eastAsia"/>
        </w:rPr>
        <w:t xml:space="preserve">  </w:t>
      </w:r>
      <w:r>
        <w:rPr>
          <w:rFonts w:hint="eastAsia"/>
        </w:rPr>
        <w:t>├──</w:t>
      </w:r>
      <w:r>
        <w:rPr>
          <w:rFonts w:hint="eastAsia"/>
        </w:rPr>
        <w:t xml:space="preserve"> Is twist timed out?</w:t>
      </w:r>
      <w:r w:rsidR="0044784A">
        <w:br/>
      </w:r>
      <w:r>
        <w:rPr>
          <w:rFonts w:hint="eastAsia"/>
        </w:rPr>
        <w:t xml:space="preserve">  </w:t>
      </w:r>
      <w:r>
        <w:rPr>
          <w:rFonts w:hint="eastAsia"/>
        </w:rPr>
        <w:t>├──</w:t>
      </w:r>
      <w:r>
        <w:rPr>
          <w:rFonts w:hint="eastAsia"/>
        </w:rPr>
        <w:t xml:space="preserve"> Is movement allowed?</w:t>
      </w:r>
      <w:r w:rsidR="0044784A">
        <w:br/>
      </w:r>
      <w:r>
        <w:rPr>
          <w:rFonts w:hint="eastAsia"/>
        </w:rPr>
        <w:t xml:space="preserve">  </w:t>
      </w:r>
      <w:r>
        <w:rPr>
          <w:rFonts w:hint="eastAsia"/>
        </w:rPr>
        <w:t>└──</w:t>
      </w:r>
      <w:r>
        <w:rPr>
          <w:rFonts w:hint="eastAsia"/>
        </w:rPr>
        <w:t xml:space="preserve"> What restrictions are there?</w:t>
      </w:r>
      <w:r w:rsidR="0054297C">
        <w:br/>
      </w:r>
      <w:r>
        <w:rPr>
          <w:rFonts w:hint="eastAsia"/>
        </w:rPr>
        <w:t xml:space="preserve">If gamepad stops sending: </w:t>
      </w:r>
      <w:proofErr w:type="spellStart"/>
      <w:r>
        <w:rPr>
          <w:rFonts w:hint="eastAsia"/>
        </w:rPr>
        <w:t>robot.move</w:t>
      </w:r>
      <w:proofErr w:type="spellEnd"/>
      <w:r w:rsidR="0054297C">
        <w:br/>
      </w:r>
      <w:r>
        <w:rPr>
          <w:rFonts w:hint="eastAsia"/>
        </w:rPr>
        <w:t>Finally:</w:t>
      </w:r>
      <w:r w:rsidR="0054297C">
        <w:br/>
      </w:r>
      <w:proofErr w:type="spellStart"/>
      <w:r>
        <w:rPr>
          <w:rFonts w:hint="eastAsia"/>
        </w:rPr>
        <w:t>twist_age</w:t>
      </w:r>
      <w:proofErr w:type="spellEnd"/>
      <w:r>
        <w:rPr>
          <w:rFonts w:hint="eastAsia"/>
        </w:rPr>
        <w:t xml:space="preserve"> &gt; </w:t>
      </w:r>
      <w:proofErr w:type="spellStart"/>
      <w:r>
        <w:rPr>
          <w:rFonts w:hint="eastAsia"/>
        </w:rPr>
        <w:t>deadman</w:t>
      </w:r>
      <w:proofErr w:type="spellEnd"/>
      <w:r>
        <w:rPr>
          <w:rFonts w:hint="eastAsia"/>
        </w:rPr>
        <w:t xml:space="preserve"> timeout</w:t>
      </w:r>
      <w:r w:rsidR="00BB33F8">
        <w:br/>
      </w:r>
      <w:r>
        <w:rPr>
          <w:rFonts w:hint="eastAsia"/>
        </w:rPr>
        <w:t>it will be cut off by the safety gate. So gamepad disconnection will not cause:</w:t>
      </w:r>
      <w:r w:rsidR="00BB33F8">
        <w:br/>
      </w:r>
      <w:r>
        <w:rPr>
          <w:rFonts w:hint="eastAsia"/>
        </w:rPr>
        <w:t>Last vx=1.0</w:t>
      </w:r>
      <w:r w:rsidR="00BB33F8">
        <w:br/>
      </w:r>
      <w:r>
        <w:rPr>
          <w:rFonts w:hint="eastAsia"/>
        </w:rPr>
        <w:t xml:space="preserve">       </w:t>
      </w:r>
      <w:r>
        <w:rPr>
          <w:rFonts w:hint="eastAsia"/>
        </w:rPr>
        <w:t>↓</w:t>
      </w:r>
      <w:r w:rsidR="00BB33F8">
        <w:br/>
      </w:r>
      <w:r>
        <w:rPr>
          <w:rFonts w:hint="eastAsia"/>
        </w:rPr>
        <w:t>Robot permanently maintains vx=1.0</w:t>
      </w:r>
      <w:r w:rsidR="00BB33F8">
        <w:br/>
      </w:r>
      <w:r>
        <w:rPr>
          <w:rFonts w:hint="eastAsia"/>
        </w:rPr>
        <w:t xml:space="preserve">It will enter </w:t>
      </w:r>
      <w:proofErr w:type="spellStart"/>
      <w:r>
        <w:rPr>
          <w:rFonts w:hint="eastAsia"/>
        </w:rPr>
        <w:t>deadman</w:t>
      </w:r>
      <w:proofErr w:type="spellEnd"/>
      <w:r>
        <w:rPr>
          <w:rFonts w:hint="eastAsia"/>
        </w:rPr>
        <w:t xml:space="preserve"> instead.</w:t>
      </w:r>
    </w:p>
    <w:p w14:paraId="37218869" w14:textId="10E20255" w:rsidR="006F11AF" w:rsidRDefault="006F11AF" w:rsidP="00236E20">
      <w:pPr>
        <w:pStyle w:val="a"/>
        <w:keepLines/>
        <w:widowControl w:val="0"/>
        <w:numPr>
          <w:ilvl w:val="0"/>
          <w:numId w:val="44"/>
        </w:numPr>
      </w:pPr>
      <w:r>
        <w:rPr>
          <w:rFonts w:hint="eastAsia"/>
        </w:rPr>
        <w:lastRenderedPageBreak/>
        <w:t>True 50 Hz tick - this is the core.</w:t>
      </w:r>
      <w:r>
        <w:br/>
      </w:r>
      <w:r>
        <w:rPr>
          <w:rFonts w:hint="eastAsia"/>
        </w:rPr>
        <w:t>Every 20 ms: ticker.tick().await;</w:t>
      </w:r>
      <w:r>
        <w:br/>
      </w:r>
      <w:r>
        <w:rPr>
          <w:rFonts w:hint="eastAsia"/>
        </w:rPr>
        <w:t>And: MissedTickBehavior::Skip</w:t>
      </w:r>
      <w:r>
        <w:br/>
      </w:r>
      <w:r>
        <w:rPr>
          <w:rFonts w:hint="eastAsia"/>
        </w:rPr>
        <w:t>It is neither Burst nor Delay. Therefore, if one execution is too slow:</w:t>
      </w:r>
      <w:r>
        <w:br/>
      </w:r>
      <w:r>
        <w:br/>
      </w:r>
      <w:r>
        <w:br/>
      </w:r>
      <w:r>
        <w:rPr>
          <w:rFonts w:hint="eastAsia"/>
        </w:rPr>
        <w:t xml:space="preserve">tick 3  </w:t>
      </w:r>
      <w:r>
        <w:rPr>
          <w:rFonts w:hint="eastAsia"/>
        </w:rPr>
        <w:t>←</w:t>
      </w:r>
      <w:r>
        <w:rPr>
          <w:rFonts w:hint="eastAsia"/>
        </w:rPr>
        <w:t xml:space="preserve"> missed</w:t>
      </w:r>
      <w:r>
        <w:br/>
      </w:r>
      <w:r>
        <w:br/>
      </w:r>
      <w:r>
        <w:rPr>
          <w:rFonts w:hint="eastAsia"/>
        </w:rPr>
        <w:t>It will not:</w:t>
      </w:r>
      <w:r w:rsidR="00A420D4">
        <w:br/>
      </w:r>
      <w:r>
        <w:rPr>
          <w:rFonts w:hint="eastAsia"/>
        </w:rPr>
        <w:t>tick 3</w:t>
      </w:r>
      <w:r w:rsidR="00A420D4">
        <w:br/>
      </w:r>
      <w:r>
        <w:rPr>
          <w:rFonts w:hint="eastAsia"/>
        </w:rPr>
        <w:t>tick 3</w:t>
      </w:r>
      <w:r w:rsidR="00A420D4">
        <w:br/>
      </w:r>
      <w:r>
        <w:rPr>
          <w:rFonts w:hint="eastAsia"/>
        </w:rPr>
        <w:t>tick 3</w:t>
      </w:r>
      <w:r w:rsidR="00A420D4">
        <w:br/>
      </w:r>
      <w:r>
        <w:rPr>
          <w:rFonts w:hint="eastAsia"/>
        </w:rPr>
        <w:t>catch up.</w:t>
      </w:r>
      <w:r w:rsidR="00A420D4">
        <w:br/>
      </w:r>
      <w:r>
        <w:rPr>
          <w:rFonts w:hint="eastAsia"/>
        </w:rPr>
        <w:t>Nor will a single delay cause the entire cycle to permanently drift.tick 1tick 2tick 4</w:t>
      </w:r>
    </w:p>
    <w:p w14:paraId="49803645" w14:textId="341296DC" w:rsidR="00EC64BC" w:rsidRDefault="00EC64BC" w:rsidP="00EC64BC">
      <w:pPr>
        <w:pStyle w:val="2"/>
      </w:pPr>
      <w:bookmarkStart w:id="65" w:name="_Toc240359359"/>
      <w:proofErr w:type="spellStart"/>
      <w:r>
        <w:rPr>
          <w:rFonts w:hint="eastAsia"/>
        </w:rPr>
        <w:t>robotd's</w:t>
      </w:r>
      <w:proofErr w:type="spellEnd"/>
      <w:r>
        <w:rPr>
          <w:rFonts w:hint="eastAsia"/>
        </w:rPr>
        <w:t xml:space="preserve"> ONNX model declaration, instantiation, and invocation</w:t>
      </w:r>
      <w:bookmarkEnd w:id="65"/>
    </w:p>
    <w:p w14:paraId="48324B1D" w14:textId="628CD710" w:rsidR="00EC64BC" w:rsidRDefault="002B55FB" w:rsidP="002407D7">
      <w:pPr>
        <w:ind w:firstLine="440"/>
      </w:pPr>
      <w:proofErr w:type="spellStart"/>
      <w:r>
        <w:rPr>
          <w:rFonts w:hint="eastAsia"/>
        </w:rPr>
        <w:t>MicroDuck</w:t>
      </w:r>
      <w:proofErr w:type="spellEnd"/>
      <w:r>
        <w:rPr>
          <w:rFonts w:hint="eastAsia"/>
        </w:rPr>
        <w:t xml:space="preserve"> does not have </w:t>
      </w:r>
      <w:proofErr w:type="spellStart"/>
      <w:r>
        <w:rPr>
          <w:rFonts w:hint="eastAsia"/>
        </w:rPr>
        <w:t>robotd</w:t>
      </w:r>
      <w:proofErr w:type="spellEnd"/>
      <w:r>
        <w:rPr>
          <w:rFonts w:hint="eastAsia"/>
        </w:rPr>
        <w:t xml:space="preserve"> directly manage all the details of ONNX Runtime. The actual ONNX model loading, session creation, shape validation, and inference have all been </w:t>
      </w:r>
      <w:r>
        <w:rPr>
          <w:rFonts w:hint="eastAsia"/>
        </w:rPr>
        <w:lastRenderedPageBreak/>
        <w:t xml:space="preserve">extracted into duck-control::policy, i.e., inside the control loop; </w:t>
      </w:r>
      <w:proofErr w:type="spellStart"/>
      <w:r>
        <w:rPr>
          <w:rFonts w:hint="eastAsia"/>
        </w:rPr>
        <w:t>robotd</w:t>
      </w:r>
      <w:proofErr w:type="spellEnd"/>
      <w:r>
        <w:rPr>
          <w:rFonts w:hint="eastAsia"/>
        </w:rPr>
        <w:t xml:space="preserve"> is responsible for parameter parsing, policy selection, and the 50 Hz control loop.</w:t>
      </w:r>
    </w:p>
    <w:p w14:paraId="62177AC3" w14:textId="1680D648" w:rsidR="002B55FB" w:rsidRDefault="0024662E" w:rsidP="00F231EE">
      <w:pPr>
        <w:ind w:firstLine="440"/>
      </w:pPr>
      <w:r>
        <w:rPr>
          <w:rFonts w:hint="eastAsia"/>
        </w:rPr>
        <w:t>The most core file: duck-control/src/policy.rs.</w:t>
      </w:r>
    </w:p>
    <w:p w14:paraId="38AAC279" w14:textId="1E7E1636" w:rsidR="00E66536" w:rsidRDefault="00E66536" w:rsidP="00D07540">
      <w:pPr>
        <w:pStyle w:val="3"/>
      </w:pPr>
      <w:bookmarkStart w:id="66" w:name="_Toc240359360"/>
      <w:r>
        <w:rPr>
          <w:rFonts w:hint="eastAsia"/>
        </w:rPr>
        <w:t>Define: define an ONNX model object</w:t>
      </w:r>
      <w:bookmarkEnd w:id="66"/>
    </w:p>
    <w:p w14:paraId="04D96547" w14:textId="10A9B8B5" w:rsidR="00E66536" w:rsidRDefault="00E66536" w:rsidP="00E66536">
      <w:pPr>
        <w:ind w:firstLine="440"/>
      </w:pPr>
      <w:r>
        <w:rPr>
          <w:rFonts w:hint="eastAsia"/>
        </w:rPr>
        <w:t>File: `duck-control/src/policy.rs`. The definition stage only declares "I have an ONNX model object". The `.onnx` file has not been loaded yet, and it cannot execute yet.</w:t>
      </w:r>
    </w:p>
    <w:p w14:paraId="230EF829" w14:textId="13E24D06" w:rsidR="00E66536" w:rsidRDefault="00E66536" w:rsidP="00D07540">
      <w:pPr>
        <w:pStyle w:val="3"/>
      </w:pPr>
      <w:bookmarkStart w:id="67" w:name="_Toc240359361"/>
      <w:r>
        <w:rPr>
          <w:rFonts w:hint="eastAsia"/>
        </w:rPr>
        <w:t>Create: load the `.onnx` file into a `Session`</w:t>
      </w:r>
      <w:bookmarkEnd w:id="67"/>
    </w:p>
    <w:p w14:paraId="562BDF4A" w14:textId="529F5BE3" w:rsidR="00E66536" w:rsidRDefault="00E66536" w:rsidP="00E66536">
      <w:pPr>
        <w:ind w:firstLine="440"/>
      </w:pPr>
      <w:r>
        <w:rPr>
          <w:rFonts w:hint="eastAsia"/>
        </w:rPr>
        <w:t>Still in `duck-control/src/policy.rs`, creation happens inside `Network::open()`.</w:t>
      </w:r>
    </w:p>
    <w:p w14:paraId="7E55D994" w14:textId="142C17A3" w:rsidR="00E66536" w:rsidRDefault="00E66536" w:rsidP="00D34CDF">
      <w:pPr>
        <w:pStyle w:val="3"/>
      </w:pPr>
      <w:bookmarkStart w:id="68" w:name="_Toc240359362"/>
      <w:r>
        <w:rPr>
          <w:rFonts w:hint="eastAsia"/>
        </w:rPr>
        <w:t>`</w:t>
      </w:r>
      <w:proofErr w:type="spellStart"/>
      <w:r>
        <w:rPr>
          <w:rFonts w:hint="eastAsia"/>
        </w:rPr>
        <w:t>robotd</w:t>
      </w:r>
      <w:proofErr w:type="spellEnd"/>
      <w:r>
        <w:rPr>
          <w:rFonts w:hint="eastAsia"/>
        </w:rPr>
        <w:t>` creates it</w:t>
      </w:r>
      <w:bookmarkEnd w:id="68"/>
    </w:p>
    <w:p w14:paraId="1CD8DD91" w14:textId="27A9C9E5" w:rsidR="00E66536" w:rsidRDefault="00E66536" w:rsidP="00E66536">
      <w:pPr>
        <w:ind w:firstLine="440"/>
      </w:pPr>
      <w:r>
        <w:rPr>
          <w:rFonts w:hint="eastAsia"/>
        </w:rPr>
        <w:t>Inside `Policy::load()`:</w:t>
      </w:r>
    </w:p>
    <w:p w14:paraId="46B8BAAC" w14:textId="77777777" w:rsidR="00E66536" w:rsidRDefault="00E66536" w:rsidP="00E66536">
      <w:pPr>
        <w:ind w:firstLine="440"/>
      </w:pPr>
      <w:proofErr w:type="gramStart"/>
      <w:r>
        <w:t>Policy::</w:t>
      </w:r>
      <w:proofErr w:type="gramEnd"/>
      <w:r>
        <w:t>load()</w:t>
      </w:r>
    </w:p>
    <w:p w14:paraId="37DE3EC3" w14:textId="77777777" w:rsidR="00E66536" w:rsidRDefault="00E66536" w:rsidP="00E66536">
      <w:pPr>
        <w:ind w:firstLine="440"/>
      </w:pPr>
      <w:r>
        <w:rPr>
          <w:rFonts w:hint="eastAsia"/>
        </w:rPr>
        <w:t xml:space="preserve">    </w:t>
      </w:r>
      <w:r>
        <w:rPr>
          <w:rFonts w:hint="eastAsia"/>
        </w:rPr>
        <w:t>│</w:t>
      </w:r>
    </w:p>
    <w:p w14:paraId="641A965B" w14:textId="77777777" w:rsidR="00E66536" w:rsidRDefault="00E66536" w:rsidP="00E66536">
      <w:pPr>
        <w:ind w:firstLine="440"/>
      </w:pPr>
      <w:r>
        <w:rPr>
          <w:rFonts w:hint="eastAsia"/>
        </w:rPr>
        <w:t xml:space="preserve">    </w:t>
      </w:r>
      <w:r>
        <w:rPr>
          <w:rFonts w:hint="eastAsia"/>
        </w:rPr>
        <w:t>├──</w:t>
      </w:r>
      <w:r>
        <w:rPr>
          <w:rFonts w:hint="eastAsia"/>
        </w:rPr>
        <w:t xml:space="preserve"> Network:</w:t>
      </w:r>
      <w:proofErr w:type="gramStart"/>
      <w:r>
        <w:rPr>
          <w:rFonts w:hint="eastAsia"/>
        </w:rPr>
        <w:t>:open</w:t>
      </w:r>
      <w:proofErr w:type="gramEnd"/>
      <w:r>
        <w:rPr>
          <w:rFonts w:hint="eastAsia"/>
        </w:rPr>
        <w:t>(walk.onnx)</w:t>
      </w:r>
    </w:p>
    <w:p w14:paraId="6B0700E4" w14:textId="77777777" w:rsidR="00E66536" w:rsidRDefault="00E66536" w:rsidP="00E66536">
      <w:pPr>
        <w:ind w:firstLine="440"/>
      </w:pPr>
      <w:r>
        <w:rPr>
          <w:rFonts w:hint="eastAsia"/>
        </w:rPr>
        <w:t xml:space="preserve">    </w:t>
      </w:r>
      <w:r>
        <w:rPr>
          <w:rFonts w:hint="eastAsia"/>
        </w:rPr>
        <w:t>├──</w:t>
      </w:r>
      <w:r>
        <w:rPr>
          <w:rFonts w:hint="eastAsia"/>
        </w:rPr>
        <w:t xml:space="preserve"> Network:</w:t>
      </w:r>
      <w:proofErr w:type="gramStart"/>
      <w:r>
        <w:rPr>
          <w:rFonts w:hint="eastAsia"/>
        </w:rPr>
        <w:t>:open</w:t>
      </w:r>
      <w:proofErr w:type="gramEnd"/>
      <w:r>
        <w:rPr>
          <w:rFonts w:hint="eastAsia"/>
        </w:rPr>
        <w:t>(stand.onnx)</w:t>
      </w:r>
    </w:p>
    <w:p w14:paraId="06BA10E2" w14:textId="77777777" w:rsidR="00E66536" w:rsidRDefault="00E66536" w:rsidP="00E66536">
      <w:pPr>
        <w:ind w:firstLine="440"/>
      </w:pPr>
      <w:r>
        <w:rPr>
          <w:rFonts w:hint="eastAsia"/>
        </w:rPr>
        <w:t xml:space="preserve">    </w:t>
      </w:r>
      <w:r>
        <w:rPr>
          <w:rFonts w:hint="eastAsia"/>
        </w:rPr>
        <w:t>├──</w:t>
      </w:r>
      <w:r>
        <w:rPr>
          <w:rFonts w:hint="eastAsia"/>
        </w:rPr>
        <w:t xml:space="preserve"> Network:</w:t>
      </w:r>
      <w:proofErr w:type="gramStart"/>
      <w:r>
        <w:rPr>
          <w:rFonts w:hint="eastAsia"/>
        </w:rPr>
        <w:t>:open</w:t>
      </w:r>
      <w:proofErr w:type="gramEnd"/>
      <w:r>
        <w:rPr>
          <w:rFonts w:hint="eastAsia"/>
        </w:rPr>
        <w:t>(...)</w:t>
      </w:r>
    </w:p>
    <w:p w14:paraId="2B2670DD" w14:textId="77777777" w:rsidR="00E66536" w:rsidRDefault="00E66536" w:rsidP="00E66536">
      <w:pPr>
        <w:ind w:firstLine="440"/>
      </w:pPr>
      <w:r>
        <w:rPr>
          <w:rFonts w:hint="eastAsia"/>
        </w:rPr>
        <w:t xml:space="preserve">    </w:t>
      </w:r>
      <w:r>
        <w:rPr>
          <w:rFonts w:hint="eastAsia"/>
        </w:rPr>
        <w:t>└──</w:t>
      </w:r>
      <w:r>
        <w:rPr>
          <w:rFonts w:hint="eastAsia"/>
        </w:rPr>
        <w:t xml:space="preserve"> ...</w:t>
      </w:r>
    </w:p>
    <w:p w14:paraId="4B943F7C" w14:textId="77777777" w:rsidR="00E66536" w:rsidRDefault="00E66536" w:rsidP="00E66536">
      <w:pPr>
        <w:ind w:firstLine="440"/>
      </w:pPr>
      <w:proofErr w:type="spellStart"/>
      <w:r>
        <w:t>robotd</w:t>
      </w:r>
      <w:proofErr w:type="spellEnd"/>
    </w:p>
    <w:p w14:paraId="11545E1A" w14:textId="77777777" w:rsidR="00E66536" w:rsidRDefault="00E66536" w:rsidP="00E66536">
      <w:pPr>
        <w:ind w:firstLine="440"/>
      </w:pPr>
      <w:r>
        <w:rPr>
          <w:rFonts w:hint="eastAsia"/>
        </w:rPr>
        <w:t xml:space="preserve">  </w:t>
      </w:r>
      <w:r>
        <w:rPr>
          <w:rFonts w:hint="eastAsia"/>
        </w:rPr>
        <w:t>│</w:t>
      </w:r>
    </w:p>
    <w:p w14:paraId="6CAACE0E" w14:textId="77777777" w:rsidR="00E66536" w:rsidRDefault="00E66536" w:rsidP="00E66536">
      <w:pPr>
        <w:ind w:firstLine="440"/>
      </w:pPr>
      <w:r>
        <w:rPr>
          <w:rFonts w:hint="eastAsia"/>
        </w:rPr>
        <w:t xml:space="preserve">  </w:t>
      </w:r>
      <w:r>
        <w:rPr>
          <w:rFonts w:hint="eastAsia"/>
        </w:rPr>
        <w:t>│</w:t>
      </w:r>
      <w:r>
        <w:rPr>
          <w:rFonts w:hint="eastAsia"/>
        </w:rPr>
        <w:t xml:space="preserve"> Policy:</w:t>
      </w:r>
      <w:proofErr w:type="gramStart"/>
      <w:r>
        <w:rPr>
          <w:rFonts w:hint="eastAsia"/>
        </w:rPr>
        <w:t>:load</w:t>
      </w:r>
      <w:proofErr w:type="gramEnd"/>
      <w:r>
        <w:rPr>
          <w:rFonts w:hint="eastAsia"/>
        </w:rPr>
        <w:t>()</w:t>
      </w:r>
    </w:p>
    <w:p w14:paraId="6FAFDB48" w14:textId="77777777" w:rsidR="00E66536" w:rsidRDefault="00E66536" w:rsidP="00E66536">
      <w:pPr>
        <w:ind w:firstLine="440"/>
      </w:pPr>
      <w:r>
        <w:rPr>
          <w:rFonts w:hint="eastAsia"/>
        </w:rPr>
        <w:t xml:space="preserve">  </w:t>
      </w:r>
      <w:r>
        <w:rPr>
          <w:rFonts w:hint="eastAsia"/>
        </w:rPr>
        <w:t>▼</w:t>
      </w:r>
    </w:p>
    <w:p w14:paraId="487C3E16" w14:textId="77777777" w:rsidR="00E66536" w:rsidRDefault="00E66536" w:rsidP="00E66536">
      <w:pPr>
        <w:ind w:firstLine="440"/>
      </w:pPr>
      <w:r>
        <w:t>Policy</w:t>
      </w:r>
    </w:p>
    <w:p w14:paraId="61669F3E" w14:textId="77777777" w:rsidR="00E66536" w:rsidRDefault="00E66536" w:rsidP="00E66536">
      <w:pPr>
        <w:ind w:firstLine="440"/>
      </w:pPr>
      <w:r>
        <w:rPr>
          <w:rFonts w:hint="eastAsia"/>
        </w:rPr>
        <w:t xml:space="preserve">  </w:t>
      </w:r>
      <w:r>
        <w:rPr>
          <w:rFonts w:hint="eastAsia"/>
        </w:rPr>
        <w:t>│</w:t>
      </w:r>
    </w:p>
    <w:p w14:paraId="38F7F1C7" w14:textId="77777777" w:rsidR="00E66536" w:rsidRDefault="00E66536" w:rsidP="00E66536">
      <w:pPr>
        <w:ind w:firstLine="440"/>
      </w:pPr>
      <w:r>
        <w:rPr>
          <w:rFonts w:hint="eastAsia"/>
        </w:rPr>
        <w:t xml:space="preserve">  </w:t>
      </w:r>
      <w:r>
        <w:rPr>
          <w:rFonts w:hint="eastAsia"/>
        </w:rPr>
        <w:t>└──</w:t>
      </w:r>
      <w:r>
        <w:rPr>
          <w:rFonts w:hint="eastAsia"/>
        </w:rPr>
        <w:t xml:space="preserve"> Network</w:t>
      </w:r>
    </w:p>
    <w:p w14:paraId="1B033A7C" w14:textId="77777777" w:rsidR="00E66536" w:rsidRDefault="00E66536" w:rsidP="00E66536">
      <w:pPr>
        <w:ind w:firstLine="440"/>
      </w:pPr>
      <w:r>
        <w:rPr>
          <w:rFonts w:hint="eastAsia"/>
        </w:rPr>
        <w:t xml:space="preserve">        </w:t>
      </w:r>
      <w:r>
        <w:rPr>
          <w:rFonts w:hint="eastAsia"/>
        </w:rPr>
        <w:t>│</w:t>
      </w:r>
    </w:p>
    <w:p w14:paraId="65E75CB2" w14:textId="77777777" w:rsidR="00E66536" w:rsidRDefault="00E66536" w:rsidP="00E66536">
      <w:pPr>
        <w:ind w:firstLine="440"/>
      </w:pPr>
      <w:r>
        <w:rPr>
          <w:rFonts w:hint="eastAsia"/>
        </w:rPr>
        <w:t xml:space="preserve">        </w:t>
      </w:r>
      <w:r>
        <w:rPr>
          <w:rFonts w:hint="eastAsia"/>
        </w:rPr>
        <w:t>└──</w:t>
      </w:r>
      <w:r>
        <w:rPr>
          <w:rFonts w:hint="eastAsia"/>
        </w:rPr>
        <w:t xml:space="preserve"> ort:</w:t>
      </w:r>
      <w:proofErr w:type="gramStart"/>
      <w:r>
        <w:rPr>
          <w:rFonts w:hint="eastAsia"/>
        </w:rPr>
        <w:t>:Session</w:t>
      </w:r>
      <w:proofErr w:type="gramEnd"/>
    </w:p>
    <w:p w14:paraId="4B9F458A" w14:textId="551902FF" w:rsidR="00E66536" w:rsidRDefault="00E66536" w:rsidP="00E66536">
      <w:pPr>
        <w:ind w:firstLine="440"/>
      </w:pPr>
      <w:r>
        <w:rPr>
          <w:rFonts w:hint="eastAsia"/>
        </w:rPr>
        <w:t>For walking:</w:t>
      </w:r>
    </w:p>
    <w:p w14:paraId="60882437" w14:textId="77777777" w:rsidR="00E66536" w:rsidRDefault="00E66536" w:rsidP="00E66536">
      <w:pPr>
        <w:ind w:firstLine="440"/>
      </w:pPr>
      <w:proofErr w:type="spellStart"/>
      <w:r>
        <w:t>alpha_</w:t>
      </w:r>
      <w:proofErr w:type="gramStart"/>
      <w:r>
        <w:t>walking.onnx</w:t>
      </w:r>
      <w:proofErr w:type="spellEnd"/>
      <w:proofErr w:type="gramEnd"/>
    </w:p>
    <w:p w14:paraId="61E239E7" w14:textId="77777777" w:rsidR="00E66536" w:rsidRDefault="00E66536" w:rsidP="00E66536">
      <w:pPr>
        <w:ind w:firstLine="440"/>
      </w:pPr>
      <w:r>
        <w:rPr>
          <w:rFonts w:hint="eastAsia"/>
        </w:rPr>
        <w:t xml:space="preserve">        </w:t>
      </w:r>
      <w:r>
        <w:rPr>
          <w:rFonts w:hint="eastAsia"/>
        </w:rPr>
        <w:t>↓</w:t>
      </w:r>
    </w:p>
    <w:p w14:paraId="3ED450A6" w14:textId="77777777" w:rsidR="00E66536" w:rsidRDefault="00E66536" w:rsidP="00E66536">
      <w:pPr>
        <w:ind w:firstLine="440"/>
      </w:pPr>
      <w:r>
        <w:t>Network</w:t>
      </w:r>
    </w:p>
    <w:p w14:paraId="7226C233" w14:textId="77777777" w:rsidR="00E66536" w:rsidRDefault="00E66536" w:rsidP="00E66536">
      <w:pPr>
        <w:ind w:firstLine="440"/>
      </w:pPr>
      <w:r>
        <w:rPr>
          <w:rFonts w:hint="eastAsia"/>
        </w:rPr>
        <w:t xml:space="preserve">        </w:t>
      </w:r>
      <w:r>
        <w:rPr>
          <w:rFonts w:hint="eastAsia"/>
        </w:rPr>
        <w:t>↓</w:t>
      </w:r>
    </w:p>
    <w:p w14:paraId="578C50EB" w14:textId="03A1AB7B" w:rsidR="00E66536" w:rsidRDefault="00E66536" w:rsidP="00E66536">
      <w:pPr>
        <w:ind w:firstLine="440"/>
      </w:pPr>
      <w:r>
        <w:lastRenderedPageBreak/>
        <w:t>Session</w:t>
      </w:r>
    </w:p>
    <w:p w14:paraId="3D09196B" w14:textId="202D503A" w:rsidR="00E66536" w:rsidRDefault="00E66536" w:rsidP="00D34CDF">
      <w:pPr>
        <w:pStyle w:val="3"/>
      </w:pPr>
      <w:bookmarkStart w:id="69" w:name="_Toc240359363"/>
      <w:r>
        <w:rPr>
          <w:rFonts w:hint="eastAsia"/>
        </w:rPr>
        <w:t>Execute: call ONNX</w:t>
      </w:r>
      <w:bookmarkEnd w:id="69"/>
    </w:p>
    <w:p w14:paraId="39CE7C91" w14:textId="1230DA6F" w:rsidR="00E66536" w:rsidRDefault="00E66536" w:rsidP="00E66536">
      <w:pPr>
        <w:ind w:firstLine="440"/>
      </w:pPr>
      <w:r>
        <w:rPr>
          <w:rFonts w:hint="eastAsia"/>
        </w:rPr>
        <w:t>The actual execution happens at:</w:t>
      </w:r>
    </w:p>
    <w:p w14:paraId="725C2DB9" w14:textId="3335EFBE" w:rsidR="00E66536" w:rsidRDefault="00E66536" w:rsidP="00E66536">
      <w:pPr>
        <w:ind w:firstLine="440"/>
      </w:pPr>
      <w:r>
        <w:t>`duck-control/</w:t>
      </w:r>
      <w:proofErr w:type="spellStart"/>
      <w:r>
        <w:t>src</w:t>
      </w:r>
      <w:proofErr w:type="spellEnd"/>
      <w:r>
        <w:t>/policy.rs`</w:t>
      </w:r>
    </w:p>
    <w:p w14:paraId="6F9150E8" w14:textId="1E564C51" w:rsidR="00E66536" w:rsidRDefault="00E66536" w:rsidP="00E66536">
      <w:pPr>
        <w:ind w:firstLine="440"/>
      </w:pPr>
      <w:r>
        <w:rPr>
          <w:rFonts w:hint="eastAsia"/>
        </w:rPr>
        <w:t>`Network::run()`.</w:t>
      </w:r>
    </w:p>
    <w:p w14:paraId="2018F47E" w14:textId="27B945FA" w:rsidR="00E66536" w:rsidRDefault="00E66536" w:rsidP="00E66536">
      <w:pPr>
        <w:ind w:firstLine="440"/>
      </w:pPr>
      <w:r>
        <w:rPr>
          <w:rFonts w:hint="eastAsia"/>
        </w:rPr>
        <w:t>The core can be simplified to:</w:t>
      </w:r>
    </w:p>
    <w:p w14:paraId="555A1087" w14:textId="77777777" w:rsidR="00E66536" w:rsidRDefault="00E66536" w:rsidP="00E66536">
      <w:pPr>
        <w:ind w:firstLine="440"/>
      </w:pPr>
      <w:r>
        <w:t xml:space="preserve">let outputs = </w:t>
      </w:r>
      <w:proofErr w:type="spellStart"/>
      <w:proofErr w:type="gramStart"/>
      <w:r>
        <w:t>self.session.run</w:t>
      </w:r>
      <w:proofErr w:type="spellEnd"/>
      <w:r>
        <w:t>(</w:t>
      </w:r>
      <w:proofErr w:type="gramEnd"/>
      <w:r>
        <w:t>inputs)?;</w:t>
      </w:r>
    </w:p>
    <w:p w14:paraId="50E6019E" w14:textId="68BE2CA0" w:rsidR="00E66536" w:rsidRDefault="00E66536" w:rsidP="00E66536">
      <w:pPr>
        <w:ind w:firstLine="440"/>
      </w:pPr>
      <w:r>
        <w:rPr>
          <w:rFonts w:hint="eastAsia"/>
        </w:rPr>
        <w:t>This is the most critical line.</w:t>
      </w:r>
    </w:p>
    <w:p w14:paraId="770BFA92" w14:textId="02505019" w:rsidR="00E66536" w:rsidRDefault="00E66536" w:rsidP="00E66536">
      <w:pPr>
        <w:ind w:firstLine="440"/>
      </w:pPr>
      <w:r>
        <w:rPr>
          <w:rFonts w:hint="eastAsia"/>
        </w:rPr>
        <w:t>That is:</w:t>
      </w:r>
    </w:p>
    <w:p w14:paraId="219898DE" w14:textId="77777777" w:rsidR="00E66536" w:rsidRDefault="00E66536" w:rsidP="00E66536">
      <w:pPr>
        <w:ind w:firstLine="440"/>
      </w:pPr>
      <w:r>
        <w:t>```text</w:t>
      </w:r>
    </w:p>
    <w:p w14:paraId="762D50CA" w14:textId="77777777" w:rsidR="00E66536" w:rsidRDefault="00E66536" w:rsidP="00E66536">
      <w:pPr>
        <w:ind w:firstLine="440"/>
      </w:pPr>
      <w:r>
        <w:t>observation</w:t>
      </w:r>
    </w:p>
    <w:p w14:paraId="438154E9" w14:textId="77777777" w:rsidR="00E66536" w:rsidRDefault="00E66536" w:rsidP="00E66536">
      <w:pPr>
        <w:ind w:firstLine="440"/>
      </w:pPr>
      <w:r>
        <w:rPr>
          <w:rFonts w:hint="eastAsia"/>
        </w:rPr>
        <w:t xml:space="preserve">    </w:t>
      </w:r>
      <w:r>
        <w:rPr>
          <w:rFonts w:hint="eastAsia"/>
        </w:rPr>
        <w:t>│</w:t>
      </w:r>
    </w:p>
    <w:p w14:paraId="53A34E7A" w14:textId="77777777" w:rsidR="00E66536" w:rsidRDefault="00E66536" w:rsidP="00E66536">
      <w:pPr>
        <w:ind w:firstLine="440"/>
      </w:pPr>
      <w:r>
        <w:rPr>
          <w:rFonts w:hint="eastAsia"/>
        </w:rPr>
        <w:t xml:space="preserve">    </w:t>
      </w:r>
      <w:r>
        <w:rPr>
          <w:rFonts w:hint="eastAsia"/>
        </w:rPr>
        <w:t>▼</w:t>
      </w:r>
    </w:p>
    <w:p w14:paraId="3B068460" w14:textId="77777777" w:rsidR="00E66536" w:rsidRDefault="00E66536" w:rsidP="00E66536">
      <w:pPr>
        <w:ind w:firstLine="440"/>
      </w:pPr>
      <w:r>
        <w:t>ONNX input tensor</w:t>
      </w:r>
    </w:p>
    <w:p w14:paraId="0411197E" w14:textId="77777777" w:rsidR="00E66536" w:rsidRDefault="00E66536" w:rsidP="00E66536">
      <w:pPr>
        <w:ind w:firstLine="440"/>
      </w:pPr>
      <w:r>
        <w:rPr>
          <w:rFonts w:hint="eastAsia"/>
        </w:rPr>
        <w:t xml:space="preserve">    </w:t>
      </w:r>
      <w:r>
        <w:rPr>
          <w:rFonts w:hint="eastAsia"/>
        </w:rPr>
        <w:t>│</w:t>
      </w:r>
    </w:p>
    <w:p w14:paraId="1F0B963F" w14:textId="77777777" w:rsidR="00E66536" w:rsidRDefault="00E66536" w:rsidP="00E66536">
      <w:pPr>
        <w:ind w:firstLine="440"/>
      </w:pPr>
      <w:r>
        <w:rPr>
          <w:rFonts w:hint="eastAsia"/>
        </w:rPr>
        <w:t xml:space="preserve">    </w:t>
      </w:r>
      <w:r>
        <w:rPr>
          <w:rFonts w:hint="eastAsia"/>
        </w:rPr>
        <w:t>▼</w:t>
      </w:r>
    </w:p>
    <w:p w14:paraId="1A8FAD74" w14:textId="77777777" w:rsidR="00E66536" w:rsidRDefault="00E66536" w:rsidP="00E66536">
      <w:pPr>
        <w:ind w:firstLine="440"/>
      </w:pPr>
      <w:proofErr w:type="spellStart"/>
      <w:r>
        <w:t>self.session.run</w:t>
      </w:r>
      <w:proofErr w:type="spellEnd"/>
      <w:r>
        <w:t>(...)</w:t>
      </w:r>
    </w:p>
    <w:p w14:paraId="14FE0852" w14:textId="77777777" w:rsidR="00E66536" w:rsidRDefault="00E66536" w:rsidP="00E66536">
      <w:pPr>
        <w:ind w:firstLine="440"/>
      </w:pPr>
      <w:r>
        <w:rPr>
          <w:rFonts w:hint="eastAsia"/>
        </w:rPr>
        <w:t xml:space="preserve">    </w:t>
      </w:r>
      <w:r>
        <w:rPr>
          <w:rFonts w:hint="eastAsia"/>
        </w:rPr>
        <w:t>│</w:t>
      </w:r>
    </w:p>
    <w:p w14:paraId="7091E8B5" w14:textId="77777777" w:rsidR="00E66536" w:rsidRDefault="00E66536" w:rsidP="00E66536">
      <w:pPr>
        <w:ind w:firstLine="440"/>
      </w:pPr>
      <w:r>
        <w:rPr>
          <w:rFonts w:hint="eastAsia"/>
        </w:rPr>
        <w:t xml:space="preserve">    </w:t>
      </w:r>
      <w:r>
        <w:rPr>
          <w:rFonts w:hint="eastAsia"/>
        </w:rPr>
        <w:t>▼</w:t>
      </w:r>
    </w:p>
    <w:p w14:paraId="28996D6D" w14:textId="77777777" w:rsidR="00E66536" w:rsidRDefault="00E66536" w:rsidP="00E66536">
      <w:pPr>
        <w:ind w:firstLine="440"/>
      </w:pPr>
      <w:r>
        <w:t>ONNX Runtime</w:t>
      </w:r>
    </w:p>
    <w:p w14:paraId="2107CA3D" w14:textId="77777777" w:rsidR="00E66536" w:rsidRDefault="00E66536" w:rsidP="00E66536">
      <w:pPr>
        <w:ind w:firstLine="440"/>
      </w:pPr>
      <w:r>
        <w:rPr>
          <w:rFonts w:hint="eastAsia"/>
        </w:rPr>
        <w:t xml:space="preserve">    </w:t>
      </w:r>
      <w:r>
        <w:rPr>
          <w:rFonts w:hint="eastAsia"/>
        </w:rPr>
        <w:t>│</w:t>
      </w:r>
    </w:p>
    <w:p w14:paraId="42E63F41" w14:textId="77777777" w:rsidR="00E66536" w:rsidRDefault="00E66536" w:rsidP="00E66536">
      <w:pPr>
        <w:ind w:firstLine="440"/>
      </w:pPr>
      <w:r>
        <w:rPr>
          <w:rFonts w:hint="eastAsia"/>
        </w:rPr>
        <w:t xml:space="preserve">    </w:t>
      </w:r>
      <w:r>
        <w:rPr>
          <w:rFonts w:hint="eastAsia"/>
        </w:rPr>
        <w:t>▼</w:t>
      </w:r>
    </w:p>
    <w:p w14:paraId="47B3292C" w14:textId="4DCB8605" w:rsidR="00E66536" w:rsidRDefault="00E66536" w:rsidP="00E66536">
      <w:pPr>
        <w:ind w:firstLine="440"/>
      </w:pPr>
      <w:r>
        <w:t xml:space="preserve">[1, </w:t>
      </w:r>
      <w:proofErr w:type="gramStart"/>
      <w:r>
        <w:t>14]`</w:t>
      </w:r>
      <w:proofErr w:type="gramEnd"/>
      <w:r>
        <w:t>``</w:t>
      </w:r>
    </w:p>
    <w:p w14:paraId="5B5F7402" w14:textId="5EA558C5" w:rsidR="00E66536" w:rsidRDefault="00E66536" w:rsidP="00BD6F42">
      <w:pPr>
        <w:pStyle w:val="3"/>
      </w:pPr>
      <w:bookmarkStart w:id="70" w:name="_Toc240359364"/>
      <w:r>
        <w:rPr>
          <w:rFonts w:hint="eastAsia"/>
        </w:rPr>
        <w:t>How does `</w:t>
      </w:r>
      <w:proofErr w:type="spellStart"/>
      <w:r>
        <w:rPr>
          <w:rFonts w:hint="eastAsia"/>
        </w:rPr>
        <w:t>robotd</w:t>
      </w:r>
      <w:proofErr w:type="spellEnd"/>
      <w:r>
        <w:rPr>
          <w:rFonts w:hint="eastAsia"/>
        </w:rPr>
        <w:t>` call it?</w:t>
      </w:r>
      <w:bookmarkEnd w:id="70"/>
    </w:p>
    <w:p w14:paraId="4B3C3989" w14:textId="7A6E2123" w:rsidR="00E66536" w:rsidRDefault="00E66536" w:rsidP="00E66536">
      <w:pPr>
        <w:ind w:firstLine="440"/>
      </w:pPr>
      <w:r>
        <w:rPr>
          <w:rFonts w:hint="eastAsia"/>
        </w:rPr>
        <w:t>In the control loop, `</w:t>
      </w:r>
      <w:proofErr w:type="spellStart"/>
      <w:r>
        <w:rPr>
          <w:rFonts w:hint="eastAsia"/>
        </w:rPr>
        <w:t>robotd</w:t>
      </w:r>
      <w:proofErr w:type="spellEnd"/>
      <w:r>
        <w:rPr>
          <w:rFonts w:hint="eastAsia"/>
        </w:rPr>
        <w:t>` eventually reaches:</w:t>
      </w:r>
    </w:p>
    <w:p w14:paraId="7CF66E96" w14:textId="77777777" w:rsidR="00E66536" w:rsidRDefault="00E66536" w:rsidP="00E66536">
      <w:pPr>
        <w:ind w:firstLine="440"/>
      </w:pPr>
      <w:proofErr w:type="spellStart"/>
      <w:proofErr w:type="gramStart"/>
      <w:r>
        <w:t>self.policy</w:t>
      </w:r>
      <w:proofErr w:type="gramEnd"/>
      <w:r>
        <w:t>.infer</w:t>
      </w:r>
      <w:proofErr w:type="spellEnd"/>
      <w:r>
        <w:t>(&amp;observation, net)</w:t>
      </w:r>
    </w:p>
    <w:p w14:paraId="36F8DB1B" w14:textId="77777777" w:rsidR="00E66536" w:rsidRDefault="00E66536" w:rsidP="00E66536">
      <w:pPr>
        <w:ind w:firstLine="440"/>
      </w:pPr>
      <w:r>
        <w:rPr>
          <w:rFonts w:hint="eastAsia"/>
        </w:rPr>
        <w:t>Then:</w:t>
      </w:r>
    </w:p>
    <w:p w14:paraId="310127DF" w14:textId="77777777" w:rsidR="00E66536" w:rsidRDefault="00E66536" w:rsidP="00E66536">
      <w:pPr>
        <w:ind w:firstLine="440"/>
      </w:pPr>
      <w:proofErr w:type="gramStart"/>
      <w:r>
        <w:t>Controller::</w:t>
      </w:r>
      <w:proofErr w:type="gramEnd"/>
      <w:r>
        <w:t>step()</w:t>
      </w:r>
    </w:p>
    <w:p w14:paraId="14636B95" w14:textId="77777777" w:rsidR="00E66536" w:rsidRDefault="00E66536" w:rsidP="00E66536">
      <w:pPr>
        <w:ind w:firstLine="440"/>
      </w:pPr>
      <w:r>
        <w:rPr>
          <w:rFonts w:hint="eastAsia"/>
        </w:rPr>
        <w:t xml:space="preserve">       </w:t>
      </w:r>
      <w:r>
        <w:rPr>
          <w:rFonts w:hint="eastAsia"/>
        </w:rPr>
        <w:t>│</w:t>
      </w:r>
    </w:p>
    <w:p w14:paraId="4522F73D" w14:textId="77777777" w:rsidR="00E66536" w:rsidRDefault="00E66536" w:rsidP="00E66536">
      <w:pPr>
        <w:ind w:firstLine="440"/>
      </w:pPr>
      <w:r>
        <w:rPr>
          <w:rFonts w:hint="eastAsia"/>
        </w:rPr>
        <w:lastRenderedPageBreak/>
        <w:t xml:space="preserve">       </w:t>
      </w:r>
      <w:r>
        <w:rPr>
          <w:rFonts w:hint="eastAsia"/>
        </w:rPr>
        <w:t>▼</w:t>
      </w:r>
    </w:p>
    <w:p w14:paraId="6973BD45" w14:textId="77777777" w:rsidR="00E66536" w:rsidRDefault="00E66536" w:rsidP="00E66536">
      <w:pPr>
        <w:ind w:firstLine="440"/>
      </w:pPr>
      <w:proofErr w:type="gramStart"/>
      <w:r>
        <w:t>Policy::</w:t>
      </w:r>
      <w:proofErr w:type="gramEnd"/>
      <w:r>
        <w:t>infer()</w:t>
      </w:r>
    </w:p>
    <w:p w14:paraId="1830DF4E" w14:textId="77777777" w:rsidR="00E66536" w:rsidRDefault="00E66536" w:rsidP="00E66536">
      <w:pPr>
        <w:ind w:firstLine="440"/>
      </w:pPr>
      <w:r>
        <w:rPr>
          <w:rFonts w:hint="eastAsia"/>
        </w:rPr>
        <w:t xml:space="preserve">       </w:t>
      </w:r>
      <w:r>
        <w:rPr>
          <w:rFonts w:hint="eastAsia"/>
        </w:rPr>
        <w:t>│</w:t>
      </w:r>
    </w:p>
    <w:p w14:paraId="25F361A5" w14:textId="77777777" w:rsidR="00E66536" w:rsidRDefault="00E66536" w:rsidP="00E66536">
      <w:pPr>
        <w:ind w:firstLine="440"/>
      </w:pPr>
      <w:r>
        <w:rPr>
          <w:rFonts w:hint="eastAsia"/>
        </w:rPr>
        <w:t xml:space="preserve">       </w:t>
      </w:r>
      <w:r>
        <w:rPr>
          <w:rFonts w:hint="eastAsia"/>
        </w:rPr>
        <w:t>▼</w:t>
      </w:r>
    </w:p>
    <w:p w14:paraId="04F5B429" w14:textId="77777777" w:rsidR="00E66536" w:rsidRDefault="00E66536" w:rsidP="00E66536">
      <w:pPr>
        <w:ind w:firstLine="440"/>
      </w:pPr>
      <w:proofErr w:type="gramStart"/>
      <w:r>
        <w:t>Network::</w:t>
      </w:r>
      <w:proofErr w:type="gramEnd"/>
      <w:r>
        <w:t>run()</w:t>
      </w:r>
    </w:p>
    <w:p w14:paraId="610D4BBB" w14:textId="77777777" w:rsidR="00E66536" w:rsidRDefault="00E66536" w:rsidP="00E66536">
      <w:pPr>
        <w:ind w:firstLine="440"/>
      </w:pPr>
      <w:r>
        <w:rPr>
          <w:rFonts w:hint="eastAsia"/>
        </w:rPr>
        <w:t xml:space="preserve">       </w:t>
      </w:r>
      <w:r>
        <w:rPr>
          <w:rFonts w:hint="eastAsia"/>
        </w:rPr>
        <w:t>│</w:t>
      </w:r>
    </w:p>
    <w:p w14:paraId="561F1FAC" w14:textId="77777777" w:rsidR="00E66536" w:rsidRDefault="00E66536" w:rsidP="00E66536">
      <w:pPr>
        <w:ind w:firstLine="440"/>
      </w:pPr>
      <w:r>
        <w:rPr>
          <w:rFonts w:hint="eastAsia"/>
        </w:rPr>
        <w:t xml:space="preserve">       </w:t>
      </w:r>
      <w:r>
        <w:rPr>
          <w:rFonts w:hint="eastAsia"/>
        </w:rPr>
        <w:t>▼</w:t>
      </w:r>
    </w:p>
    <w:p w14:paraId="030EE20E" w14:textId="77777777" w:rsidR="00E66536" w:rsidRDefault="00E66536" w:rsidP="00E66536">
      <w:pPr>
        <w:ind w:firstLine="440"/>
      </w:pPr>
      <w:proofErr w:type="spellStart"/>
      <w:proofErr w:type="gramStart"/>
      <w:r>
        <w:t>session.run</w:t>
      </w:r>
      <w:proofErr w:type="spellEnd"/>
      <w:r>
        <w:t>(</w:t>
      </w:r>
      <w:proofErr w:type="gramEnd"/>
      <w:r>
        <w:t>)</w:t>
      </w:r>
    </w:p>
    <w:p w14:paraId="6D02DB05" w14:textId="77777777" w:rsidR="00E66536" w:rsidRDefault="00E66536" w:rsidP="00E66536">
      <w:pPr>
        <w:ind w:firstLine="440"/>
      </w:pPr>
      <w:r>
        <w:rPr>
          <w:rFonts w:hint="eastAsia"/>
        </w:rPr>
        <w:t xml:space="preserve">       </w:t>
      </w:r>
      <w:r>
        <w:rPr>
          <w:rFonts w:hint="eastAsia"/>
        </w:rPr>
        <w:t>│</w:t>
      </w:r>
    </w:p>
    <w:p w14:paraId="219947E8" w14:textId="77777777" w:rsidR="00E66536" w:rsidRDefault="00E66536" w:rsidP="00E66536">
      <w:pPr>
        <w:ind w:firstLine="440"/>
      </w:pPr>
      <w:r>
        <w:rPr>
          <w:rFonts w:hint="eastAsia"/>
        </w:rPr>
        <w:t xml:space="preserve">       </w:t>
      </w:r>
      <w:r>
        <w:rPr>
          <w:rFonts w:hint="eastAsia"/>
        </w:rPr>
        <w:t>▼</w:t>
      </w:r>
    </w:p>
    <w:p w14:paraId="106847DB" w14:textId="77777777" w:rsidR="00E66536" w:rsidRDefault="00E66536" w:rsidP="00E66536">
      <w:pPr>
        <w:ind w:firstLine="440"/>
      </w:pPr>
      <w:r>
        <w:t>ONNX</w:t>
      </w:r>
    </w:p>
    <w:p w14:paraId="0B99555C" w14:textId="77777777" w:rsidR="00E66536" w:rsidRDefault="00E66536" w:rsidP="00E66536">
      <w:pPr>
        <w:ind w:firstLine="440"/>
      </w:pPr>
      <w:r>
        <w:rPr>
          <w:rFonts w:hint="eastAsia"/>
        </w:rPr>
        <w:t xml:space="preserve">       </w:t>
      </w:r>
      <w:r>
        <w:rPr>
          <w:rFonts w:hint="eastAsia"/>
        </w:rPr>
        <w:t>│</w:t>
      </w:r>
    </w:p>
    <w:p w14:paraId="146C51C3" w14:textId="77777777" w:rsidR="00E66536" w:rsidRDefault="00E66536" w:rsidP="00E66536">
      <w:pPr>
        <w:ind w:firstLine="440"/>
      </w:pPr>
      <w:r>
        <w:rPr>
          <w:rFonts w:hint="eastAsia"/>
        </w:rPr>
        <w:t xml:space="preserve">       </w:t>
      </w:r>
      <w:r>
        <w:rPr>
          <w:rFonts w:hint="eastAsia"/>
        </w:rPr>
        <w:t>▼</w:t>
      </w:r>
    </w:p>
    <w:p w14:paraId="1A89672E" w14:textId="77777777" w:rsidR="00E66536" w:rsidRDefault="00E66536" w:rsidP="00E66536">
      <w:pPr>
        <w:ind w:firstLine="440"/>
      </w:pPr>
      <w:r>
        <w:t>14 actions</w:t>
      </w:r>
    </w:p>
    <w:p w14:paraId="748C37B1" w14:textId="77777777" w:rsidR="00E66536" w:rsidRDefault="00E66536" w:rsidP="00E66536">
      <w:pPr>
        <w:ind w:firstLine="440"/>
      </w:pPr>
      <w:r>
        <w:rPr>
          <w:rFonts w:hint="eastAsia"/>
        </w:rPr>
        <w:t>So you only need to remember this call chain:</w:t>
      </w:r>
    </w:p>
    <w:p w14:paraId="2F2BB77E" w14:textId="77777777" w:rsidR="00E66536" w:rsidRDefault="00E66536" w:rsidP="00E66536">
      <w:pPr>
        <w:ind w:firstLine="440"/>
      </w:pPr>
      <w:proofErr w:type="spellStart"/>
      <w:r>
        <w:t>robotd</w:t>
      </w:r>
      <w:proofErr w:type="spellEnd"/>
    </w:p>
    <w:p w14:paraId="3B2B30EB" w14:textId="77777777" w:rsidR="00E66536" w:rsidRDefault="00E66536" w:rsidP="00E66536">
      <w:pPr>
        <w:ind w:firstLine="440"/>
      </w:pPr>
      <w:r>
        <w:rPr>
          <w:rFonts w:hint="eastAsia"/>
        </w:rPr>
        <w:t xml:space="preserve">  </w:t>
      </w:r>
      <w:r>
        <w:rPr>
          <w:rFonts w:hint="eastAsia"/>
        </w:rPr>
        <w:t>│</w:t>
      </w:r>
    </w:p>
    <w:p w14:paraId="0300808A" w14:textId="77777777" w:rsidR="00E66536" w:rsidRDefault="00E66536" w:rsidP="00E66536">
      <w:pPr>
        <w:ind w:firstLine="440"/>
      </w:pPr>
      <w:r>
        <w:rPr>
          <w:rFonts w:hint="eastAsia"/>
        </w:rPr>
        <w:t xml:space="preserve">  </w:t>
      </w:r>
      <w:r>
        <w:rPr>
          <w:rFonts w:hint="eastAsia"/>
        </w:rPr>
        <w:t>▼</w:t>
      </w:r>
    </w:p>
    <w:p w14:paraId="454FE774" w14:textId="77777777" w:rsidR="00E66536" w:rsidRDefault="00E66536" w:rsidP="00E66536">
      <w:pPr>
        <w:ind w:firstLine="440"/>
      </w:pPr>
      <w:proofErr w:type="gramStart"/>
      <w:r>
        <w:t>Policy::</w:t>
      </w:r>
      <w:proofErr w:type="gramEnd"/>
      <w:r>
        <w:t>infer()</w:t>
      </w:r>
    </w:p>
    <w:p w14:paraId="256F2543" w14:textId="77777777" w:rsidR="00E66536" w:rsidRDefault="00E66536" w:rsidP="00E66536">
      <w:pPr>
        <w:ind w:firstLine="440"/>
      </w:pPr>
      <w:r>
        <w:rPr>
          <w:rFonts w:hint="eastAsia"/>
        </w:rPr>
        <w:t xml:space="preserve">  </w:t>
      </w:r>
      <w:r>
        <w:rPr>
          <w:rFonts w:hint="eastAsia"/>
        </w:rPr>
        <w:t>│</w:t>
      </w:r>
    </w:p>
    <w:p w14:paraId="33F536D5" w14:textId="77777777" w:rsidR="00E66536" w:rsidRDefault="00E66536" w:rsidP="00E66536">
      <w:pPr>
        <w:ind w:firstLine="440"/>
      </w:pPr>
      <w:r>
        <w:rPr>
          <w:rFonts w:hint="eastAsia"/>
        </w:rPr>
        <w:t xml:space="preserve">  </w:t>
      </w:r>
      <w:r>
        <w:rPr>
          <w:rFonts w:hint="eastAsia"/>
        </w:rPr>
        <w:t>▼</w:t>
      </w:r>
    </w:p>
    <w:p w14:paraId="61456BC2" w14:textId="77777777" w:rsidR="00E66536" w:rsidRDefault="00E66536" w:rsidP="00E66536">
      <w:pPr>
        <w:ind w:firstLine="440"/>
      </w:pPr>
      <w:proofErr w:type="gramStart"/>
      <w:r>
        <w:t>Network::</w:t>
      </w:r>
      <w:proofErr w:type="gramEnd"/>
      <w:r>
        <w:t>run()</w:t>
      </w:r>
    </w:p>
    <w:p w14:paraId="3F43DE46" w14:textId="77777777" w:rsidR="00E66536" w:rsidRDefault="00E66536" w:rsidP="00E66536">
      <w:pPr>
        <w:ind w:firstLine="440"/>
      </w:pPr>
      <w:r>
        <w:rPr>
          <w:rFonts w:hint="eastAsia"/>
        </w:rPr>
        <w:t xml:space="preserve">  </w:t>
      </w:r>
      <w:r>
        <w:rPr>
          <w:rFonts w:hint="eastAsia"/>
        </w:rPr>
        <w:t>│</w:t>
      </w:r>
    </w:p>
    <w:p w14:paraId="29B2F361" w14:textId="77777777" w:rsidR="00E66536" w:rsidRDefault="00E66536" w:rsidP="00E66536">
      <w:pPr>
        <w:ind w:firstLine="440"/>
      </w:pPr>
      <w:r>
        <w:rPr>
          <w:rFonts w:hint="eastAsia"/>
        </w:rPr>
        <w:t xml:space="preserve">  </w:t>
      </w:r>
      <w:r>
        <w:rPr>
          <w:rFonts w:hint="eastAsia"/>
        </w:rPr>
        <w:t>▼</w:t>
      </w:r>
    </w:p>
    <w:p w14:paraId="512FA2CF" w14:textId="77777777" w:rsidR="00E66536" w:rsidRDefault="00E66536" w:rsidP="00E66536">
      <w:pPr>
        <w:ind w:firstLine="440"/>
      </w:pPr>
      <w:proofErr w:type="gramStart"/>
      <w:r>
        <w:t>Session::</w:t>
      </w:r>
      <w:proofErr w:type="gramEnd"/>
      <w:r>
        <w:t>run()</w:t>
      </w:r>
    </w:p>
    <w:p w14:paraId="2B85BF7C" w14:textId="77777777" w:rsidR="00E66536" w:rsidRDefault="00E66536" w:rsidP="00E66536">
      <w:pPr>
        <w:ind w:firstLine="440"/>
      </w:pPr>
      <w:r>
        <w:rPr>
          <w:rFonts w:hint="eastAsia"/>
        </w:rPr>
        <w:t xml:space="preserve">  </w:t>
      </w:r>
      <w:r>
        <w:rPr>
          <w:rFonts w:hint="eastAsia"/>
        </w:rPr>
        <w:t>│</w:t>
      </w:r>
    </w:p>
    <w:p w14:paraId="450FBB2F" w14:textId="77777777" w:rsidR="00E66536" w:rsidRDefault="00E66536" w:rsidP="00E66536">
      <w:pPr>
        <w:ind w:firstLine="440"/>
      </w:pPr>
      <w:r>
        <w:rPr>
          <w:rFonts w:hint="eastAsia"/>
        </w:rPr>
        <w:t xml:space="preserve">  </w:t>
      </w:r>
      <w:r>
        <w:rPr>
          <w:rFonts w:hint="eastAsia"/>
        </w:rPr>
        <w:t>▼</w:t>
      </w:r>
    </w:p>
    <w:p w14:paraId="078CCA54" w14:textId="77777777" w:rsidR="00E66536" w:rsidRDefault="00E66536" w:rsidP="00E66536">
      <w:pPr>
        <w:ind w:firstLine="440"/>
      </w:pPr>
      <w:proofErr w:type="spellStart"/>
      <w:r>
        <w:t>alpha_</w:t>
      </w:r>
      <w:proofErr w:type="gramStart"/>
      <w:r>
        <w:t>walking.onnx</w:t>
      </w:r>
      <w:proofErr w:type="spellEnd"/>
      <w:proofErr w:type="gramEnd"/>
    </w:p>
    <w:p w14:paraId="064688B1" w14:textId="2C07C214" w:rsidR="00E66536" w:rsidRDefault="00E66536" w:rsidP="00E75560">
      <w:pPr>
        <w:pStyle w:val="3"/>
      </w:pPr>
      <w:bookmarkStart w:id="71" w:name="_Toc240359365"/>
      <w:r>
        <w:rPr>
          <w:rFonts w:hint="eastAsia"/>
        </w:rPr>
        <w:lastRenderedPageBreak/>
        <w:t>Summary of the three actions</w:t>
      </w:r>
      <w:bookmarkEnd w:id="71"/>
    </w:p>
    <w:p w14:paraId="4352B956" w14:textId="15F9D409" w:rsidR="00E66536" w:rsidRDefault="00E66536" w:rsidP="00E66536">
      <w:pPr>
        <w:ind w:firstLine="440"/>
      </w:pPr>
      <w:r>
        <w:rPr>
          <w:rFonts w:hint="eastAsia"/>
        </w:rPr>
        <w:t>①</w:t>
      </w:r>
      <w:r>
        <w:rPr>
          <w:rFonts w:hint="eastAsia"/>
        </w:rPr>
        <w:t xml:space="preserve"> Define</w:t>
      </w:r>
    </w:p>
    <w:p w14:paraId="38FD5873" w14:textId="77777777" w:rsidR="00E66536" w:rsidRDefault="00E66536" w:rsidP="00E66536">
      <w:pPr>
        <w:ind w:firstLine="440"/>
      </w:pPr>
      <w:r>
        <w:rPr>
          <w:rFonts w:hint="eastAsia"/>
        </w:rPr>
        <w:t>Tells Rust:</w:t>
      </w:r>
    </w:p>
    <w:p w14:paraId="6F85CDCA" w14:textId="77777777" w:rsidR="00E66536" w:rsidRDefault="00E66536" w:rsidP="00E66536">
      <w:pPr>
        <w:ind w:firstLine="440"/>
      </w:pPr>
      <w:r>
        <w:t>struct Network {</w:t>
      </w:r>
    </w:p>
    <w:p w14:paraId="7B34B631" w14:textId="77777777" w:rsidR="00E66536" w:rsidRDefault="00E66536" w:rsidP="00E66536">
      <w:pPr>
        <w:ind w:firstLine="440"/>
      </w:pPr>
      <w:r>
        <w:t xml:space="preserve">    session: Session,</w:t>
      </w:r>
    </w:p>
    <w:p w14:paraId="303E60BA" w14:textId="77777777" w:rsidR="00E66536" w:rsidRDefault="00E66536" w:rsidP="00E66536">
      <w:pPr>
        <w:ind w:firstLine="440"/>
      </w:pPr>
      <w:r>
        <w:t>}</w:t>
      </w:r>
    </w:p>
    <w:p w14:paraId="10B48DE0" w14:textId="140622C4" w:rsidR="00E66536" w:rsidRDefault="00E66536" w:rsidP="00E66536">
      <w:pPr>
        <w:ind w:firstLine="440"/>
      </w:pPr>
      <w:r>
        <w:rPr>
          <w:rFonts w:hint="eastAsia"/>
        </w:rPr>
        <w:t>Meaning: a Network contains an ONNX Runtime Session.</w:t>
      </w:r>
    </w:p>
    <w:p w14:paraId="6F0279E3" w14:textId="20EB04DE" w:rsidR="00E66536" w:rsidRDefault="00E66536" w:rsidP="00E66536">
      <w:pPr>
        <w:ind w:firstLine="440"/>
      </w:pPr>
      <w:r>
        <w:rPr>
          <w:rFonts w:hint="eastAsia"/>
        </w:rPr>
        <w:t>②</w:t>
      </w:r>
      <w:r>
        <w:rPr>
          <w:rFonts w:hint="eastAsia"/>
        </w:rPr>
        <w:t xml:space="preserve"> Create</w:t>
      </w:r>
    </w:p>
    <w:p w14:paraId="34A1C8A7" w14:textId="77777777" w:rsidR="00E66536" w:rsidRDefault="00E66536" w:rsidP="00E66536">
      <w:pPr>
        <w:ind w:firstLine="440"/>
      </w:pPr>
      <w:r>
        <w:t xml:space="preserve">let session = </w:t>
      </w:r>
      <w:proofErr w:type="gramStart"/>
      <w:r>
        <w:t>Session::</w:t>
      </w:r>
      <w:proofErr w:type="gramEnd"/>
      <w:r>
        <w:t>builder()</w:t>
      </w:r>
    </w:p>
    <w:p w14:paraId="3D9B8C41" w14:textId="77777777" w:rsidR="00E66536" w:rsidRDefault="00E66536" w:rsidP="00E66536">
      <w:pPr>
        <w:ind w:firstLine="440"/>
      </w:pPr>
      <w:r>
        <w:t xml:space="preserve">    </w:t>
      </w:r>
      <w:proofErr w:type="gramStart"/>
      <w:r>
        <w:t>.</w:t>
      </w:r>
      <w:proofErr w:type="spellStart"/>
      <w:r>
        <w:t>commit</w:t>
      </w:r>
      <w:proofErr w:type="gramEnd"/>
      <w:r>
        <w:t>_from_file</w:t>
      </w:r>
      <w:proofErr w:type="spellEnd"/>
      <w:r>
        <w:t>(path)?;</w:t>
      </w:r>
    </w:p>
    <w:p w14:paraId="0CF39E6C" w14:textId="63042722" w:rsidR="00E66536" w:rsidRDefault="00E66536" w:rsidP="00E66536">
      <w:pPr>
        <w:ind w:firstLine="440"/>
      </w:pPr>
      <w:r>
        <w:rPr>
          <w:rFonts w:hint="eastAsia"/>
        </w:rPr>
        <w:t>Meaning: load `alpha_</w:t>
      </w:r>
      <w:proofErr w:type="gramStart"/>
      <w:r>
        <w:rPr>
          <w:rFonts w:hint="eastAsia"/>
        </w:rPr>
        <w:t>walking.onnx</w:t>
      </w:r>
      <w:proofErr w:type="gramEnd"/>
      <w:r>
        <w:rPr>
          <w:rFonts w:hint="eastAsia"/>
        </w:rPr>
        <w:t>` into ONNX Runtime and create a `Session`.</w:t>
      </w:r>
    </w:p>
    <w:p w14:paraId="5EEDA1BC" w14:textId="4C4F21B5" w:rsidR="00E66536" w:rsidRDefault="00E66536" w:rsidP="00E66536">
      <w:pPr>
        <w:ind w:firstLine="440"/>
      </w:pPr>
      <w:r>
        <w:rPr>
          <w:rFonts w:hint="eastAsia"/>
        </w:rPr>
        <w:t>③</w:t>
      </w:r>
      <w:r>
        <w:rPr>
          <w:rFonts w:hint="eastAsia"/>
        </w:rPr>
        <w:t xml:space="preserve"> Execute</w:t>
      </w:r>
    </w:p>
    <w:p w14:paraId="4F2AA274" w14:textId="77777777" w:rsidR="00E66536" w:rsidRDefault="00E66536" w:rsidP="00E66536">
      <w:pPr>
        <w:ind w:firstLine="440"/>
      </w:pPr>
      <w:r>
        <w:t xml:space="preserve">let outputs = </w:t>
      </w:r>
      <w:proofErr w:type="spellStart"/>
      <w:proofErr w:type="gramStart"/>
      <w:r>
        <w:t>self.session.run</w:t>
      </w:r>
      <w:proofErr w:type="spellEnd"/>
      <w:r>
        <w:t>(</w:t>
      </w:r>
      <w:proofErr w:type="gramEnd"/>
      <w:r>
        <w:t>inputs)?;</w:t>
      </w:r>
    </w:p>
    <w:p w14:paraId="7321AC47" w14:textId="1CCDB5CB" w:rsidR="00E66536" w:rsidRDefault="00E66536" w:rsidP="00E66536">
      <w:pPr>
        <w:ind w:firstLine="440"/>
      </w:pPr>
      <w:r>
        <w:rPr>
          <w:rFonts w:hint="eastAsia"/>
        </w:rPr>
        <w:t>Meaning: feed the 61-dim observation to ONNX, run the neural network, and get the 14-dim action.</w:t>
      </w:r>
    </w:p>
    <w:p w14:paraId="3A65C9EA" w14:textId="3FA36731" w:rsidR="00E66536" w:rsidRDefault="00E66536" w:rsidP="00E66536">
      <w:pPr>
        <w:ind w:firstLine="440"/>
      </w:pPr>
      <w:r>
        <w:rPr>
          <w:rFonts w:hint="eastAsia"/>
        </w:rPr>
        <w:t>The simplest diagram</w:t>
      </w:r>
    </w:p>
    <w:p w14:paraId="61C0FC26" w14:textId="77777777" w:rsidR="00E66536" w:rsidRDefault="00E66536" w:rsidP="00E66536">
      <w:pPr>
        <w:ind w:firstLine="440"/>
      </w:pPr>
      <w:r>
        <w:rPr>
          <w:rFonts w:hint="eastAsia"/>
        </w:rPr>
        <w:t xml:space="preserve">           Define</w:t>
      </w:r>
    </w:p>
    <w:p w14:paraId="4396225C" w14:textId="77777777" w:rsidR="00E66536" w:rsidRDefault="00E66536" w:rsidP="00E66536">
      <w:pPr>
        <w:ind w:firstLine="440"/>
      </w:pPr>
      <w:r>
        <w:rPr>
          <w:rFonts w:hint="eastAsia"/>
        </w:rPr>
        <w:t xml:space="preserve">              </w:t>
      </w:r>
      <w:r>
        <w:rPr>
          <w:rFonts w:hint="eastAsia"/>
        </w:rPr>
        <w:t>│</w:t>
      </w:r>
    </w:p>
    <w:p w14:paraId="71B0F41E" w14:textId="77777777" w:rsidR="00E66536" w:rsidRDefault="00E66536" w:rsidP="00E66536">
      <w:pPr>
        <w:ind w:firstLine="440"/>
      </w:pPr>
      <w:r>
        <w:rPr>
          <w:rFonts w:hint="eastAsia"/>
        </w:rPr>
        <w:t xml:space="preserve">              </w:t>
      </w:r>
      <w:r>
        <w:rPr>
          <w:rFonts w:hint="eastAsia"/>
        </w:rPr>
        <w:t>▼</w:t>
      </w:r>
    </w:p>
    <w:p w14:paraId="2C9214CA" w14:textId="77777777" w:rsidR="00E66536" w:rsidRDefault="00E66536" w:rsidP="00E66536">
      <w:pPr>
        <w:ind w:firstLine="440"/>
      </w:pPr>
      <w:r>
        <w:t xml:space="preserve">     Network </w:t>
      </w:r>
      <w:proofErr w:type="gramStart"/>
      <w:r>
        <w:t>{ Session</w:t>
      </w:r>
      <w:proofErr w:type="gramEnd"/>
      <w:r>
        <w:t xml:space="preserve"> }</w:t>
      </w:r>
    </w:p>
    <w:p w14:paraId="24594D2C" w14:textId="77777777" w:rsidR="00E66536" w:rsidRDefault="00E66536" w:rsidP="00E66536">
      <w:pPr>
        <w:ind w:firstLine="440"/>
      </w:pPr>
      <w:r>
        <w:rPr>
          <w:rFonts w:hint="eastAsia"/>
        </w:rPr>
        <w:t xml:space="preserve">              </w:t>
      </w:r>
      <w:r>
        <w:rPr>
          <w:rFonts w:hint="eastAsia"/>
        </w:rPr>
        <w:t>│</w:t>
      </w:r>
    </w:p>
    <w:p w14:paraId="10F26488" w14:textId="77777777" w:rsidR="00E66536" w:rsidRDefault="00E66536" w:rsidP="00E66536">
      <w:pPr>
        <w:ind w:firstLine="440"/>
      </w:pPr>
      <w:r>
        <w:rPr>
          <w:rFonts w:hint="eastAsia"/>
        </w:rPr>
        <w:t xml:space="preserve">           Create</w:t>
      </w:r>
    </w:p>
    <w:p w14:paraId="3E077D30" w14:textId="77777777" w:rsidR="00E66536" w:rsidRDefault="00E66536" w:rsidP="00E66536">
      <w:pPr>
        <w:ind w:firstLine="440"/>
      </w:pPr>
      <w:r>
        <w:rPr>
          <w:rFonts w:hint="eastAsia"/>
        </w:rPr>
        <w:t xml:space="preserve">              </w:t>
      </w:r>
      <w:r>
        <w:rPr>
          <w:rFonts w:hint="eastAsia"/>
        </w:rPr>
        <w:t>│</w:t>
      </w:r>
    </w:p>
    <w:p w14:paraId="405A74BA" w14:textId="77777777" w:rsidR="00E66536" w:rsidRDefault="00E66536" w:rsidP="00E66536">
      <w:pPr>
        <w:ind w:firstLine="440"/>
      </w:pPr>
      <w:r>
        <w:rPr>
          <w:rFonts w:hint="eastAsia"/>
        </w:rPr>
        <w:t xml:space="preserve">              </w:t>
      </w:r>
      <w:r>
        <w:rPr>
          <w:rFonts w:hint="eastAsia"/>
        </w:rPr>
        <w:t>▼</w:t>
      </w:r>
    </w:p>
    <w:p w14:paraId="693CD8B0" w14:textId="77777777" w:rsidR="00E66536" w:rsidRDefault="00E66536" w:rsidP="00E66536">
      <w:pPr>
        <w:ind w:firstLine="440"/>
      </w:pPr>
      <w:r>
        <w:t xml:space="preserve">   </w:t>
      </w:r>
      <w:proofErr w:type="spellStart"/>
      <w:r>
        <w:t>alpha_</w:t>
      </w:r>
      <w:proofErr w:type="gramStart"/>
      <w:r>
        <w:t>walking.onnx</w:t>
      </w:r>
      <w:proofErr w:type="spellEnd"/>
      <w:proofErr w:type="gramEnd"/>
    </w:p>
    <w:p w14:paraId="5E51BEF6" w14:textId="77777777" w:rsidR="00E66536" w:rsidRDefault="00E66536" w:rsidP="00E66536">
      <w:pPr>
        <w:ind w:firstLine="440"/>
      </w:pPr>
      <w:r>
        <w:rPr>
          <w:rFonts w:hint="eastAsia"/>
        </w:rPr>
        <w:t xml:space="preserve">              </w:t>
      </w:r>
      <w:r>
        <w:rPr>
          <w:rFonts w:hint="eastAsia"/>
        </w:rPr>
        <w:t>│</w:t>
      </w:r>
    </w:p>
    <w:p w14:paraId="0117DA35" w14:textId="77777777" w:rsidR="00E66536" w:rsidRDefault="00E66536" w:rsidP="00E66536">
      <w:pPr>
        <w:ind w:firstLine="440"/>
      </w:pPr>
      <w:r>
        <w:rPr>
          <w:rFonts w:hint="eastAsia"/>
        </w:rPr>
        <w:t xml:space="preserve">              </w:t>
      </w:r>
      <w:r>
        <w:rPr>
          <w:rFonts w:hint="eastAsia"/>
        </w:rPr>
        <w:t>▼</w:t>
      </w:r>
    </w:p>
    <w:p w14:paraId="0B1AD9E1" w14:textId="77777777" w:rsidR="00E66536" w:rsidRDefault="00E66536" w:rsidP="00E66536">
      <w:pPr>
        <w:ind w:firstLine="440"/>
      </w:pPr>
      <w:r>
        <w:t xml:space="preserve">        </w:t>
      </w:r>
      <w:proofErr w:type="gramStart"/>
      <w:r>
        <w:t>ort::</w:t>
      </w:r>
      <w:proofErr w:type="gramEnd"/>
      <w:r>
        <w:t>Session</w:t>
      </w:r>
    </w:p>
    <w:p w14:paraId="2025502D" w14:textId="77777777" w:rsidR="00E66536" w:rsidRDefault="00E66536" w:rsidP="00E66536">
      <w:pPr>
        <w:ind w:firstLine="440"/>
      </w:pPr>
      <w:r>
        <w:rPr>
          <w:rFonts w:hint="eastAsia"/>
        </w:rPr>
        <w:t xml:space="preserve">              </w:t>
      </w:r>
      <w:r>
        <w:rPr>
          <w:rFonts w:hint="eastAsia"/>
        </w:rPr>
        <w:t>│</w:t>
      </w:r>
    </w:p>
    <w:p w14:paraId="51D4E9EB" w14:textId="77777777" w:rsidR="00E66536" w:rsidRDefault="00E66536" w:rsidP="00E66536">
      <w:pPr>
        <w:ind w:firstLine="440"/>
      </w:pPr>
      <w:r>
        <w:rPr>
          <w:rFonts w:hint="eastAsia"/>
        </w:rPr>
        <w:lastRenderedPageBreak/>
        <w:t xml:space="preserve">           Execute</w:t>
      </w:r>
    </w:p>
    <w:p w14:paraId="701EAE0A" w14:textId="77777777" w:rsidR="00E66536" w:rsidRDefault="00E66536" w:rsidP="00E66536">
      <w:pPr>
        <w:ind w:firstLine="440"/>
      </w:pPr>
      <w:r>
        <w:rPr>
          <w:rFonts w:hint="eastAsia"/>
        </w:rPr>
        <w:t xml:space="preserve">              </w:t>
      </w:r>
      <w:r>
        <w:rPr>
          <w:rFonts w:hint="eastAsia"/>
        </w:rPr>
        <w:t>│</w:t>
      </w:r>
    </w:p>
    <w:p w14:paraId="6407B562" w14:textId="77777777" w:rsidR="00E66536" w:rsidRDefault="00E66536" w:rsidP="00E66536">
      <w:pPr>
        <w:ind w:firstLine="440"/>
      </w:pPr>
      <w:r>
        <w:rPr>
          <w:rFonts w:hint="eastAsia"/>
        </w:rPr>
        <w:t xml:space="preserve">              </w:t>
      </w:r>
      <w:r>
        <w:rPr>
          <w:rFonts w:hint="eastAsia"/>
        </w:rPr>
        <w:t>▼</w:t>
      </w:r>
    </w:p>
    <w:p w14:paraId="16C66545" w14:textId="77777777" w:rsidR="00E66536" w:rsidRDefault="00E66536" w:rsidP="00E66536">
      <w:pPr>
        <w:ind w:firstLine="440"/>
      </w:pPr>
      <w:r>
        <w:t xml:space="preserve">       </w:t>
      </w:r>
      <w:proofErr w:type="gramStart"/>
      <w:r>
        <w:t>Session::</w:t>
      </w:r>
      <w:proofErr w:type="gramEnd"/>
      <w:r>
        <w:t>run()</w:t>
      </w:r>
    </w:p>
    <w:p w14:paraId="5427B46C" w14:textId="77777777" w:rsidR="00E66536" w:rsidRDefault="00E66536" w:rsidP="00E66536">
      <w:pPr>
        <w:ind w:firstLine="440"/>
      </w:pPr>
      <w:r>
        <w:rPr>
          <w:rFonts w:hint="eastAsia"/>
        </w:rPr>
        <w:t xml:space="preserve">              </w:t>
      </w:r>
      <w:r>
        <w:rPr>
          <w:rFonts w:hint="eastAsia"/>
        </w:rPr>
        <w:t>│</w:t>
      </w:r>
    </w:p>
    <w:p w14:paraId="12418175" w14:textId="77777777" w:rsidR="00E66536" w:rsidRDefault="00E66536" w:rsidP="00E66536">
      <w:pPr>
        <w:ind w:firstLine="440"/>
      </w:pPr>
      <w:r>
        <w:rPr>
          <w:rFonts w:hint="eastAsia"/>
        </w:rPr>
        <w:t xml:space="preserve">              </w:t>
      </w:r>
      <w:r>
        <w:rPr>
          <w:rFonts w:hint="eastAsia"/>
        </w:rPr>
        <w:t>▼</w:t>
      </w:r>
    </w:p>
    <w:p w14:paraId="76102065" w14:textId="77777777" w:rsidR="00E66536" w:rsidRDefault="00E66536" w:rsidP="00E66536">
      <w:pPr>
        <w:ind w:firstLine="440"/>
      </w:pPr>
      <w:r>
        <w:rPr>
          <w:rFonts w:hint="eastAsia"/>
        </w:rPr>
        <w:t xml:space="preserve">       [1, 61] </w:t>
      </w:r>
      <w:r>
        <w:rPr>
          <w:rFonts w:hint="eastAsia"/>
        </w:rPr>
        <w:t>→</w:t>
      </w:r>
      <w:r>
        <w:rPr>
          <w:rFonts w:hint="eastAsia"/>
        </w:rPr>
        <w:t xml:space="preserve"> [1, 14]</w:t>
      </w:r>
    </w:p>
    <w:p w14:paraId="20DF640A" w14:textId="32E7A3CF" w:rsidR="00E66536" w:rsidRDefault="00E66536" w:rsidP="00E66536">
      <w:pPr>
        <w:ind w:firstLine="440"/>
      </w:pPr>
      <w:r>
        <w:rPr>
          <w:rFonts w:hint="eastAsia"/>
        </w:rPr>
        <w:t>Define: declares what the object looks like.</w:t>
      </w:r>
    </w:p>
    <w:p w14:paraId="350D9951" w14:textId="14D2B4DE" w:rsidR="00E66536" w:rsidRDefault="00E66536" w:rsidP="00E66536">
      <w:pPr>
        <w:ind w:firstLine="440"/>
      </w:pPr>
      <w:r>
        <w:rPr>
          <w:rFonts w:hint="eastAsia"/>
        </w:rPr>
        <w:t>Create = load the ONNX file to get a `Session`.**</w:t>
      </w:r>
    </w:p>
    <w:p w14:paraId="00EDD14B" w14:textId="15C4873C" w:rsidR="00E66536" w:rsidRDefault="00E66536" w:rsidP="00E66536">
      <w:pPr>
        <w:ind w:firstLine="440"/>
      </w:pPr>
      <w:r>
        <w:rPr>
          <w:rFonts w:hint="eastAsia"/>
        </w:rPr>
        <w:t>Execute = `Session::run()`, input observation, output action.**</w:t>
      </w:r>
    </w:p>
    <w:p w14:paraId="70461750" w14:textId="67A437C5" w:rsidR="00E66536" w:rsidRDefault="00E66536" w:rsidP="00E66536">
      <w:pPr>
        <w:ind w:firstLine="440"/>
      </w:pPr>
      <w:r>
        <w:rPr>
          <w:rFonts w:hint="eastAsia"/>
        </w:rPr>
        <w:t>Once you clearly distinguish these three levels, the rest of `robotd`'s code will no longer confuse you.</w:t>
      </w:r>
    </w:p>
    <w:p w14:paraId="721063CC" w14:textId="659711D4" w:rsidR="00A719AF" w:rsidRDefault="00A719AF" w:rsidP="00A719AF">
      <w:pPr>
        <w:pStyle w:val="2"/>
      </w:pPr>
      <w:bookmarkStart w:id="72" w:name="_Ref240357740"/>
      <w:bookmarkStart w:id="73" w:name="_Toc240359366"/>
      <w:r>
        <w:rPr>
          <w:rFonts w:hint="eastAsia"/>
        </w:rPr>
        <w:t>From ONNX file to program output: the complete flow</w:t>
      </w:r>
      <w:bookmarkEnd w:id="72"/>
      <w:bookmarkEnd w:id="73"/>
    </w:p>
    <w:p w14:paraId="6F93D897" w14:textId="2633790E" w:rsidR="00AB37AF" w:rsidRPr="00AB37AF" w:rsidRDefault="00AB37AF" w:rsidP="00AB37AF">
      <w:pPr>
        <w:ind w:firstLine="440"/>
      </w:pPr>
      <w:r>
        <w:rPr>
          <w:rFonts w:hint="eastAsia"/>
        </w:rPr>
        <w:t>This section talks about general ONNX concepts and workflow.</w:t>
      </w:r>
    </w:p>
    <w:p w14:paraId="76B2F20D" w14:textId="1653195C" w:rsidR="00A719AF" w:rsidRDefault="00A719AF" w:rsidP="00351E43">
      <w:pPr>
        <w:pStyle w:val="3"/>
      </w:pPr>
      <w:bookmarkStart w:id="74" w:name="_Toc240359367"/>
      <w:r>
        <w:rPr>
          <w:rFonts w:hint="eastAsia"/>
        </w:rPr>
        <w:t>First understand: what an ONNX file itself is</w:t>
      </w:r>
      <w:bookmarkEnd w:id="74"/>
    </w:p>
    <w:p w14:paraId="4852F3F2" w14:textId="2024AD0F" w:rsidR="00A719AF" w:rsidRDefault="00A719AF" w:rsidP="00A719AF">
      <w:pPr>
        <w:ind w:firstLine="440"/>
      </w:pPr>
      <w:r>
        <w:rPr>
          <w:rFonts w:hint="eastAsia"/>
        </w:rPr>
        <w:t xml:space="preserve">An ONNX (Open Neural Network Exchange) file is essentially a "static computation graph description" </w:t>
      </w:r>
      <w:r>
        <w:rPr>
          <w:rFonts w:hint="eastAsia"/>
        </w:rPr>
        <w:t>—</w:t>
      </w:r>
      <w:r>
        <w:rPr>
          <w:rFonts w:hint="eastAsia"/>
        </w:rPr>
        <w:t xml:space="preserve"> it only describes "how data flows and through which operators", and does not contain the execution engine itself. So a `.onnx` file "cannot run" by itself in a program; it must:</w:t>
      </w:r>
    </w:p>
    <w:p w14:paraId="316571A4" w14:textId="77777777" w:rsidR="00A719AF" w:rsidRDefault="00A719AF" w:rsidP="00A719AF">
      <w:pPr>
        <w:ind w:firstLine="440"/>
      </w:pPr>
      <w:r>
        <w:rPr>
          <w:rFonts w:hint="eastAsia"/>
        </w:rPr>
        <w:t xml:space="preserve">ONNX model file  </w:t>
      </w:r>
      <w:r>
        <w:rPr>
          <w:rFonts w:hint="eastAsia"/>
        </w:rPr>
        <w:t>→</w:t>
      </w:r>
      <w:r>
        <w:rPr>
          <w:rFonts w:hint="eastAsia"/>
        </w:rPr>
        <w:t xml:space="preserve">  Inference engine (Runtime)  </w:t>
      </w:r>
      <w:r>
        <w:rPr>
          <w:rFonts w:hint="eastAsia"/>
        </w:rPr>
        <w:t>→</w:t>
      </w:r>
      <w:r>
        <w:rPr>
          <w:rFonts w:hint="eastAsia"/>
        </w:rPr>
        <w:t xml:space="preserve">  Your program gets the output</w:t>
      </w:r>
    </w:p>
    <w:p w14:paraId="5237DE3F" w14:textId="36D1198A" w:rsidR="00A719AF" w:rsidRDefault="00A719AF" w:rsidP="00A719AF">
      <w:pPr>
        <w:ind w:firstLine="440"/>
      </w:pPr>
      <w:r>
        <w:rPr>
          <w:rFonts w:hint="eastAsia"/>
        </w:rPr>
        <w:t xml:space="preserve">This is exactly the reason for the layered design in the MicroDuck architecture: policy training is done in `microduck_rl` (PyTorch + PPO) (covered in the following sections); after exporting to ONNX, the `robotd` daemon on the MicroDuck robot loads it with ONNX Runtime and runs real-time inference at 50 Hz </w:t>
      </w:r>
      <w:r>
        <w:rPr>
          <w:rFonts w:hint="eastAsia"/>
        </w:rPr>
        <w:t>—</w:t>
      </w:r>
      <w:r>
        <w:rPr>
          <w:rFonts w:hint="eastAsia"/>
        </w:rPr>
        <w:t xml:space="preserve"> the training framework and the inference engine are completely decoupled. The MicroDuck control loop is the closed loop of `state </w:t>
      </w:r>
      <w:r>
        <w:rPr>
          <w:rFonts w:hint="eastAsia"/>
        </w:rPr>
        <w:t>→</w:t>
      </w:r>
      <w:r>
        <w:rPr>
          <w:rFonts w:hint="eastAsia"/>
        </w:rPr>
        <w:t xml:space="preserve"> observation </w:t>
      </w:r>
      <w:r>
        <w:rPr>
          <w:rFonts w:hint="eastAsia"/>
        </w:rPr>
        <w:t>→</w:t>
      </w:r>
      <w:r>
        <w:rPr>
          <w:rFonts w:hint="eastAsia"/>
        </w:rPr>
        <w:t xml:space="preserve"> neural network (ONNX) </w:t>
      </w:r>
      <w:r>
        <w:rPr>
          <w:rFonts w:hint="eastAsia"/>
        </w:rPr>
        <w:t>→</w:t>
      </w:r>
      <w:r>
        <w:rPr>
          <w:rFonts w:hint="eastAsia"/>
        </w:rPr>
        <w:t xml:space="preserve"> action </w:t>
      </w:r>
      <w:r>
        <w:rPr>
          <w:rFonts w:hint="eastAsia"/>
        </w:rPr>
        <w:t>→</w:t>
      </w:r>
      <w:r>
        <w:rPr>
          <w:rFonts w:hint="eastAsia"/>
        </w:rPr>
        <w:t xml:space="preserve"> physics </w:t>
      </w:r>
      <w:r>
        <w:rPr>
          <w:rFonts w:hint="eastAsia"/>
        </w:rPr>
        <w:t>→</w:t>
      </w:r>
      <w:r>
        <w:rPr>
          <w:rFonts w:hint="eastAsia"/>
        </w:rPr>
        <w:t xml:space="preserve"> new state`.</w:t>
      </w:r>
    </w:p>
    <w:p w14:paraId="27D22B72" w14:textId="307B7D87" w:rsidR="00A719AF" w:rsidRDefault="00A719AF" w:rsidP="00C752F6">
      <w:pPr>
        <w:pStyle w:val="3"/>
      </w:pPr>
      <w:bookmarkStart w:id="75" w:name="_Toc240359368"/>
      <w:r>
        <w:rPr>
          <w:rFonts w:hint="eastAsia"/>
        </w:rPr>
        <w:t>The complete process (four steps)</w:t>
      </w:r>
      <w:bookmarkEnd w:id="75"/>
    </w:p>
    <w:p w14:paraId="690DC6F7" w14:textId="6C2A1EA0" w:rsidR="00A719AF" w:rsidRDefault="00A719AF" w:rsidP="00A719AF">
      <w:pPr>
        <w:ind w:firstLine="440"/>
      </w:pPr>
      <w:r>
        <w:rPr>
          <w:rFonts w:hint="eastAsia"/>
        </w:rPr>
        <w:t>Step 1: Confirm the "model contract" (the most easily overlooked step)</w:t>
      </w:r>
    </w:p>
    <w:p w14:paraId="08A2A8F9" w14:textId="1A08A96E" w:rsidR="00A719AF" w:rsidRDefault="00A719AF" w:rsidP="00A719AF">
      <w:pPr>
        <w:ind w:firstLine="440"/>
      </w:pPr>
      <w:r>
        <w:rPr>
          <w:rFonts w:hint="eastAsia"/>
        </w:rPr>
        <w:t xml:space="preserve">The first thing when you get an ONNX file is not to write code, but to figure out its input/output contract </w:t>
      </w:r>
      <w:r>
        <w:rPr>
          <w:rFonts w:hint="eastAsia"/>
        </w:rPr>
        <w:t>—</w:t>
      </w:r>
      <w:r>
        <w:rPr>
          <w:rFonts w:hint="eastAsia"/>
        </w:rPr>
        <w:t xml:space="preserve"> shapes, data types, semantics. Taking MicroDuck's walking policy as an example:</w:t>
      </w:r>
    </w:p>
    <w:p w14:paraId="6338FD65" w14:textId="6F327B34" w:rsidR="00A719AF" w:rsidRDefault="00A719AF" w:rsidP="00A719AF">
      <w:pPr>
        <w:ind w:firstLine="440"/>
      </w:pPr>
      <w:r>
        <w:rPr>
          <w:rFonts w:hint="eastAsia"/>
        </w:rPr>
        <w:lastRenderedPageBreak/>
        <w:t>- Input: `obs`[</w:t>
      </w:r>
      <w:r w:rsidR="006554FA" w:rsidRPr="00193B6D">
        <w:rPr>
          <w:rStyle w:val="aff4"/>
          <w:color w:val="FF0000"/>
        </w:rPr>
        <w:footnoteReference w:id="5"/>
      </w:r>
      <w:r>
        <w:rPr>
          <w:rFonts w:hint="eastAsia"/>
        </w:rPr>
        <w:t>], float32, shape[</w:t>
      </w:r>
      <w:r w:rsidR="000634A9">
        <w:rPr>
          <w:rStyle w:val="aff4"/>
        </w:rPr>
        <w:footnoteReference w:id="6"/>
      </w:r>
      <w:r>
        <w:rPr>
          <w:rFonts w:hint="eastAsia"/>
        </w:rPr>
        <w:t>]`[1, 61]`</w:t>
      </w:r>
    </w:p>
    <w:p w14:paraId="1C5DFA96" w14:textId="7CCEAE10" w:rsidR="00A719AF" w:rsidRDefault="00A719AF" w:rsidP="00A719AF">
      <w:pPr>
        <w:ind w:firstLine="440"/>
      </w:pPr>
      <w:r>
        <w:rPr>
          <w:rFonts w:hint="eastAsia"/>
        </w:rPr>
        <w:t xml:space="preserve">- Output: `actions`, float32, shape </w:t>
      </w:r>
      <w:proofErr w:type="gramStart"/>
      <w:r>
        <w:rPr>
          <w:rFonts w:hint="eastAsia"/>
        </w:rPr>
        <w:t>`[</w:t>
      </w:r>
      <w:proofErr w:type="gramEnd"/>
      <w:r>
        <w:rPr>
          <w:rFonts w:hint="eastAsia"/>
        </w:rPr>
        <w:t>1, 14]` (corresponding to the actions of 14 servos)</w:t>
      </w:r>
    </w:p>
    <w:p w14:paraId="5C631FBC" w14:textId="5F0CB04D" w:rsidR="00A719AF" w:rsidRDefault="00A719AF" w:rsidP="00A719AF">
      <w:pPr>
        <w:ind w:firstLine="440"/>
      </w:pPr>
      <w:r>
        <w:rPr>
          <w:rFonts w:hint="eastAsia"/>
        </w:rPr>
        <w:t>- Control frequency: 50 Hz (inference once every 20 ms)</w:t>
      </w:r>
    </w:p>
    <w:p w14:paraId="61C567EE" w14:textId="3A0A3EF2" w:rsidR="00A719AF" w:rsidRDefault="00A719AF" w:rsidP="00A719AF">
      <w:pPr>
        <w:ind w:firstLine="440"/>
      </w:pPr>
      <w:r>
        <w:rPr>
          <w:rFonts w:hint="eastAsia"/>
        </w:rPr>
        <w:t>- Important detail: the observation normalizer is already baked into the ONNX graph, so callers should not normalize again.</w:t>
      </w:r>
    </w:p>
    <w:p w14:paraId="0BE2D16C" w14:textId="77777777" w:rsidR="00A719AF" w:rsidRDefault="00A719AF" w:rsidP="00A719AF">
      <w:pPr>
        <w:ind w:firstLine="440"/>
      </w:pPr>
      <w:r>
        <w:rPr>
          <w:rFonts w:hint="eastAsia"/>
        </w:rPr>
        <w:t>How to inspect (choose any one):</w:t>
      </w:r>
    </w:p>
    <w:p w14:paraId="74EBDDED" w14:textId="77777777" w:rsidR="00A719AF" w:rsidRDefault="00A719AF" w:rsidP="00A719AF">
      <w:pPr>
        <w:ind w:firstLine="440"/>
      </w:pPr>
      <w:r>
        <w:t>```python</w:t>
      </w:r>
    </w:p>
    <w:p w14:paraId="17ADC8F5" w14:textId="77777777" w:rsidR="00A719AF" w:rsidRDefault="00A719AF" w:rsidP="00A719AF">
      <w:pPr>
        <w:ind w:firstLine="440"/>
      </w:pPr>
      <w:r>
        <w:t xml:space="preserve">import </w:t>
      </w:r>
      <w:proofErr w:type="spellStart"/>
      <w:r>
        <w:t>onnx</w:t>
      </w:r>
      <w:proofErr w:type="spellEnd"/>
    </w:p>
    <w:p w14:paraId="01031C39" w14:textId="77777777" w:rsidR="00A719AF" w:rsidRDefault="00A719AF" w:rsidP="00A719AF">
      <w:pPr>
        <w:ind w:firstLine="440"/>
      </w:pPr>
      <w:r>
        <w:t xml:space="preserve">model = </w:t>
      </w:r>
      <w:proofErr w:type="gramStart"/>
      <w:r>
        <w:t>onnx.load</w:t>
      </w:r>
      <w:proofErr w:type="gramEnd"/>
      <w:r>
        <w:t>("policy.onnx")</w:t>
      </w:r>
    </w:p>
    <w:p w14:paraId="6F5E798A" w14:textId="77777777" w:rsidR="00A719AF" w:rsidRDefault="00A719AF" w:rsidP="00A719AF">
      <w:pPr>
        <w:ind w:firstLine="440"/>
      </w:pPr>
      <w:r>
        <w:t>print(</w:t>
      </w:r>
      <w:proofErr w:type="gramStart"/>
      <w:r>
        <w:t>onnx.helper</w:t>
      </w:r>
      <w:proofErr w:type="gramEnd"/>
      <w:r>
        <w:t>.printable_graph(model.graph))</w:t>
      </w:r>
    </w:p>
    <w:p w14:paraId="1669A43D" w14:textId="77777777" w:rsidR="00A719AF" w:rsidRDefault="00A719AF" w:rsidP="00A719AF">
      <w:pPr>
        <w:ind w:firstLine="440"/>
      </w:pPr>
      <w:r>
        <w:t>```</w:t>
      </w:r>
    </w:p>
    <w:p w14:paraId="2490CC0B" w14:textId="460DC7A1" w:rsidR="00A719AF" w:rsidRDefault="00A719AF" w:rsidP="00A719AF">
      <w:pPr>
        <w:ind w:firstLine="440"/>
      </w:pPr>
      <w:r>
        <w:rPr>
          <w:rFonts w:hint="eastAsia"/>
        </w:rPr>
        <w:t xml:space="preserve">Or open it visually with the online tool </w:t>
      </w:r>
      <w:hyperlink r:id="rId25" w:history="1">
        <w:r w:rsidRPr="004D1CEF">
          <w:rPr>
            <w:rStyle w:val="afc"/>
            <w:rFonts w:hint="eastAsia"/>
          </w:rPr>
          <w:t>netron.app</w:t>
        </w:r>
      </w:hyperlink>
      <w:r>
        <w:rPr>
          <w:rFonts w:hint="eastAsia"/>
        </w:rPr>
        <w:t>.</w:t>
      </w:r>
    </w:p>
    <w:p w14:paraId="61F07BC4" w14:textId="77777777" w:rsidR="00A719AF" w:rsidRDefault="00A719AF" w:rsidP="00A719AF">
      <w:pPr>
        <w:ind w:firstLine="440"/>
      </w:pPr>
    </w:p>
    <w:p w14:paraId="61C8E9C4" w14:textId="7DEF2909" w:rsidR="00A719AF" w:rsidRDefault="00A719AF" w:rsidP="00A719AF">
      <w:pPr>
        <w:ind w:firstLine="440"/>
      </w:pPr>
      <w:r>
        <w:rPr>
          <w:rFonts w:hint="eastAsia"/>
        </w:rPr>
        <w:t>Step 2: Install the inference engine</w:t>
      </w:r>
    </w:p>
    <w:p w14:paraId="2F6B5FFF" w14:textId="7F4B280E" w:rsidR="00A719AF" w:rsidRDefault="00A719AF" w:rsidP="00A719AF">
      <w:pPr>
        <w:ind w:firstLine="440"/>
      </w:pPr>
      <w:r>
        <w:rPr>
          <w:rFonts w:hint="eastAsia"/>
        </w:rPr>
        <w:t>The most common choice is ONNX Runtime (maintained by Microsoft, supports Python/C++/C#/Rust/Java, runs with zero dependencies on CPU; there are also prebuilt packages for ARM64 boards like RK3566/RDK X5:</w:t>
      </w:r>
    </w:p>
    <w:p w14:paraId="7209862A" w14:textId="77777777" w:rsidR="00A719AF" w:rsidRDefault="00A719AF" w:rsidP="00A719AF">
      <w:pPr>
        <w:ind w:firstLine="440"/>
      </w:pPr>
      <w:r>
        <w:t>```bash</w:t>
      </w:r>
    </w:p>
    <w:p w14:paraId="726CDE09" w14:textId="77777777" w:rsidR="00A719AF" w:rsidRDefault="00A719AF" w:rsidP="00A719AF">
      <w:pPr>
        <w:ind w:firstLine="440"/>
      </w:pPr>
      <w:r>
        <w:lastRenderedPageBreak/>
        <w:t xml:space="preserve">pip install </w:t>
      </w:r>
      <w:proofErr w:type="spellStart"/>
      <w:r>
        <w:t>onnxruntime</w:t>
      </w:r>
      <w:proofErr w:type="spellEnd"/>
    </w:p>
    <w:p w14:paraId="558EE4F2" w14:textId="77777777" w:rsidR="00A719AF" w:rsidRDefault="00A719AF" w:rsidP="00A719AF">
      <w:pPr>
        <w:ind w:firstLine="440"/>
      </w:pPr>
      <w:r>
        <w:rPr>
          <w:rFonts w:hint="eastAsia"/>
        </w:rPr>
        <w:t xml:space="preserve"># If you have an NVIDIA GPU: pip install </w:t>
      </w:r>
      <w:proofErr w:type="spellStart"/>
      <w:r>
        <w:rPr>
          <w:rFonts w:hint="eastAsia"/>
        </w:rPr>
        <w:t>onnxruntime-gpu</w:t>
      </w:r>
      <w:proofErr w:type="spellEnd"/>
    </w:p>
    <w:p w14:paraId="65F2047C" w14:textId="77777777" w:rsidR="00A719AF" w:rsidRDefault="00A719AF" w:rsidP="00A719AF">
      <w:pPr>
        <w:ind w:firstLine="440"/>
      </w:pPr>
      <w:r>
        <w:t>```</w:t>
      </w:r>
    </w:p>
    <w:p w14:paraId="55094313" w14:textId="77777777" w:rsidR="00A719AF" w:rsidRDefault="00A719AF" w:rsidP="00A719AF">
      <w:pPr>
        <w:ind w:firstLine="440"/>
      </w:pPr>
      <w:r>
        <w:rPr>
          <w:rFonts w:hint="eastAsia"/>
        </w:rPr>
        <w:t xml:space="preserve">Alternative engines (by scenario): TensorRT (NVIDIA acceleration), RKNN (Rockchip NPU), ONNX Runtime Web (browser </w:t>
      </w:r>
      <w:r>
        <w:rPr>
          <w:rFonts w:hint="eastAsia"/>
        </w:rPr>
        <w:t>—</w:t>
      </w:r>
      <w:r>
        <w:rPr>
          <w:rFonts w:hint="eastAsia"/>
        </w:rPr>
        <w:t xml:space="preserve"> this is exactly what the official </w:t>
      </w:r>
      <w:proofErr w:type="spellStart"/>
      <w:r>
        <w:rPr>
          <w:rFonts w:hint="eastAsia"/>
        </w:rPr>
        <w:t>MicroDuck</w:t>
      </w:r>
      <w:proofErr w:type="spellEnd"/>
      <w:r>
        <w:rPr>
          <w:rFonts w:hint="eastAsia"/>
        </w:rPr>
        <w:t xml:space="preserve"> sandbox uses).</w:t>
      </w:r>
    </w:p>
    <w:p w14:paraId="5F5F0F0F" w14:textId="77777777" w:rsidR="00A719AF" w:rsidRDefault="00A719AF" w:rsidP="00A719AF">
      <w:pPr>
        <w:ind w:firstLine="440"/>
      </w:pPr>
    </w:p>
    <w:p w14:paraId="5CD1A683" w14:textId="3C6BDB9A" w:rsidR="00A719AF" w:rsidRDefault="00A719AF" w:rsidP="00A719AF">
      <w:pPr>
        <w:ind w:firstLine="440"/>
      </w:pPr>
      <w:r>
        <w:rPr>
          <w:rFonts w:hint="eastAsia"/>
        </w:rPr>
        <w:t>Step 3: Load the model and run one inference</w:t>
      </w:r>
    </w:p>
    <w:p w14:paraId="4C691AB5" w14:textId="6635B777" w:rsidR="00A719AF" w:rsidRDefault="00A719AF" w:rsidP="00A719AF">
      <w:pPr>
        <w:ind w:firstLine="440"/>
      </w:pPr>
      <w:r>
        <w:rPr>
          <w:rFonts w:hint="eastAsia"/>
        </w:rPr>
        <w:t xml:space="preserve">Complete minimal Python example (corresponding to the </w:t>
      </w:r>
      <w:proofErr w:type="spellStart"/>
      <w:r>
        <w:rPr>
          <w:rFonts w:hint="eastAsia"/>
        </w:rPr>
        <w:t>MicroDuck</w:t>
      </w:r>
      <w:proofErr w:type="spellEnd"/>
      <w:r>
        <w:rPr>
          <w:rFonts w:hint="eastAsia"/>
        </w:rPr>
        <w:t xml:space="preserve"> contract):</w:t>
      </w:r>
    </w:p>
    <w:p w14:paraId="6502F021" w14:textId="77777777" w:rsidR="00A719AF" w:rsidRDefault="00A719AF" w:rsidP="00A719AF">
      <w:pPr>
        <w:ind w:firstLine="440"/>
      </w:pPr>
      <w:r>
        <w:t>```python</w:t>
      </w:r>
    </w:p>
    <w:p w14:paraId="3CC310CF" w14:textId="77777777" w:rsidR="00A719AF" w:rsidRDefault="00A719AF" w:rsidP="00A719AF">
      <w:pPr>
        <w:ind w:firstLine="440"/>
      </w:pPr>
      <w:r>
        <w:t xml:space="preserve">import </w:t>
      </w:r>
      <w:proofErr w:type="spellStart"/>
      <w:r>
        <w:t>numpy</w:t>
      </w:r>
      <w:proofErr w:type="spellEnd"/>
      <w:r>
        <w:t xml:space="preserve"> as np</w:t>
      </w:r>
    </w:p>
    <w:p w14:paraId="2268A17A" w14:textId="77777777" w:rsidR="00A719AF" w:rsidRDefault="00A719AF" w:rsidP="00A719AF">
      <w:pPr>
        <w:ind w:firstLine="440"/>
      </w:pPr>
      <w:r>
        <w:t xml:space="preserve">import </w:t>
      </w:r>
      <w:proofErr w:type="spellStart"/>
      <w:r>
        <w:t>onnxruntime</w:t>
      </w:r>
      <w:proofErr w:type="spellEnd"/>
      <w:r>
        <w:t xml:space="preserve"> as ort</w:t>
      </w:r>
    </w:p>
    <w:p w14:paraId="23079BB7" w14:textId="77777777" w:rsidR="00A719AF" w:rsidRDefault="00A719AF" w:rsidP="00A719AF">
      <w:pPr>
        <w:ind w:firstLine="440"/>
      </w:pPr>
    </w:p>
    <w:p w14:paraId="75ED7F83" w14:textId="0280245B" w:rsidR="00A719AF" w:rsidRDefault="00A719AF" w:rsidP="00A719AF">
      <w:pPr>
        <w:ind w:firstLine="440"/>
      </w:pPr>
      <w:r>
        <w:rPr>
          <w:rFonts w:hint="eastAsia"/>
        </w:rPr>
        <w:t>①</w:t>
      </w:r>
      <w:r>
        <w:rPr>
          <w:rFonts w:hint="eastAsia"/>
        </w:rPr>
        <w:t xml:space="preserve"> Create the inference session (Session is a resource handle </w:t>
      </w:r>
      <w:r>
        <w:rPr>
          <w:rFonts w:hint="eastAsia"/>
        </w:rPr>
        <w:t>—</w:t>
      </w:r>
      <w:r>
        <w:rPr>
          <w:rFonts w:hint="eastAsia"/>
        </w:rPr>
        <w:t xml:space="preserve"> create it once, don't put it in a loop)</w:t>
      </w:r>
    </w:p>
    <w:p w14:paraId="3341C219" w14:textId="77777777" w:rsidR="00A719AF" w:rsidRDefault="00A719AF" w:rsidP="00A719AF">
      <w:pPr>
        <w:ind w:firstLine="440"/>
      </w:pPr>
      <w:proofErr w:type="spellStart"/>
      <w:r>
        <w:t>sess</w:t>
      </w:r>
      <w:proofErr w:type="spellEnd"/>
      <w:r>
        <w:t xml:space="preserve"> = </w:t>
      </w:r>
      <w:proofErr w:type="spellStart"/>
      <w:proofErr w:type="gramStart"/>
      <w:r>
        <w:t>ort.InferenceSession</w:t>
      </w:r>
      <w:proofErr w:type="spellEnd"/>
      <w:proofErr w:type="gramEnd"/>
      <w:r>
        <w:t>("</w:t>
      </w:r>
      <w:proofErr w:type="spellStart"/>
      <w:r>
        <w:t>policy.onnx</w:t>
      </w:r>
      <w:proofErr w:type="spellEnd"/>
      <w:r>
        <w:t>", providers=["</w:t>
      </w:r>
      <w:proofErr w:type="spellStart"/>
      <w:r>
        <w:t>CPUExecutionProvider</w:t>
      </w:r>
      <w:proofErr w:type="spellEnd"/>
      <w:r>
        <w:t>"])</w:t>
      </w:r>
    </w:p>
    <w:p w14:paraId="6B52EB11" w14:textId="2076B973" w:rsidR="00A719AF" w:rsidRDefault="00A719AF" w:rsidP="00A719AF">
      <w:pPr>
        <w:ind w:firstLine="440"/>
      </w:pPr>
      <w:r>
        <w:rPr>
          <w:rFonts w:hint="eastAsia"/>
        </w:rPr>
        <w:t>②</w:t>
      </w:r>
      <w:r>
        <w:rPr>
          <w:rFonts w:hint="eastAsia"/>
        </w:rPr>
        <w:t xml:space="preserve"> Confirm inputs/outputs (cross-check against the model contract)</w:t>
      </w:r>
    </w:p>
    <w:p w14:paraId="6710CE4E" w14:textId="77777777" w:rsidR="00A719AF" w:rsidRDefault="00A719AF" w:rsidP="00A719AF">
      <w:pPr>
        <w:ind w:firstLine="440"/>
      </w:pPr>
      <w:proofErr w:type="spellStart"/>
      <w:r>
        <w:t>inp</w:t>
      </w:r>
      <w:proofErr w:type="spellEnd"/>
      <w:r>
        <w:t xml:space="preserve"> = </w:t>
      </w:r>
      <w:proofErr w:type="spellStart"/>
      <w:r>
        <w:t>sess.get_</w:t>
      </w:r>
      <w:proofErr w:type="gramStart"/>
      <w:r>
        <w:t>inputs</w:t>
      </w:r>
      <w:proofErr w:type="spellEnd"/>
      <w:r>
        <w:t>(</w:t>
      </w:r>
      <w:proofErr w:type="gramEnd"/>
      <w:r>
        <w:t>)[0]</w:t>
      </w:r>
    </w:p>
    <w:p w14:paraId="0AC76C2B" w14:textId="77777777" w:rsidR="00A719AF" w:rsidRDefault="00A719AF" w:rsidP="00A719AF">
      <w:pPr>
        <w:ind w:firstLine="440"/>
      </w:pPr>
      <w:r>
        <w:rPr>
          <w:rFonts w:hint="eastAsia"/>
        </w:rPr>
        <w:t>print(inp.name, inp.shape, inp.type)   # e.g.: obs ['1', 61] tensor(float)</w:t>
      </w:r>
    </w:p>
    <w:p w14:paraId="0CF577B7" w14:textId="5F448847" w:rsidR="00A719AF" w:rsidRDefault="00A719AF" w:rsidP="00A719AF">
      <w:pPr>
        <w:ind w:firstLine="440"/>
      </w:pPr>
      <w:r>
        <w:rPr>
          <w:rFonts w:hint="eastAsia"/>
        </w:rPr>
        <w:t>③</w:t>
      </w:r>
      <w:r>
        <w:rPr>
          <w:rFonts w:hint="eastAsia"/>
        </w:rPr>
        <w:t xml:space="preserve"> Prepare input: build a float32 array strictly per the contract</w:t>
      </w:r>
    </w:p>
    <w:p w14:paraId="3FFE64EC" w14:textId="77777777" w:rsidR="00A719AF" w:rsidRDefault="00A719AF" w:rsidP="00A719AF">
      <w:pPr>
        <w:ind w:firstLine="440"/>
      </w:pPr>
      <w:proofErr w:type="spellStart"/>
      <w:r>
        <w:rPr>
          <w:rFonts w:hint="eastAsia"/>
        </w:rPr>
        <w:t>obs</w:t>
      </w:r>
      <w:proofErr w:type="spellEnd"/>
      <w:r>
        <w:rPr>
          <w:rFonts w:hint="eastAsia"/>
        </w:rPr>
        <w:t xml:space="preserve"> = </w:t>
      </w:r>
      <w:proofErr w:type="spellStart"/>
      <w:r>
        <w:rPr>
          <w:rFonts w:hint="eastAsia"/>
        </w:rPr>
        <w:t>np.zeros</w:t>
      </w:r>
      <w:proofErr w:type="spellEnd"/>
      <w:r>
        <w:rPr>
          <w:rFonts w:hint="eastAsia"/>
        </w:rPr>
        <w:t xml:space="preserve">((1, 61), </w:t>
      </w:r>
      <w:proofErr w:type="spellStart"/>
      <w:r>
        <w:rPr>
          <w:rFonts w:hint="eastAsia"/>
        </w:rPr>
        <w:t>dtype</w:t>
      </w:r>
      <w:proofErr w:type="spellEnd"/>
      <w:r>
        <w:rPr>
          <w:rFonts w:hint="eastAsia"/>
        </w:rPr>
        <w:t>=np.float32)   # In practice, read the observation from IMU/servos</w:t>
      </w:r>
    </w:p>
    <w:p w14:paraId="4E10DBB2" w14:textId="0A238BE6" w:rsidR="00A719AF" w:rsidRDefault="00A719AF" w:rsidP="00A719AF">
      <w:pPr>
        <w:ind w:firstLine="440"/>
      </w:pPr>
      <w:r>
        <w:rPr>
          <w:rFonts w:hint="eastAsia"/>
        </w:rPr>
        <w:t>④</w:t>
      </w:r>
      <w:r>
        <w:rPr>
          <w:rFonts w:hint="eastAsia"/>
        </w:rPr>
        <w:t xml:space="preserve"> Inference: pass {input name: array}, get the output list</w:t>
      </w:r>
    </w:p>
    <w:p w14:paraId="77C9155A" w14:textId="77777777" w:rsidR="00A719AF" w:rsidRDefault="00A719AF" w:rsidP="00A719AF">
      <w:pPr>
        <w:ind w:firstLine="440"/>
      </w:pPr>
      <w:r>
        <w:t xml:space="preserve">actions = </w:t>
      </w:r>
      <w:proofErr w:type="gramStart"/>
      <w:r>
        <w:t>sess.run(</w:t>
      </w:r>
      <w:proofErr w:type="gramEnd"/>
      <w:r>
        <w:t>None, {inp.name: obs})[0]</w:t>
      </w:r>
    </w:p>
    <w:p w14:paraId="784507CA" w14:textId="77777777" w:rsidR="00A719AF" w:rsidRDefault="00A719AF" w:rsidP="00A719AF">
      <w:pPr>
        <w:ind w:firstLine="440"/>
      </w:pPr>
      <w:r>
        <w:t>print(</w:t>
      </w:r>
      <w:proofErr w:type="gramStart"/>
      <w:r>
        <w:t>actions.shape</w:t>
      </w:r>
      <w:proofErr w:type="gramEnd"/>
      <w:r>
        <w:t>)   # (1, 14)</w:t>
      </w:r>
    </w:p>
    <w:p w14:paraId="0B48D862" w14:textId="77777777" w:rsidR="00A719AF" w:rsidRDefault="00A719AF" w:rsidP="00A719AF">
      <w:pPr>
        <w:ind w:firstLine="440"/>
      </w:pPr>
      <w:r>
        <w:t>```</w:t>
      </w:r>
    </w:p>
    <w:p w14:paraId="4E86F525" w14:textId="40806129" w:rsidR="00A719AF" w:rsidRDefault="00A719AF" w:rsidP="00A719AF">
      <w:pPr>
        <w:ind w:firstLine="440"/>
      </w:pPr>
      <w:r>
        <w:rPr>
          <w:rFonts w:hint="eastAsia"/>
        </w:rPr>
        <w:t>C++ equivalent (the real robot's `robotd` Rust logic is essentially the same):</w:t>
      </w:r>
    </w:p>
    <w:p w14:paraId="4516C1BD" w14:textId="77777777" w:rsidR="00A719AF" w:rsidRDefault="00A719AF" w:rsidP="00A719AF">
      <w:pPr>
        <w:ind w:firstLine="440"/>
      </w:pPr>
      <w:r>
        <w:t>```</w:t>
      </w:r>
      <w:proofErr w:type="spellStart"/>
      <w:r>
        <w:t>cpp</w:t>
      </w:r>
      <w:proofErr w:type="spellEnd"/>
    </w:p>
    <w:p w14:paraId="15133D83" w14:textId="77777777" w:rsidR="00A719AF" w:rsidRDefault="00A719AF" w:rsidP="00A719AF">
      <w:pPr>
        <w:ind w:firstLine="440"/>
      </w:pPr>
      <w:r>
        <w:t>#include &lt;</w:t>
      </w:r>
      <w:proofErr w:type="spellStart"/>
      <w:r>
        <w:t>onnxruntime_cxx_api.h</w:t>
      </w:r>
      <w:proofErr w:type="spellEnd"/>
      <w:r>
        <w:t>&gt;</w:t>
      </w:r>
    </w:p>
    <w:p w14:paraId="1E2B99DE" w14:textId="77777777" w:rsidR="00A719AF" w:rsidRDefault="00A719AF" w:rsidP="00A719AF">
      <w:pPr>
        <w:ind w:firstLine="440"/>
      </w:pPr>
      <w:proofErr w:type="gramStart"/>
      <w:r>
        <w:t>Ort::</w:t>
      </w:r>
      <w:proofErr w:type="gramEnd"/>
      <w:r>
        <w:t>Env env(ORT_LOGGING_LEVEL_WARNING, "demo");</w:t>
      </w:r>
    </w:p>
    <w:p w14:paraId="09BA93DF" w14:textId="77777777" w:rsidR="00A719AF" w:rsidRDefault="00A719AF" w:rsidP="00A719AF">
      <w:pPr>
        <w:ind w:firstLine="440"/>
      </w:pPr>
      <w:proofErr w:type="gramStart"/>
      <w:r>
        <w:t>Ort::</w:t>
      </w:r>
      <w:proofErr w:type="gramEnd"/>
      <w:r>
        <w:t xml:space="preserve">Session session(env, </w:t>
      </w:r>
      <w:proofErr w:type="spellStart"/>
      <w:r>
        <w:t>L"policy.onnx</w:t>
      </w:r>
      <w:proofErr w:type="spellEnd"/>
      <w:r>
        <w:t>", Ort::</w:t>
      </w:r>
      <w:proofErr w:type="spellStart"/>
      <w:r>
        <w:t>SessionOptions</w:t>
      </w:r>
      <w:proofErr w:type="spellEnd"/>
      <w:r>
        <w:t>{});</w:t>
      </w:r>
    </w:p>
    <w:p w14:paraId="55C78AA8" w14:textId="77777777" w:rsidR="00A719AF" w:rsidRDefault="00A719AF" w:rsidP="00A719AF">
      <w:pPr>
        <w:ind w:firstLine="440"/>
      </w:pPr>
      <w:proofErr w:type="gramStart"/>
      <w:r>
        <w:lastRenderedPageBreak/>
        <w:t>std::</w:t>
      </w:r>
      <w:proofErr w:type="gramEnd"/>
      <w:r>
        <w:t>vector&lt;int64_t&gt; dims{1, 61};</w:t>
      </w:r>
    </w:p>
    <w:p w14:paraId="631F3528" w14:textId="77777777" w:rsidR="00A719AF" w:rsidRDefault="00A719AF" w:rsidP="00A719AF">
      <w:pPr>
        <w:ind w:firstLine="440"/>
      </w:pPr>
      <w:proofErr w:type="gramStart"/>
      <w:r>
        <w:t>std::</w:t>
      </w:r>
      <w:proofErr w:type="gramEnd"/>
      <w:r>
        <w:t xml:space="preserve">vector&lt;float&gt; </w:t>
      </w:r>
      <w:proofErr w:type="spellStart"/>
      <w:r>
        <w:t>obs</w:t>
      </w:r>
      <w:proofErr w:type="spellEnd"/>
      <w:r>
        <w:t>(61, 0.0f);</w:t>
      </w:r>
    </w:p>
    <w:p w14:paraId="3F472F79" w14:textId="77777777" w:rsidR="00A719AF" w:rsidRDefault="00A719AF" w:rsidP="00A719AF">
      <w:pPr>
        <w:ind w:firstLine="440"/>
      </w:pPr>
      <w:r>
        <w:t xml:space="preserve">auto mem = </w:t>
      </w:r>
      <w:proofErr w:type="gramStart"/>
      <w:r>
        <w:t>Ort::</w:t>
      </w:r>
      <w:proofErr w:type="spellStart"/>
      <w:proofErr w:type="gramEnd"/>
      <w:r>
        <w:t>MemoryInfo</w:t>
      </w:r>
      <w:proofErr w:type="spellEnd"/>
      <w:r>
        <w:t>::</w:t>
      </w:r>
      <w:proofErr w:type="spellStart"/>
      <w:r>
        <w:t>CreateCpu</w:t>
      </w:r>
      <w:proofErr w:type="spellEnd"/>
      <w:r>
        <w:t>(</w:t>
      </w:r>
      <w:proofErr w:type="spellStart"/>
      <w:r>
        <w:t>OrtArenaAllocator</w:t>
      </w:r>
      <w:proofErr w:type="spellEnd"/>
      <w:r>
        <w:t xml:space="preserve">, </w:t>
      </w:r>
      <w:proofErr w:type="spellStart"/>
      <w:r>
        <w:t>OrtMemTypeDefault</w:t>
      </w:r>
      <w:proofErr w:type="spellEnd"/>
      <w:r>
        <w:t>);</w:t>
      </w:r>
    </w:p>
    <w:p w14:paraId="28F51D09" w14:textId="77777777" w:rsidR="00A719AF" w:rsidRDefault="00A719AF" w:rsidP="00A719AF">
      <w:pPr>
        <w:ind w:firstLine="440"/>
      </w:pPr>
      <w:proofErr w:type="gramStart"/>
      <w:r>
        <w:t>Ort::</w:t>
      </w:r>
      <w:proofErr w:type="gramEnd"/>
      <w:r>
        <w:t xml:space="preserve">Value input = Ort::Value::CreateTensor&lt;float&gt;(mem, </w:t>
      </w:r>
      <w:proofErr w:type="spellStart"/>
      <w:r>
        <w:t>obs.data</w:t>
      </w:r>
      <w:proofErr w:type="spellEnd"/>
      <w:r>
        <w:t xml:space="preserve">(), </w:t>
      </w:r>
      <w:proofErr w:type="spellStart"/>
      <w:r>
        <w:t>obs.size</w:t>
      </w:r>
      <w:proofErr w:type="spellEnd"/>
      <w:r>
        <w:t xml:space="preserve">(), </w:t>
      </w:r>
      <w:proofErr w:type="spellStart"/>
      <w:r>
        <w:t>dims.data</w:t>
      </w:r>
      <w:proofErr w:type="spellEnd"/>
      <w:r>
        <w:t xml:space="preserve">(), </w:t>
      </w:r>
      <w:proofErr w:type="spellStart"/>
      <w:r>
        <w:t>dims.size</w:t>
      </w:r>
      <w:proofErr w:type="spellEnd"/>
      <w:r>
        <w:t>());</w:t>
      </w:r>
    </w:p>
    <w:p w14:paraId="5E67A135" w14:textId="77777777" w:rsidR="00A719AF" w:rsidRDefault="00A719AF" w:rsidP="00A719AF">
      <w:pPr>
        <w:ind w:firstLine="440"/>
      </w:pPr>
      <w:r>
        <w:t xml:space="preserve">auto outputs = </w:t>
      </w:r>
      <w:proofErr w:type="spellStart"/>
      <w:proofErr w:type="gramStart"/>
      <w:r>
        <w:t>session.Run</w:t>
      </w:r>
      <w:proofErr w:type="spellEnd"/>
      <w:proofErr w:type="gramEnd"/>
      <w:r>
        <w:t>(Ort::</w:t>
      </w:r>
      <w:proofErr w:type="spellStart"/>
      <w:r>
        <w:t>RunOptions</w:t>
      </w:r>
      <w:proofErr w:type="spellEnd"/>
      <w:r>
        <w:t>{</w:t>
      </w:r>
      <w:proofErr w:type="spellStart"/>
      <w:r>
        <w:t>nullptr</w:t>
      </w:r>
      <w:proofErr w:type="spellEnd"/>
      <w:r>
        <w:t>},</w:t>
      </w:r>
    </w:p>
    <w:p w14:paraId="48A05E46" w14:textId="77777777" w:rsidR="00A719AF" w:rsidRDefault="00A719AF" w:rsidP="00A719AF">
      <w:pPr>
        <w:ind w:firstLine="440"/>
      </w:pPr>
      <w:r>
        <w:t xml:space="preserve">                           </w:t>
      </w:r>
      <w:proofErr w:type="spellStart"/>
      <w:proofErr w:type="gramStart"/>
      <w:r>
        <w:t>session.GetInputNames</w:t>
      </w:r>
      <w:proofErr w:type="spellEnd"/>
      <w:proofErr w:type="gramEnd"/>
      <w:r>
        <w:t>().data(), &amp;input, 1,</w:t>
      </w:r>
    </w:p>
    <w:p w14:paraId="4B4D6C1C" w14:textId="77777777" w:rsidR="00A719AF" w:rsidRDefault="00A719AF" w:rsidP="00A719AF">
      <w:pPr>
        <w:ind w:firstLine="440"/>
      </w:pPr>
      <w:r>
        <w:t xml:space="preserve">                           </w:t>
      </w:r>
      <w:proofErr w:type="spellStart"/>
      <w:proofErr w:type="gramStart"/>
      <w:r>
        <w:t>session.GetOutputNames</w:t>
      </w:r>
      <w:proofErr w:type="spellEnd"/>
      <w:proofErr w:type="gramEnd"/>
      <w:r>
        <w:t>().data(), 1);</w:t>
      </w:r>
    </w:p>
    <w:p w14:paraId="74394F5A" w14:textId="77777777" w:rsidR="00A719AF" w:rsidRDefault="00A719AF" w:rsidP="00A719AF">
      <w:pPr>
        <w:ind w:firstLine="440"/>
      </w:pPr>
      <w:r>
        <w:t>float* actions = outputs[0</w:t>
      </w:r>
      <w:proofErr w:type="gramStart"/>
      <w:r>
        <w:t>].</w:t>
      </w:r>
      <w:proofErr w:type="spellStart"/>
      <w:r>
        <w:t>GetTensorMutableData</w:t>
      </w:r>
      <w:proofErr w:type="spellEnd"/>
      <w:proofErr w:type="gramEnd"/>
      <w:r>
        <w:t>&lt;float&gt;();</w:t>
      </w:r>
    </w:p>
    <w:p w14:paraId="55A62016" w14:textId="77777777" w:rsidR="00A719AF" w:rsidRDefault="00A719AF" w:rsidP="00A719AF">
      <w:pPr>
        <w:ind w:firstLine="440"/>
      </w:pPr>
      <w:r>
        <w:t>```</w:t>
      </w:r>
    </w:p>
    <w:p w14:paraId="6129D783" w14:textId="77777777" w:rsidR="00A719AF" w:rsidRDefault="00A719AF" w:rsidP="00A719AF">
      <w:pPr>
        <w:ind w:firstLine="440"/>
      </w:pPr>
    </w:p>
    <w:p w14:paraId="1D3DAF88" w14:textId="2628CC90" w:rsidR="00A719AF" w:rsidRDefault="00A719AF" w:rsidP="00A719AF">
      <w:pPr>
        <w:ind w:firstLine="440"/>
      </w:pPr>
      <w:r>
        <w:rPr>
          <w:rFonts w:hint="eastAsia"/>
        </w:rPr>
        <w:t xml:space="preserve">In Rust you can use the `ort` crate; this is also the technical route used by the official </w:t>
      </w:r>
      <w:proofErr w:type="spellStart"/>
      <w:r>
        <w:rPr>
          <w:rFonts w:hint="eastAsia"/>
        </w:rPr>
        <w:t>MicroDuck</w:t>
      </w:r>
      <w:proofErr w:type="spellEnd"/>
      <w:r>
        <w:rPr>
          <w:rFonts w:hint="eastAsia"/>
        </w:rPr>
        <w:t xml:space="preserve"> stack.</w:t>
      </w:r>
    </w:p>
    <w:p w14:paraId="6283C04F" w14:textId="77777777" w:rsidR="00A719AF" w:rsidRDefault="00A719AF" w:rsidP="00A719AF">
      <w:pPr>
        <w:ind w:firstLine="440"/>
      </w:pPr>
    </w:p>
    <w:p w14:paraId="7375709C" w14:textId="784F04A0" w:rsidR="00A719AF" w:rsidRDefault="00A719AF" w:rsidP="00A719AF">
      <w:pPr>
        <w:ind w:firstLine="440"/>
      </w:pPr>
      <w:r>
        <w:rPr>
          <w:rFonts w:hint="eastAsia"/>
        </w:rPr>
        <w:t>Step 4: Embed into the control loop</w:t>
      </w:r>
    </w:p>
    <w:p w14:paraId="485C3531" w14:textId="77777777" w:rsidR="00A719AF" w:rsidRDefault="00A719AF" w:rsidP="00A719AF">
      <w:pPr>
        <w:ind w:firstLine="440"/>
      </w:pPr>
      <w:r>
        <w:rPr>
          <w:rFonts w:hint="eastAsia"/>
        </w:rPr>
        <w:t>A single `sess.run` gives you a raw tensor; in a robot program, you need to put it into a real-time loop:</w:t>
      </w:r>
    </w:p>
    <w:p w14:paraId="5EA6D67E" w14:textId="77777777" w:rsidR="00A719AF" w:rsidRDefault="00A719AF" w:rsidP="00A719AF">
      <w:pPr>
        <w:ind w:firstLine="440"/>
      </w:pPr>
      <w:r>
        <w:t>```python</w:t>
      </w:r>
    </w:p>
    <w:p w14:paraId="417F79C3" w14:textId="77777777" w:rsidR="00A719AF" w:rsidRDefault="00A719AF" w:rsidP="00A719AF">
      <w:pPr>
        <w:ind w:firstLine="440"/>
      </w:pPr>
      <w:r>
        <w:t>import time</w:t>
      </w:r>
    </w:p>
    <w:p w14:paraId="526F0D73" w14:textId="77777777" w:rsidR="00A719AF" w:rsidRDefault="00A719AF" w:rsidP="00A719AF">
      <w:pPr>
        <w:ind w:firstLine="440"/>
      </w:pPr>
      <w:r>
        <w:rPr>
          <w:rFonts w:hint="eastAsia"/>
        </w:rPr>
        <w:t>RATE_HZ = 50                      # Must strictly match the control frequency used in training!</w:t>
      </w:r>
    </w:p>
    <w:p w14:paraId="0963C5EE" w14:textId="77777777" w:rsidR="00A719AF" w:rsidRDefault="00A719AF" w:rsidP="00A719AF">
      <w:pPr>
        <w:ind w:firstLine="440"/>
      </w:pPr>
      <w:r>
        <w:t>dt = 1.0 / RATE_HZ</w:t>
      </w:r>
    </w:p>
    <w:p w14:paraId="53ACE412" w14:textId="77777777" w:rsidR="00A719AF" w:rsidRDefault="00A719AF" w:rsidP="00A719AF">
      <w:pPr>
        <w:ind w:firstLine="440"/>
      </w:pPr>
    </w:p>
    <w:p w14:paraId="2AB6719D" w14:textId="77777777" w:rsidR="00A719AF" w:rsidRDefault="00A719AF" w:rsidP="00A719AF">
      <w:pPr>
        <w:ind w:firstLine="440"/>
      </w:pPr>
      <w:r>
        <w:t>while True:</w:t>
      </w:r>
    </w:p>
    <w:p w14:paraId="34315D2B" w14:textId="77777777" w:rsidR="00A719AF" w:rsidRDefault="00A719AF" w:rsidP="00A719AF">
      <w:pPr>
        <w:ind w:firstLine="440"/>
      </w:pPr>
      <w:r>
        <w:t xml:space="preserve">    t0 = </w:t>
      </w:r>
      <w:proofErr w:type="gramStart"/>
      <w:r>
        <w:t>time.time</w:t>
      </w:r>
      <w:proofErr w:type="gramEnd"/>
      <w:r>
        <w:t>()</w:t>
      </w:r>
    </w:p>
    <w:p w14:paraId="64CFF8E2" w14:textId="77777777" w:rsidR="00A719AF" w:rsidRDefault="00A719AF" w:rsidP="00A719AF">
      <w:pPr>
        <w:ind w:firstLine="440"/>
      </w:pPr>
      <w:r>
        <w:rPr>
          <w:rFonts w:hint="eastAsia"/>
        </w:rPr>
        <w:t xml:space="preserve">    obs = read_sensors()                    # </w:t>
      </w:r>
      <w:r>
        <w:rPr>
          <w:rFonts w:hint="eastAsia"/>
        </w:rPr>
        <w:t>①</w:t>
      </w:r>
      <w:r>
        <w:rPr>
          <w:rFonts w:hint="eastAsia"/>
        </w:rPr>
        <w:t xml:space="preserve"> Compose the 61-dim observation from IMU/servo encoders</w:t>
      </w:r>
    </w:p>
    <w:p w14:paraId="198BF422" w14:textId="77777777" w:rsidR="00A719AF" w:rsidRDefault="00A719AF" w:rsidP="00A719AF">
      <w:pPr>
        <w:ind w:firstLine="440"/>
      </w:pPr>
      <w:r>
        <w:rPr>
          <w:rFonts w:hint="eastAsia"/>
        </w:rPr>
        <w:t xml:space="preserve">    actions = sess.run(None, {"obs": obs})[0]  # </w:t>
      </w:r>
      <w:r>
        <w:rPr>
          <w:rFonts w:hint="eastAsia"/>
        </w:rPr>
        <w:t>②</w:t>
      </w:r>
      <w:r>
        <w:rPr>
          <w:rFonts w:hint="eastAsia"/>
        </w:rPr>
        <w:t xml:space="preserve"> ONNX inference </w:t>
      </w:r>
      <w:r>
        <w:rPr>
          <w:rFonts w:hint="eastAsia"/>
        </w:rPr>
        <w:t>→</w:t>
      </w:r>
      <w:r>
        <w:rPr>
          <w:rFonts w:hint="eastAsia"/>
        </w:rPr>
        <w:t xml:space="preserve"> 14-dim actions</w:t>
      </w:r>
    </w:p>
    <w:p w14:paraId="292183C3" w14:textId="77777777" w:rsidR="00A719AF" w:rsidRDefault="00A719AF" w:rsidP="00A719AF">
      <w:pPr>
        <w:ind w:firstLine="440"/>
      </w:pPr>
      <w:r>
        <w:rPr>
          <w:rFonts w:hint="eastAsia"/>
        </w:rPr>
        <w:t xml:space="preserve">    send_to_servos(actions[0])              # </w:t>
      </w:r>
      <w:r>
        <w:rPr>
          <w:rFonts w:hint="eastAsia"/>
        </w:rPr>
        <w:t>③</w:t>
      </w:r>
      <w:r>
        <w:rPr>
          <w:rFonts w:hint="eastAsia"/>
        </w:rPr>
        <w:t xml:space="preserve"> Send actions to the servo bus</w:t>
      </w:r>
    </w:p>
    <w:p w14:paraId="05C8874A" w14:textId="77777777" w:rsidR="00A719AF" w:rsidRDefault="00A719AF" w:rsidP="00A719AF">
      <w:pPr>
        <w:ind w:firstLine="440"/>
      </w:pPr>
      <w:r>
        <w:rPr>
          <w:rFonts w:hint="eastAsia"/>
        </w:rPr>
        <w:t xml:space="preserve">    time.sleep(max(0, dt - (time.time() - t0)))  # </w:t>
      </w:r>
      <w:r>
        <w:rPr>
          <w:rFonts w:hint="eastAsia"/>
        </w:rPr>
        <w:t>④</w:t>
      </w:r>
      <w:r>
        <w:rPr>
          <w:rFonts w:hint="eastAsia"/>
        </w:rPr>
        <w:t xml:space="preserve"> Top up to 50 Hz</w:t>
      </w:r>
    </w:p>
    <w:p w14:paraId="78FAE53D" w14:textId="77777777" w:rsidR="00A719AF" w:rsidRDefault="00A719AF" w:rsidP="00A719AF">
      <w:pPr>
        <w:ind w:firstLine="440"/>
      </w:pPr>
      <w:r>
        <w:lastRenderedPageBreak/>
        <w:t>```</w:t>
      </w:r>
    </w:p>
    <w:p w14:paraId="503EAF14" w14:textId="77777777" w:rsidR="00A719AF" w:rsidRDefault="00A719AF" w:rsidP="00A719AF">
      <w:pPr>
        <w:ind w:firstLine="440"/>
      </w:pPr>
      <w:r>
        <w:rPr>
          <w:rFonts w:hint="eastAsia"/>
        </w:rPr>
        <w:t>Engineering key points:</w:t>
      </w:r>
    </w:p>
    <w:p w14:paraId="2433B0D1" w14:textId="64006B92" w:rsidR="00A719AF" w:rsidRDefault="00A719AF" w:rsidP="00A719AF">
      <w:pPr>
        <w:ind w:firstLine="440"/>
      </w:pPr>
      <w:r>
        <w:rPr>
          <w:rFonts w:hint="eastAsia"/>
        </w:rPr>
        <w:t>1. Frequency alignment: a policy trained at 50 Hz must also be called at 50 Hz during deployment, otherwise the temporal semantics of the observations are misaligned and the policy becomes unbalanced.</w:t>
      </w:r>
    </w:p>
    <w:p w14:paraId="6E1313BF" w14:textId="7252B132" w:rsidR="00A719AF" w:rsidRDefault="00A719AF" w:rsidP="00A719AF">
      <w:pPr>
        <w:ind w:firstLine="440"/>
      </w:pPr>
      <w:r>
        <w:rPr>
          <w:rFonts w:hint="eastAsia"/>
        </w:rPr>
        <w:t xml:space="preserve">2. Pre/post-processing must match the model convention: for example, MicroDuck's normalization is already baked into the graph, so don't do it again; if it was not baked during export, you must do it manually in code. The official exporter `scripts/export.py` automatically bakes the normalizer </w:t>
      </w:r>
      <w:r>
        <w:rPr>
          <w:rFonts w:hint="eastAsia"/>
        </w:rPr>
        <w:t>—</w:t>
      </w:r>
      <w:r>
        <w:rPr>
          <w:rFonts w:hint="eastAsia"/>
        </w:rPr>
        <w:t xml:space="preserve"> this is required for correct behavior.</w:t>
      </w:r>
    </w:p>
    <w:p w14:paraId="6CE96DB6" w14:textId="6AE6707D" w:rsidR="00A719AF" w:rsidRDefault="00A719AF" w:rsidP="00A719AF">
      <w:pPr>
        <w:ind w:firstLine="440"/>
      </w:pPr>
      <w:r>
        <w:rPr>
          <w:rFonts w:hint="eastAsia"/>
        </w:rPr>
        <w:t>3. Create the session only once, and only call `run()` in the loop; the overhead of creating a new Session each time is unacceptable in real-time control.</w:t>
      </w:r>
    </w:p>
    <w:p w14:paraId="52E6BF7F" w14:textId="346A835A" w:rsidR="007D5CA7" w:rsidRDefault="006E5A18" w:rsidP="007B342D">
      <w:pPr>
        <w:pStyle w:val="1"/>
      </w:pPr>
      <w:bookmarkStart w:id="76" w:name="_Toc240359369"/>
      <w:proofErr w:type="spellStart"/>
      <w:r>
        <w:rPr>
          <w:rFonts w:hint="eastAsia"/>
        </w:rPr>
        <w:t>MicroDuck</w:t>
      </w:r>
      <w:proofErr w:type="spellEnd"/>
      <w:r>
        <w:rPr>
          <w:rFonts w:hint="eastAsia"/>
        </w:rPr>
        <w:t xml:space="preserve"> Training</w:t>
      </w:r>
      <w:bookmarkEnd w:id="76"/>
    </w:p>
    <w:p w14:paraId="638184E5" w14:textId="77777777" w:rsidR="0045429D" w:rsidRDefault="0045429D" w:rsidP="0045429D">
      <w:pPr>
        <w:ind w:firstLine="440"/>
      </w:pPr>
      <w:r>
        <w:rPr>
          <w:rFonts w:hint="eastAsia"/>
        </w:rPr>
        <w:t>Address: https://github.com/pollen-robotics/microduck_rl</w:t>
      </w:r>
    </w:p>
    <w:p w14:paraId="7AD41E47" w14:textId="77777777" w:rsidR="0045429D" w:rsidRDefault="0045429D" w:rsidP="0045429D">
      <w:pPr>
        <w:ind w:firstLine="440"/>
      </w:pPr>
      <w:r>
        <w:rPr>
          <w:rFonts w:hint="eastAsia"/>
        </w:rPr>
        <w:t>Getting started:</w:t>
      </w:r>
    </w:p>
    <w:p w14:paraId="369A88DF" w14:textId="77777777" w:rsidR="0045429D" w:rsidRDefault="0045429D" w:rsidP="0045429D">
      <w:pPr>
        <w:ind w:firstLine="440"/>
      </w:pPr>
      <w:r>
        <w:rPr>
          <w:rFonts w:hint="eastAsia"/>
        </w:rPr>
        <w:t>•</w:t>
      </w:r>
      <w:r>
        <w:rPr>
          <w:rFonts w:hint="eastAsia"/>
        </w:rPr>
        <w:tab/>
        <w:t xml:space="preserve">README.md: Master the full "simulation </w:t>
      </w:r>
      <w:r>
        <w:rPr>
          <w:rFonts w:hint="eastAsia"/>
        </w:rPr>
        <w:t>→</w:t>
      </w:r>
      <w:r>
        <w:rPr>
          <w:rFonts w:hint="eastAsia"/>
        </w:rPr>
        <w:t xml:space="preserve"> training </w:t>
      </w:r>
      <w:r>
        <w:rPr>
          <w:rFonts w:hint="eastAsia"/>
        </w:rPr>
        <w:t>→</w:t>
      </w:r>
      <w:r>
        <w:rPr>
          <w:rFonts w:hint="eastAsia"/>
        </w:rPr>
        <w:t xml:space="preserve"> deployment" workflow (based on MuJoCo Warp simulation, PPO algorithm);</w:t>
      </w:r>
    </w:p>
    <w:p w14:paraId="6181AF3F" w14:textId="77777777" w:rsidR="0045429D" w:rsidRDefault="0045429D" w:rsidP="0045429D">
      <w:pPr>
        <w:ind w:firstLine="440"/>
      </w:pPr>
      <w:r>
        <w:rPr>
          <w:rFonts w:hint="eastAsia"/>
        </w:rPr>
        <w:t>•</w:t>
      </w:r>
      <w:r>
        <w:rPr>
          <w:rFonts w:hint="eastAsia"/>
        </w:rPr>
        <w:tab/>
      </w:r>
      <w:proofErr w:type="spellStart"/>
      <w:r>
        <w:rPr>
          <w:rFonts w:hint="eastAsia"/>
        </w:rPr>
        <w:t>src</w:t>
      </w:r>
      <w:proofErr w:type="spellEnd"/>
      <w:r>
        <w:rPr>
          <w:rFonts w:hint="eastAsia"/>
        </w:rPr>
        <w:t>/agents/: Reinforcement learning agent implementation (reward design, policy network architecture);</w:t>
      </w:r>
    </w:p>
    <w:p w14:paraId="72051154" w14:textId="518EBE50" w:rsidR="0045429D" w:rsidRDefault="0045429D" w:rsidP="0045429D">
      <w:pPr>
        <w:ind w:firstLine="440"/>
      </w:pPr>
      <w:r>
        <w:rPr>
          <w:rFonts w:hint="eastAsia"/>
        </w:rPr>
        <w:t>•</w:t>
      </w:r>
      <w:r>
        <w:rPr>
          <w:rFonts w:hint="eastAsia"/>
        </w:rPr>
        <w:tab/>
        <w:t>scripts/export.py: Script for exporting model to ONNX format (key link between simulation and hardware).</w:t>
      </w:r>
    </w:p>
    <w:p w14:paraId="6C27E01F" w14:textId="0BC25CB4" w:rsidR="00381337" w:rsidRDefault="00381337" w:rsidP="0045429D">
      <w:pPr>
        <w:ind w:firstLine="440"/>
      </w:pPr>
    </w:p>
    <w:p w14:paraId="2CCAA33D" w14:textId="5A4BC7E7" w:rsidR="00381337" w:rsidRDefault="00381337" w:rsidP="00381337">
      <w:pPr>
        <w:ind w:firstLine="440"/>
      </w:pPr>
      <w:r>
        <w:rPr>
          <w:rFonts w:hint="eastAsia"/>
        </w:rPr>
        <w:t>Core closed loop: Sim2Real pipeline (architecture design core)</w:t>
      </w:r>
    </w:p>
    <w:p w14:paraId="74E52B1B" w14:textId="77777777" w:rsidR="00381337" w:rsidRDefault="00381337" w:rsidP="00381337">
      <w:pPr>
        <w:ind w:firstLine="440"/>
      </w:pPr>
      <w:r>
        <w:rPr>
          <w:rFonts w:hint="eastAsia"/>
        </w:rPr>
        <w:t>This is the soul of Microduck's software architecture, and also the core value of open source:</w:t>
      </w:r>
    </w:p>
    <w:p w14:paraId="16B3A3BF" w14:textId="77777777" w:rsidR="00381337" w:rsidRDefault="00381337" w:rsidP="00381337">
      <w:pPr>
        <w:ind w:firstLine="440"/>
      </w:pPr>
      <w:r>
        <w:rPr>
          <w:rFonts w:hint="eastAsia"/>
        </w:rPr>
        <w:t>1.</w:t>
      </w:r>
      <w:r>
        <w:rPr>
          <w:rFonts w:hint="eastAsia"/>
        </w:rPr>
        <w:tab/>
        <w:t>Simulation training: Build robot model in MuJoCo Warp, train behavior policies through PPO algorithm (such as walking, fall recovery);</w:t>
      </w:r>
    </w:p>
    <w:p w14:paraId="049D9076" w14:textId="77777777" w:rsidR="00381337" w:rsidRDefault="00381337" w:rsidP="00381337">
      <w:pPr>
        <w:ind w:firstLine="440"/>
      </w:pPr>
      <w:r>
        <w:rPr>
          <w:rFonts w:hint="eastAsia"/>
        </w:rPr>
        <w:t>2.</w:t>
      </w:r>
      <w:r>
        <w:rPr>
          <w:rFonts w:hint="eastAsia"/>
        </w:rPr>
        <w:tab/>
        <w:t>Model export: Export trained policy to ONNX format (microduck_rl/scripts/export.py);</w:t>
      </w:r>
    </w:p>
    <w:p w14:paraId="2BBBA994" w14:textId="77777777" w:rsidR="00381337" w:rsidRDefault="00381337" w:rsidP="00381337">
      <w:pPr>
        <w:ind w:firstLine="440"/>
      </w:pPr>
      <w:r>
        <w:rPr>
          <w:rFonts w:hint="eastAsia"/>
        </w:rPr>
        <w:t>3.</w:t>
      </w:r>
      <w:r>
        <w:rPr>
          <w:rFonts w:hint="eastAsia"/>
        </w:rPr>
        <w:tab/>
        <w:t>Hardware deployment: Robot loads model via ONNX Runtime, executes in 50Hz control loop;</w:t>
      </w:r>
    </w:p>
    <w:p w14:paraId="3A6B2F0C" w14:textId="59655AC5" w:rsidR="00381337" w:rsidRDefault="00381337" w:rsidP="00381337">
      <w:pPr>
        <w:ind w:firstLine="440"/>
      </w:pPr>
      <w:r>
        <w:rPr>
          <w:rFonts w:hint="eastAsia"/>
        </w:rPr>
        <w:t>4.</w:t>
      </w:r>
      <w:r>
        <w:rPr>
          <w:rFonts w:hint="eastAsia"/>
        </w:rPr>
        <w:tab/>
        <w:t>Iterative optimization: Observe differences between hardware and simulation through sensor data, adjust simulation parameters (such as friction, delay) and retrain.</w:t>
      </w:r>
    </w:p>
    <w:p w14:paraId="442E4A58" w14:textId="7462196D" w:rsidR="00674FC0" w:rsidRDefault="00674FC0" w:rsidP="00674FC0">
      <w:pPr>
        <w:pStyle w:val="1"/>
      </w:pPr>
      <w:bookmarkStart w:id="77" w:name="_Toc240359370"/>
      <w:r>
        <w:rPr>
          <w:rFonts w:hint="eastAsia"/>
        </w:rPr>
        <w:lastRenderedPageBreak/>
        <w:t>Browser simulation tool (visual understanding of architecture operation)</w:t>
      </w:r>
      <w:bookmarkEnd w:id="77"/>
    </w:p>
    <w:p w14:paraId="3EE6DE3F" w14:textId="77777777" w:rsidR="00674FC0" w:rsidRDefault="00674FC0" w:rsidP="00674FC0">
      <w:pPr>
        <w:ind w:firstLine="440"/>
      </w:pPr>
      <w:r>
        <w:rPr>
          <w:rFonts w:hint="eastAsia"/>
        </w:rPr>
        <w:t>No local deployment needed, experience the architecture closed loop directly in the browser:</w:t>
      </w:r>
    </w:p>
    <w:p w14:paraId="39E8ED48" w14:textId="77777777" w:rsidR="00674FC0" w:rsidRDefault="00674FC0" w:rsidP="00674FC0">
      <w:pPr>
        <w:ind w:firstLine="440"/>
      </w:pPr>
      <w:r>
        <w:rPr>
          <w:rFonts w:hint="eastAsia"/>
        </w:rPr>
        <w:t>Address: https://huggingface.co/spaces/pollen-robotics/microduck-simulator</w:t>
      </w:r>
    </w:p>
    <w:p w14:paraId="37E3A731" w14:textId="77777777" w:rsidR="00674FC0" w:rsidRDefault="00674FC0" w:rsidP="00674FC0">
      <w:pPr>
        <w:ind w:firstLine="440"/>
      </w:pPr>
      <w:r>
        <w:rPr>
          <w:rFonts w:hint="eastAsia"/>
        </w:rPr>
        <w:t>Getting started:</w:t>
      </w:r>
    </w:p>
    <w:p w14:paraId="3391D9F2" w14:textId="77777777" w:rsidR="00674FC0" w:rsidRDefault="00674FC0" w:rsidP="00674FC0">
      <w:pPr>
        <w:ind w:firstLine="440"/>
      </w:pPr>
      <w:r>
        <w:rPr>
          <w:rFonts w:hint="eastAsia"/>
        </w:rPr>
        <w:t>•</w:t>
      </w:r>
      <w:r>
        <w:rPr>
          <w:rFonts w:hint="eastAsia"/>
        </w:rPr>
        <w:tab/>
        <w:t xml:space="preserve">Operation interaction: Use WASD / gamepad to control the robot (walking, kicking, roller skating), intuitively experiencing the "input command </w:t>
      </w:r>
      <w:r>
        <w:rPr>
          <w:rFonts w:hint="eastAsia"/>
        </w:rPr>
        <w:t>→</w:t>
      </w:r>
      <w:r>
        <w:rPr>
          <w:rFonts w:hint="eastAsia"/>
        </w:rPr>
        <w:t xml:space="preserve"> policy inference </w:t>
      </w:r>
      <w:r>
        <w:rPr>
          <w:rFonts w:hint="eastAsia"/>
        </w:rPr>
        <w:t>→</w:t>
      </w:r>
      <w:r>
        <w:rPr>
          <w:rFonts w:hint="eastAsia"/>
        </w:rPr>
        <w:t xml:space="preserve"> motor execution" pipeline;</w:t>
      </w:r>
    </w:p>
    <w:p w14:paraId="7D62D5E7" w14:textId="77777777" w:rsidR="00674FC0" w:rsidRDefault="00674FC0" w:rsidP="00674FC0">
      <w:pPr>
        <w:ind w:firstLine="440"/>
      </w:pPr>
      <w:r>
        <w:rPr>
          <w:rFonts w:hint="eastAsia"/>
        </w:rPr>
        <w:t>•</w:t>
      </w:r>
      <w:r>
        <w:rPr>
          <w:rFonts w:hint="eastAsia"/>
        </w:rPr>
        <w:tab/>
        <w:t>Core observation: Switch between "leg / roller skating mode" (press M key), understand how different ONNX policies are loaded and executed;</w:t>
      </w:r>
    </w:p>
    <w:p w14:paraId="53B4F993" w14:textId="77777777" w:rsidR="00674FC0" w:rsidRDefault="00674FC0" w:rsidP="00674FC0">
      <w:pPr>
        <w:ind w:firstLine="440"/>
      </w:pPr>
      <w:r>
        <w:rPr>
          <w:rFonts w:hint="eastAsia"/>
        </w:rPr>
        <w:t>•</w:t>
      </w:r>
      <w:r>
        <w:rPr>
          <w:rFonts w:hint="eastAsia"/>
        </w:rPr>
        <w:tab/>
        <w:t>Debug mode: Add URL parameter ?boot=1 to enter BIOS console, view real-time logs of model loading and policy initialization (corresponding to the hardware startup process).</w:t>
      </w:r>
    </w:p>
    <w:p w14:paraId="60D76394" w14:textId="2CD470BF" w:rsidR="00674FC0" w:rsidRDefault="00674FC0" w:rsidP="008C38DC">
      <w:pPr>
        <w:pStyle w:val="1"/>
      </w:pPr>
      <w:bookmarkStart w:id="78" w:name="_Toc240359371"/>
      <w:r>
        <w:rPr>
          <w:rFonts w:hint="eastAsia"/>
        </w:rPr>
        <w:t>Official documentation and feature description (supplementary architecture design philosophy)</w:t>
      </w:r>
      <w:bookmarkEnd w:id="78"/>
    </w:p>
    <w:p w14:paraId="4214032D" w14:textId="77777777" w:rsidR="00674FC0" w:rsidRDefault="00674FC0" w:rsidP="00674FC0">
      <w:pPr>
        <w:ind w:firstLine="440"/>
      </w:pPr>
      <w:r>
        <w:rPr>
          <w:rFonts w:hint="eastAsia"/>
        </w:rPr>
        <w:t>•</w:t>
      </w:r>
      <w:r>
        <w:rPr>
          <w:rFonts w:hint="eastAsia"/>
        </w:rPr>
        <w:tab/>
        <w:t>Start from the docs/ directory in the GitHub repository, focus on agents.md (reinforcement learning policy design manual);</w:t>
      </w:r>
    </w:p>
    <w:p w14:paraId="71AAB47C" w14:textId="14CAAA18" w:rsidR="00674FC0" w:rsidRPr="0045429D" w:rsidRDefault="00674FC0" w:rsidP="00674FC0">
      <w:pPr>
        <w:ind w:firstLine="440"/>
      </w:pPr>
      <w:r>
        <w:rPr>
          <w:rFonts w:hint="eastAsia"/>
        </w:rPr>
        <w:t>•</w:t>
      </w:r>
      <w:r>
        <w:rPr>
          <w:rFonts w:hint="eastAsia"/>
        </w:rPr>
        <w:tab/>
        <w:t>Refer to the product page technical description: https://pollen-robotics.com/microduck/ (clarifying the interaction boundary between software and hardware, such as sensor data format, motor control protocol).</w:t>
      </w:r>
    </w:p>
    <w:p w14:paraId="32149E38" w14:textId="58B10367" w:rsidR="007B342D" w:rsidRPr="00F56678" w:rsidRDefault="007B342D" w:rsidP="007B342D">
      <w:pPr>
        <w:pStyle w:val="1"/>
      </w:pPr>
      <w:bookmarkStart w:id="79" w:name="_Toc240359372"/>
      <w:r>
        <w:rPr>
          <w:rFonts w:hint="eastAsia"/>
        </w:rPr>
        <w:t>RL Algorithms</w:t>
      </w:r>
      <w:bookmarkEnd w:id="79"/>
    </w:p>
    <w:sectPr w:rsidR="007B342D" w:rsidRPr="00F56678" w:rsidSect="00613128">
      <w:footerReference w:type="first" r:id="rId26"/>
      <w:pgSz w:w="12240" w:h="15840"/>
      <w:pgMar w:top="1440" w:right="1800" w:bottom="1440" w:left="180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61A3BF" w14:textId="77777777" w:rsidR="00081973" w:rsidRDefault="00081973" w:rsidP="00765187">
      <w:pPr>
        <w:ind w:firstLine="440"/>
      </w:pPr>
      <w:r>
        <w:separator/>
      </w:r>
    </w:p>
  </w:endnote>
  <w:endnote w:type="continuationSeparator" w:id="0">
    <w:p w14:paraId="06921CFB" w14:textId="77777777" w:rsidR="00081973" w:rsidRDefault="00081973" w:rsidP="00765187">
      <w:pPr>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14B835" w14:textId="77777777" w:rsidR="00613128" w:rsidRDefault="00613128" w:rsidP="00765187">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04318B" w14:textId="77777777" w:rsidR="00613128" w:rsidRDefault="00613128" w:rsidP="00765187">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445AF" w14:textId="77777777" w:rsidR="00613128" w:rsidRDefault="00613128" w:rsidP="00765187">
    <w:pPr>
      <w:ind w:firstLine="440"/>
    </w:pPr>
  </w:p>
  <w:p w14:paraId="57D20E9C" w14:textId="77777777" w:rsidR="00613128" w:rsidRDefault="00613128" w:rsidP="00765187">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5B4E74" w14:textId="520DF7F8" w:rsidR="00613128" w:rsidRDefault="00DA5344" w:rsidP="00765187">
    <w:pPr>
      <w:ind w:firstLine="440"/>
    </w:pPr>
    <w:r w:rsidRPr="00DA5344">
      <w:fldChar w:fldCharType="begin"/>
    </w:r>
    <w:r w:rsidRPr="00DA5344">
      <w:instrText>PAGE  \* Arabic  \* MERGEFORMAT</w:instrText>
    </w:r>
    <w:r w:rsidRPr="00DA5344">
      <w:fldChar w:fldCharType="separate"/>
    </w:r>
    <w:r w:rsidR="00A3270D" w:rsidRPr="00A3270D">
      <w:rPr>
        <w:noProof/>
        <w:lang w:val="zh-CN"/>
      </w:rPr>
      <w:t>1</w:t>
    </w:r>
    <w:r w:rsidRPr="00DA5344">
      <w:fldChar w:fldCharType="end"/>
    </w:r>
    <w:r w:rsidRPr="00DA5344">
      <w:rPr>
        <w:lang w:val="zh-CN"/>
      </w:rPr>
      <w:t xml:space="preserve"> / </w:t>
    </w:r>
    <w:r w:rsidR="00081973">
      <w:fldChar w:fldCharType="begin"/>
    </w:r>
    <w:r w:rsidR="00081973">
      <w:instrText xml:space="preserve"> SECTIONPAGES  \* Arabic  \* MERGEFORMAT </w:instrText>
    </w:r>
    <w:r w:rsidR="00081973">
      <w:fldChar w:fldCharType="separate"/>
    </w:r>
    <w:r w:rsidR="00E37BF4">
      <w:rPr>
        <w:noProof/>
      </w:rPr>
      <w:t>35</w:t>
    </w:r>
    <w:r w:rsidR="00081973">
      <w:rPr>
        <w:noProof/>
      </w:rPr>
      <w:fldChar w:fldCharType="end"/>
    </w:r>
  </w:p>
  <w:p w14:paraId="51DD8863" w14:textId="77777777" w:rsidR="00613128" w:rsidRDefault="00613128" w:rsidP="00765187">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1A0867" w14:textId="77777777" w:rsidR="00081973" w:rsidRDefault="00081973" w:rsidP="00765187">
      <w:pPr>
        <w:ind w:firstLine="440"/>
      </w:pPr>
      <w:r>
        <w:separator/>
      </w:r>
    </w:p>
  </w:footnote>
  <w:footnote w:type="continuationSeparator" w:id="0">
    <w:p w14:paraId="02A4DF09" w14:textId="77777777" w:rsidR="00081973" w:rsidRDefault="00081973" w:rsidP="00765187">
      <w:pPr>
        <w:ind w:firstLine="440"/>
      </w:pPr>
      <w:r>
        <w:continuationSeparator/>
      </w:r>
    </w:p>
  </w:footnote>
  <w:footnote w:id="1">
    <w:p w14:paraId="239EF896" w14:textId="04C67385" w:rsidR="0092393F" w:rsidRDefault="009E3B13" w:rsidP="0092393F">
      <w:pPr>
        <w:pStyle w:val="aff2"/>
        <w:ind w:firstLine="360"/>
      </w:pPr>
      <w:r w:rsidRPr="009E3B13">
        <w:rPr>
          <w:rStyle w:val="aff4"/>
          <w:vertAlign w:val="baseline"/>
        </w:rPr>
        <w:footnoteRef/>
      </w:r>
      <w:r>
        <w:rPr>
          <w:rFonts w:hint="eastAsia"/>
        </w:rPr>
        <w:t>In Linux, a daemon is a special process that runs in the background, silently providing services without any interactive interface. You can think of it as a "backstage worker" or "system attendant" in your computer: you don't need to talk to it directly (no GUI or command-line interaction); it is always on standby (continuously running in memory); when there is a request, it works (responding to client calls); when there is no request, it idles (using minimal CPU resources). One point that is easy to confuse:</w:t>
      </w:r>
    </w:p>
    <w:p w14:paraId="0C98AC62" w14:textId="61A82B17" w:rsidR="0092393F" w:rsidRDefault="0092393F" w:rsidP="0092393F">
      <w:pPr>
        <w:pStyle w:val="aff2"/>
        <w:ind w:firstLine="360"/>
      </w:pPr>
      <w:r>
        <w:rPr>
          <w:rFonts w:hint="eastAsia"/>
        </w:rPr>
        <w:t>daemon: runs in the background, no interaction, provides system services.</w:t>
      </w:r>
    </w:p>
    <w:p w14:paraId="71A44A0D" w14:textId="3848C51A" w:rsidR="0092393F" w:rsidRDefault="00D61609" w:rsidP="0092393F">
      <w:pPr>
        <w:pStyle w:val="aff2"/>
        <w:ind w:firstLine="360"/>
      </w:pPr>
      <w:r>
        <w:rPr>
          <w:rFonts w:hint="eastAsia"/>
        </w:rPr>
        <w:t>While "service" is more of a "functional-level" term. The daemon is the concrete process that implements a service; the two are often used interchangeably. For example, the "SSH service" is provided by the sshd daemon.</w:t>
      </w:r>
    </w:p>
    <w:p w14:paraId="554A5DAB" w14:textId="3EDF9040" w:rsidR="0092393F" w:rsidRDefault="0092393F" w:rsidP="0092393F">
      <w:pPr>
        <w:pStyle w:val="aff2"/>
        <w:ind w:firstLine="360"/>
      </w:pPr>
      <w:r>
        <w:rPr>
          <w:rFonts w:hint="eastAsia"/>
        </w:rPr>
        <w:t>How to create your own daemon (briefly): if you write it in C, the standard steps are:</w:t>
      </w:r>
    </w:p>
    <w:p w14:paraId="6AFDBF4A" w14:textId="03692BE9" w:rsidR="0092393F" w:rsidRDefault="0092393F" w:rsidP="0092393F">
      <w:pPr>
        <w:pStyle w:val="aff2"/>
        <w:ind w:firstLine="360"/>
      </w:pPr>
      <w:r>
        <w:rPr>
          <w:rFonts w:hint="eastAsia"/>
        </w:rPr>
        <w:t>fork() creates a child process and the parent exits; the child calls setsid() to create a new session; close the file descriptors (stdin/stdout/stderr); change the working directory to /; set the file permission mask umask(0), etc.</w:t>
      </w:r>
    </w:p>
    <w:p w14:paraId="3A67BDBF" w14:textId="23A07152" w:rsidR="009E3B13" w:rsidRDefault="0092393F" w:rsidP="0092393F">
      <w:pPr>
        <w:pStyle w:val="aff2"/>
        <w:ind w:firstLine="360"/>
      </w:pPr>
      <w:r>
        <w:rPr>
          <w:rFonts w:hint="eastAsia"/>
        </w:rPr>
        <w:t>However, nowadays it is recommended to write a systemd service unit file directly and let systemd manage it for you, avoiding these low-level details.</w:t>
      </w:r>
    </w:p>
  </w:footnote>
  <w:footnote w:id="2">
    <w:p w14:paraId="7A95C72F" w14:textId="648D2CCA" w:rsidR="00D45856" w:rsidRDefault="00D45856" w:rsidP="00D45856">
      <w:pPr>
        <w:pStyle w:val="aff2"/>
        <w:ind w:firstLine="360"/>
      </w:pPr>
      <w:r w:rsidRPr="00D45856">
        <w:rPr>
          <w:rStyle w:val="aff4"/>
          <w:color w:val="FF0000"/>
          <w:vertAlign w:val="baseline"/>
        </w:rPr>
        <w:footnoteRef/>
      </w:r>
      <w:r>
        <w:rPr>
          <w:rFonts w:hint="eastAsia"/>
        </w:rPr>
        <w:t>Cargo Workspace is a proper noun specific to the Cargo tool in the Rust ecosystem. It is a core feature designed by the official Rust team for managing multiple interrelated packages, with no fully equivalent native concept in other programming languages' build systems. Core definition:</w:t>
      </w:r>
    </w:p>
    <w:p w14:paraId="3407BBB0" w14:textId="6BBC4229" w:rsidR="00D45856" w:rsidRDefault="00D45856" w:rsidP="00D45856">
      <w:pPr>
        <w:pStyle w:val="aff2"/>
        <w:ind w:firstLine="360"/>
      </w:pPr>
      <w:r>
        <w:rPr>
          <w:rFonts w:hint="eastAsia"/>
        </w:rPr>
        <w:t>A Cargo Workspace is a collection of interrelated Rust packages (crates) developed collaboratively. All member packages share the same Cargo.lock dependency lock file and the same target compilation output directory, fundamentally avoiding dependency version fragmentation and repeated compilation issues in multi-package development.</w:t>
      </w:r>
    </w:p>
    <w:p w14:paraId="27B811A0" w14:textId="25690FCF" w:rsidR="00D45856" w:rsidRDefault="00D45856" w:rsidP="00D45856">
      <w:pPr>
        <w:pStyle w:val="aff2"/>
        <w:ind w:firstLine="360"/>
      </w:pPr>
      <w:r>
        <w:rPr>
          <w:rFonts w:hint="eastAsia"/>
        </w:rPr>
        <w:t>Core features:</w:t>
      </w:r>
    </w:p>
    <w:p w14:paraId="5B88F3ED" w14:textId="3334F865" w:rsidR="00D45856" w:rsidRDefault="00D45856" w:rsidP="00D45856">
      <w:pPr>
        <w:pStyle w:val="aff2"/>
        <w:ind w:firstLine="360"/>
      </w:pPr>
      <w:r>
        <w:rPr>
          <w:rFonts w:hint="eastAsia"/>
        </w:rPr>
        <w:t xml:space="preserve">Unified multi-package management: you can split a large project into multiple independent crates with single responsibilities, all maintained collaboratively in the same workspace. A typical case is the official Rust rustc compiler repository </w:t>
      </w:r>
      <w:r>
        <w:rPr>
          <w:rFonts w:hint="eastAsia"/>
        </w:rPr>
        <w:t>—</w:t>
      </w:r>
      <w:r>
        <w:rPr>
          <w:rFonts w:hint="eastAsia"/>
        </w:rPr>
        <w:t xml:space="preserve"> the entire project is a giant Cargo Workspace managing nearly 50 interdependent sub-crates.</w:t>
      </w:r>
    </w:p>
    <w:p w14:paraId="3002ABE8" w14:textId="5C9818A9" w:rsidR="00D45856" w:rsidRDefault="00D45856" w:rsidP="00D45856">
      <w:pPr>
        <w:pStyle w:val="aff2"/>
        <w:ind w:firstLine="360"/>
      </w:pPr>
      <w:r>
        <w:rPr>
          <w:rFonts w:hint="eastAsia"/>
        </w:rPr>
        <w:t>Shared configuration and dependencies: [workspace.dependencies] in the root Cargo.toml can define globally shared dependencies, and all sub-crates can directly inherit these dependency versions without repeatedly writing configuration, greatly reducing the probability of dependency version conflicts.</w:t>
      </w:r>
    </w:p>
    <w:p w14:paraId="7189B0D4" w14:textId="0C59CBB5" w:rsidR="00D45856" w:rsidRDefault="00D45856" w:rsidP="00D45856">
      <w:pPr>
        <w:pStyle w:val="aff2"/>
        <w:ind w:firstLine="360"/>
      </w:pPr>
      <w:r>
        <w:rPr>
          <w:rFonts w:hint="eastAsia"/>
        </w:rPr>
        <w:t>Flexible build control: you can run cargo build at the root to compile all member packages at once, or use the -p package-name parameter to build, test, or publish a specific sub-crate individually, balancing overall build efficiency and single-package iteration flexibility.</w:t>
      </w:r>
    </w:p>
    <w:p w14:paraId="55BF77FC" w14:textId="552A6880" w:rsidR="00D45856" w:rsidRDefault="00D45856" w:rsidP="00D45856">
      <w:pPr>
        <w:pStyle w:val="aff2"/>
        <w:ind w:firstLine="360"/>
      </w:pPr>
      <w:r>
        <w:rPr>
          <w:rFonts w:hint="eastAsia"/>
        </w:rPr>
        <w:t>Two manifest modes: the virtual manifest mode (the root Cargo.toml contains only [workspace] configuration and is not itself an independent crate) and the mode where the root is a member package, adapting to different project organization needs.</w:t>
      </w:r>
    </w:p>
  </w:footnote>
  <w:footnote w:id="3">
    <w:p w14:paraId="47F25827" w14:textId="49382DEC" w:rsidR="00D169B6" w:rsidRDefault="00D169B6" w:rsidP="00D169B6">
      <w:pPr>
        <w:pStyle w:val="aff2"/>
        <w:ind w:firstLine="360"/>
      </w:pPr>
      <w:r w:rsidRPr="00094995">
        <w:rPr>
          <w:rStyle w:val="aff4"/>
          <w:vertAlign w:val="baseline"/>
        </w:rPr>
        <w:footnoteRef/>
      </w:r>
      <w:r>
        <w:rPr>
          <w:rFonts w:hint="eastAsia"/>
        </w:rPr>
        <w:t>Mutex (mutual exclusion lock) is a core mechanism for thread synchronization in multithreaded programming, whose full name is Mutual Exclusion. Its core role is to ensure that only one thread can access a shared resource at a time, completely avoiding data race problems caused by concurrent multithreaded operations.</w:t>
      </w:r>
    </w:p>
    <w:p w14:paraId="372CA271" w14:textId="77777777" w:rsidR="00D169B6" w:rsidRDefault="00D169B6" w:rsidP="00D169B6">
      <w:pPr>
        <w:pStyle w:val="aff2"/>
        <w:ind w:firstLine="360"/>
      </w:pPr>
      <w:r>
        <w:rPr>
          <w:rFonts w:hint="eastAsia"/>
        </w:rPr>
        <w:t>Core principle and role</w:t>
      </w:r>
    </w:p>
    <w:p w14:paraId="46608D76" w14:textId="77777777" w:rsidR="00D169B6" w:rsidRDefault="00D169B6" w:rsidP="00D169B6">
      <w:pPr>
        <w:pStyle w:val="aff2"/>
        <w:ind w:firstLine="360"/>
      </w:pPr>
      <w:r>
        <w:rPr>
          <w:rFonts w:hint="eastAsia"/>
        </w:rPr>
        <w:t>Mutual exclusion access: it is like a lock with a unique key. Before entering the critical section that accesses shared resources, a thread must acquire the lock, and release it after the operation completes; other threads attempting to acquire the already-held lock will be blocked until the lock is released.</w:t>
      </w:r>
    </w:p>
    <w:p w14:paraId="011FBB7E" w14:textId="77777777" w:rsidR="00D169B6" w:rsidRDefault="00D169B6" w:rsidP="00D169B6">
      <w:pPr>
        <w:pStyle w:val="aff2"/>
        <w:ind w:firstLine="360"/>
      </w:pPr>
      <w:r>
        <w:rPr>
          <w:rFonts w:hint="eastAsia"/>
        </w:rPr>
        <w:t>Resolving data races: when multiple threads read and write the same shared memory (such as global counters or shared files) simultaneously, the lack of a synchronization mechanism makes results unpredictable. Mutex forces serialized access, ensuring the logical atomicity of shared data operations and avoiding data corruption.</w:t>
      </w:r>
    </w:p>
    <w:p w14:paraId="39687929" w14:textId="77777777" w:rsidR="00D169B6" w:rsidRDefault="00D169B6" w:rsidP="00D169B6">
      <w:pPr>
        <w:pStyle w:val="aff2"/>
        <w:ind w:firstLine="360"/>
      </w:pPr>
      <w:r>
        <w:rPr>
          <w:rFonts w:hint="eastAsia"/>
        </w:rPr>
        <w:t>Strict ownership: mutexes are thread-affine; only the thread holding the lock can release it. Releasing a lock from another thread directly triggers an exception or program error.</w:t>
      </w:r>
    </w:p>
    <w:p w14:paraId="61C778E7" w14:textId="382F8BEA" w:rsidR="00D169B6" w:rsidRDefault="00D169B6" w:rsidP="00D169B6">
      <w:pPr>
        <w:pStyle w:val="aff2"/>
        <w:ind w:firstLine="360"/>
      </w:pPr>
      <w:r>
        <w:rPr>
          <w:rFonts w:hint="eastAsia"/>
        </w:rPr>
        <w:t>Different programming languages and systems provide mutex types adapted to different scenarios:</w:t>
      </w:r>
    </w:p>
    <w:tbl>
      <w:tblPr>
        <w:tblStyle w:val="aff0"/>
        <w:tblW w:w="0" w:type="auto"/>
        <w:tblLook w:val="04A0" w:firstRow="1" w:lastRow="0" w:firstColumn="1" w:lastColumn="0" w:noHBand="0" w:noVBand="1"/>
      </w:tblPr>
      <w:tblGrid>
        <w:gridCol w:w="2876"/>
        <w:gridCol w:w="2877"/>
        <w:gridCol w:w="2877"/>
      </w:tblGrid>
      <w:tr w:rsidR="006B0782" w14:paraId="0C6C7AEA" w14:textId="77777777" w:rsidTr="006B0782">
        <w:tc>
          <w:tcPr>
            <w:tcW w:w="2876" w:type="dxa"/>
          </w:tcPr>
          <w:p w14:paraId="449DAD4A" w14:textId="40611F9A" w:rsidR="006B0782" w:rsidRDefault="006B0782" w:rsidP="00D169B6">
            <w:pPr>
              <w:pStyle w:val="aff2"/>
              <w:ind w:firstLineChars="0" w:firstLine="0"/>
            </w:pPr>
            <w:r>
              <w:rPr>
                <w:rFonts w:hint="eastAsia"/>
              </w:rPr>
              <w:t>Type</w:t>
            </w:r>
          </w:p>
        </w:tc>
        <w:tc>
          <w:tcPr>
            <w:tcW w:w="2877" w:type="dxa"/>
          </w:tcPr>
          <w:p w14:paraId="700DDB1A" w14:textId="7261292D" w:rsidR="006B0782" w:rsidRDefault="006B0782" w:rsidP="00D169B6">
            <w:pPr>
              <w:pStyle w:val="aff2"/>
              <w:ind w:firstLineChars="0" w:firstLine="0"/>
            </w:pPr>
            <w:r>
              <w:rPr>
                <w:rFonts w:hint="eastAsia"/>
              </w:rPr>
              <w:t>Core features</w:t>
            </w:r>
          </w:p>
        </w:tc>
        <w:tc>
          <w:tcPr>
            <w:tcW w:w="2877" w:type="dxa"/>
          </w:tcPr>
          <w:p w14:paraId="5E9B71E0" w14:textId="55B70734" w:rsidR="006B0782" w:rsidRDefault="006B0782" w:rsidP="00D169B6">
            <w:pPr>
              <w:pStyle w:val="aff2"/>
              <w:ind w:firstLineChars="0" w:firstLine="0"/>
            </w:pPr>
            <w:r>
              <w:rPr>
                <w:rFonts w:hint="eastAsia"/>
              </w:rPr>
              <w:t>Applicable scenarios</w:t>
            </w:r>
          </w:p>
        </w:tc>
      </w:tr>
      <w:tr w:rsidR="006B0782" w14:paraId="223EDDE3" w14:textId="77777777" w:rsidTr="006B0782">
        <w:tc>
          <w:tcPr>
            <w:tcW w:w="2876" w:type="dxa"/>
          </w:tcPr>
          <w:p w14:paraId="38B422FF" w14:textId="133A3C58" w:rsidR="006B0782" w:rsidRDefault="006B0782" w:rsidP="00D169B6">
            <w:pPr>
              <w:pStyle w:val="aff2"/>
              <w:ind w:firstLineChars="0" w:firstLine="0"/>
            </w:pPr>
            <w:r>
              <w:rPr>
                <w:rFonts w:hint="eastAsia"/>
              </w:rPr>
              <w:t>Plain mutex (std::mutex)</w:t>
            </w:r>
          </w:p>
        </w:tc>
        <w:tc>
          <w:tcPr>
            <w:tcW w:w="2877" w:type="dxa"/>
          </w:tcPr>
          <w:p w14:paraId="71AF6F1E" w14:textId="47694910" w:rsidR="006B0782" w:rsidRDefault="006B0782" w:rsidP="00D169B6">
            <w:pPr>
              <w:pStyle w:val="aff2"/>
              <w:ind w:firstLineChars="0" w:firstLine="0"/>
            </w:pPr>
            <w:r>
              <w:rPr>
                <w:rFonts w:hint="eastAsia"/>
              </w:rPr>
              <w:t>Basic and non-recursive; locking twice deadlocks</w:t>
            </w:r>
          </w:p>
        </w:tc>
        <w:tc>
          <w:tcPr>
            <w:tcW w:w="2877" w:type="dxa"/>
          </w:tcPr>
          <w:p w14:paraId="7246D3F9" w14:textId="56C19808" w:rsidR="006B0782" w:rsidRDefault="006B0782" w:rsidP="00D169B6">
            <w:pPr>
              <w:pStyle w:val="aff2"/>
              <w:ind w:firstLineChars="0" w:firstLine="0"/>
            </w:pPr>
            <w:r>
              <w:rPr>
                <w:rFonts w:hint="eastAsia"/>
              </w:rPr>
              <w:t>Routine protection of a single critical section; the default type in the C++ standard library</w:t>
            </w:r>
          </w:p>
        </w:tc>
      </w:tr>
      <w:tr w:rsidR="006B0782" w14:paraId="282C67F1" w14:textId="77777777" w:rsidTr="006B0782">
        <w:tc>
          <w:tcPr>
            <w:tcW w:w="2876" w:type="dxa"/>
          </w:tcPr>
          <w:p w14:paraId="60D30CA1" w14:textId="329AC377" w:rsidR="006B0782" w:rsidRDefault="006B0782" w:rsidP="00D169B6">
            <w:pPr>
              <w:pStyle w:val="aff2"/>
              <w:ind w:firstLineChars="0" w:firstLine="0"/>
            </w:pPr>
            <w:r>
              <w:rPr>
                <w:rFonts w:hint="eastAsia"/>
              </w:rPr>
              <w:t>Recursive mutex (recursive_mutex)</w:t>
            </w:r>
          </w:p>
        </w:tc>
        <w:tc>
          <w:tcPr>
            <w:tcW w:w="2877" w:type="dxa"/>
          </w:tcPr>
          <w:p w14:paraId="1B985B0D" w14:textId="7BC41C05" w:rsidR="006B0782" w:rsidRDefault="006B0782" w:rsidP="00D169B6">
            <w:pPr>
              <w:pStyle w:val="aff2"/>
              <w:ind w:firstLineChars="0" w:firstLine="0"/>
            </w:pPr>
            <w:r>
              <w:rPr>
                <w:rFonts w:hint="eastAsia"/>
              </w:rPr>
              <w:t>Allows the same thread to lock multiple times; needs the same number of unlocks</w:t>
            </w:r>
          </w:p>
        </w:tc>
        <w:tc>
          <w:tcPr>
            <w:tcW w:w="2877" w:type="dxa"/>
          </w:tcPr>
          <w:p w14:paraId="3EE9BE0A" w14:textId="0AD703DE" w:rsidR="006B0782" w:rsidRDefault="006B0782" w:rsidP="00D169B6">
            <w:pPr>
              <w:pStyle w:val="aff2"/>
              <w:ind w:firstLineChars="0" w:firstLine="0"/>
            </w:pPr>
            <w:r>
              <w:rPr>
                <w:rFonts w:hint="eastAsia"/>
              </w:rPr>
              <w:t>Scenarios where nested calls need to repeatedly access the same shared resource</w:t>
            </w:r>
          </w:p>
        </w:tc>
      </w:tr>
      <w:tr w:rsidR="006B0782" w14:paraId="3797002E" w14:textId="77777777" w:rsidTr="006B0782">
        <w:tc>
          <w:tcPr>
            <w:tcW w:w="2876" w:type="dxa"/>
          </w:tcPr>
          <w:p w14:paraId="4A9C4804" w14:textId="34824F22" w:rsidR="006B0782" w:rsidRDefault="006B0782" w:rsidP="00D169B6">
            <w:pPr>
              <w:pStyle w:val="aff2"/>
              <w:ind w:firstLineChars="0" w:firstLine="0"/>
            </w:pPr>
            <w:r>
              <w:rPr>
                <w:rFonts w:hint="eastAsia"/>
              </w:rPr>
              <w:t>Timed mutex (timed_mutex)</w:t>
            </w:r>
          </w:p>
        </w:tc>
        <w:tc>
          <w:tcPr>
            <w:tcW w:w="2877" w:type="dxa"/>
          </w:tcPr>
          <w:p w14:paraId="68839585" w14:textId="5148001A" w:rsidR="006B0782" w:rsidRDefault="006B0782" w:rsidP="00D169B6">
            <w:pPr>
              <w:pStyle w:val="aff2"/>
              <w:ind w:firstLineChars="0" w:firstLine="0"/>
            </w:pPr>
            <w:r>
              <w:rPr>
                <w:rFonts w:hint="eastAsia"/>
              </w:rPr>
              <w:t>Supports non-blocking locking with a timeout</w:t>
            </w:r>
          </w:p>
        </w:tc>
        <w:tc>
          <w:tcPr>
            <w:tcW w:w="2877" w:type="dxa"/>
          </w:tcPr>
          <w:p w14:paraId="1B0C07E1" w14:textId="66513F2F" w:rsidR="006B0782" w:rsidRDefault="006B0782" w:rsidP="00D169B6">
            <w:pPr>
              <w:pStyle w:val="aff2"/>
              <w:ind w:firstLineChars="0" w:firstLine="0"/>
            </w:pPr>
            <w:r>
              <w:rPr>
                <w:rFonts w:hint="eastAsia"/>
              </w:rPr>
              <w:t>Avoids threads waiting indefinitely and prevents deadlock/hangs</w:t>
            </w:r>
          </w:p>
        </w:tc>
      </w:tr>
      <w:tr w:rsidR="006B0782" w14:paraId="3B9356C1" w14:textId="77777777" w:rsidTr="006B0782">
        <w:tc>
          <w:tcPr>
            <w:tcW w:w="2876" w:type="dxa"/>
          </w:tcPr>
          <w:p w14:paraId="36EEBC74" w14:textId="12D9F53E" w:rsidR="006B0782" w:rsidRDefault="006B0782" w:rsidP="00D169B6">
            <w:pPr>
              <w:pStyle w:val="aff2"/>
              <w:ind w:firstLineChars="0" w:firstLine="0"/>
            </w:pPr>
            <w:r>
              <w:rPr>
                <w:rFonts w:hint="eastAsia"/>
              </w:rPr>
              <w:t>System-level named mutex</w:t>
            </w:r>
          </w:p>
        </w:tc>
        <w:tc>
          <w:tcPr>
            <w:tcW w:w="2877" w:type="dxa"/>
          </w:tcPr>
          <w:p w14:paraId="7FC07C83" w14:textId="73B49D0E" w:rsidR="006B0782" w:rsidRDefault="006B0782" w:rsidP="00D169B6">
            <w:pPr>
              <w:pStyle w:val="aff2"/>
              <w:ind w:firstLineChars="0" w:firstLine="0"/>
            </w:pPr>
            <w:r>
              <w:rPr>
                <w:rFonts w:hint="eastAsia"/>
              </w:rPr>
              <w:t>Visible across processes; synchronizes threads in different processes</w:t>
            </w:r>
          </w:p>
        </w:tc>
        <w:tc>
          <w:tcPr>
            <w:tcW w:w="2877" w:type="dxa"/>
          </w:tcPr>
          <w:p w14:paraId="1675ADA5" w14:textId="396D7A72" w:rsidR="006B0782" w:rsidRDefault="006B0782" w:rsidP="00D169B6">
            <w:pPr>
              <w:pStyle w:val="aff2"/>
              <w:ind w:firstLineChars="0" w:firstLine="0"/>
            </w:pPr>
            <w:r>
              <w:rPr>
                <w:rFonts w:hint="eastAsia"/>
              </w:rPr>
              <w:t>Scenarios where multiple processes share global resources, e.g., global synchronization on Windows</w:t>
            </w:r>
          </w:p>
        </w:tc>
      </w:tr>
    </w:tbl>
    <w:p w14:paraId="68A48DEC" w14:textId="7B059998" w:rsidR="00D169B6" w:rsidRDefault="00D169B6" w:rsidP="00D169B6">
      <w:pPr>
        <w:pStyle w:val="aff2"/>
        <w:ind w:firstLine="360"/>
      </w:pPr>
      <w:r>
        <w:rPr>
          <w:rFonts w:hint="eastAsia"/>
        </w:rPr>
        <w:t>Basic usage conventions:</w:t>
      </w:r>
    </w:p>
    <w:p w14:paraId="0BE585A2" w14:textId="570A400E" w:rsidR="00D169B6" w:rsidRDefault="00A2519A" w:rsidP="00D169B6">
      <w:pPr>
        <w:pStyle w:val="aff2"/>
        <w:ind w:firstLine="360"/>
      </w:pPr>
      <w:r>
        <w:rPr>
          <w:rFonts w:hint="eastAsia"/>
        </w:rPr>
        <w:t xml:space="preserve">1. The standard flow follows the "lock </w:t>
      </w:r>
      <w:r>
        <w:rPr>
          <w:rFonts w:hint="eastAsia"/>
        </w:rPr>
        <w:t>→</w:t>
      </w:r>
      <w:r>
        <w:rPr>
          <w:rFonts w:hint="eastAsia"/>
        </w:rPr>
        <w:t xml:space="preserve"> operate on shared resource </w:t>
      </w:r>
      <w:r>
        <w:rPr>
          <w:rFonts w:hint="eastAsia"/>
        </w:rPr>
        <w:t>→</w:t>
      </w:r>
      <w:r>
        <w:rPr>
          <w:rFonts w:hint="eastAsia"/>
        </w:rPr>
        <w:t xml:space="preserve"> unlock" pattern. Directly calling lock()/unlock() manually can easily lead to forgetting to unlock due to exceptions or early returns, causing deadlocks.</w:t>
      </w:r>
    </w:p>
    <w:p w14:paraId="7F4444BB" w14:textId="77133D51" w:rsidR="00D169B6" w:rsidRDefault="003B3716" w:rsidP="00D169B6">
      <w:pPr>
        <w:pStyle w:val="aff2"/>
        <w:ind w:firstLine="360"/>
      </w:pPr>
      <w:r>
        <w:rPr>
          <w:rFonts w:hint="eastAsia"/>
        </w:rPr>
        <w:t>2. Modern programming practice prefers RAII-style automatic lock management classes, such as C++'s std::lock_guard or Go's defer mu.Unlock(), which lock automatically at object construction and unlock at destruction, avoiding missed unlocks at the syntax level.</w:t>
      </w:r>
    </w:p>
    <w:p w14:paraId="790DB291" w14:textId="64127465" w:rsidR="00D169B6" w:rsidRDefault="003B3716" w:rsidP="00D169B6">
      <w:pPr>
        <w:pStyle w:val="aff2"/>
        <w:ind w:firstLine="360"/>
      </w:pPr>
      <w:r>
        <w:rPr>
          <w:rFonts w:hint="eastAsia"/>
        </w:rPr>
        <w:t>3. Key precautions:</w:t>
      </w:r>
    </w:p>
    <w:p w14:paraId="1D884F9A" w14:textId="77777777" w:rsidR="00D169B6" w:rsidRDefault="00D169B6" w:rsidP="00D169B6">
      <w:pPr>
        <w:pStyle w:val="aff2"/>
        <w:ind w:firstLine="360"/>
      </w:pPr>
      <w:r>
        <w:rPr>
          <w:rFonts w:hint="eastAsia"/>
        </w:rPr>
        <w:t>Avoid deadlocks: when multiple threads acquire multiple locks, they must apply for locks in a globally consistent fixed order; circular waiting is forbidden.</w:t>
      </w:r>
    </w:p>
    <w:p w14:paraId="11628237" w14:textId="77777777" w:rsidR="00D169B6" w:rsidRDefault="00D169B6" w:rsidP="00D169B6">
      <w:pPr>
        <w:pStyle w:val="aff2"/>
        <w:ind w:firstLine="360"/>
      </w:pPr>
      <w:r>
        <w:rPr>
          <w:rFonts w:hint="eastAsia"/>
        </w:rPr>
        <w:t>Control lock granularity: only lock the critical-section code that truly needs protection; do not perform time-consuming I/O, network requests, etc. while holding the lock, to avoid greatly reducing program concurrency performance.</w:t>
      </w:r>
    </w:p>
    <w:p w14:paraId="396E5DD5" w14:textId="2943E694" w:rsidR="00D169B6" w:rsidRDefault="00D169B6" w:rsidP="001D520D">
      <w:pPr>
        <w:pStyle w:val="aff2"/>
        <w:ind w:firstLine="360"/>
      </w:pPr>
      <w:r>
        <w:rPr>
          <w:rFonts w:hint="eastAsia"/>
        </w:rPr>
        <w:t>Never use mutex in interrupt context: locking a mutex may cause the thread to sleep, and interrupt context does not allow sleeping; otherwise the system will crash.</w:t>
      </w:r>
    </w:p>
  </w:footnote>
  <w:footnote w:id="4">
    <w:p w14:paraId="1C4E81E9" w14:textId="4EF2E53A" w:rsidR="002A3C3A" w:rsidRDefault="002A3C3A">
      <w:pPr>
        <w:pStyle w:val="aff2"/>
        <w:ind w:firstLine="360"/>
      </w:pPr>
      <w:r w:rsidRPr="002A3C3A">
        <w:rPr>
          <w:rStyle w:val="aff4"/>
          <w:vertAlign w:val="baseline"/>
        </w:rPr>
        <w:footnoteRef/>
      </w:r>
      <w:r>
        <w:rPr>
          <w:rFonts w:hint="eastAsia"/>
        </w:rPr>
        <w:t>In the Rust official documentation and standard library implementation, the thread-related Slot is not a single standalone concept, but rather an underlying storage unit in multithreading/concurrency scenarios, distributed across three core scenarios: channel implementations, the Tokio scheduler, and thread-local storage. All definitions come from the Rust standard library source code and official public documentation.</w:t>
      </w:r>
    </w:p>
    <w:p w14:paraId="07CDBF5B" w14:textId="49FDDB62" w:rsidR="00601A8B" w:rsidRDefault="00601A8B" w:rsidP="00601A8B">
      <w:pPr>
        <w:pStyle w:val="aff2"/>
        <w:ind w:firstLine="360"/>
      </w:pPr>
      <w:r>
        <w:rPr>
          <w:rFonts w:hint="eastAsia"/>
        </w:rPr>
        <w:t>Message Slots in Channels</w:t>
      </w:r>
    </w:p>
    <w:p w14:paraId="7B32B2DD" w14:textId="77777777" w:rsidR="00601A8B" w:rsidRDefault="00601A8B" w:rsidP="00601A8B">
      <w:pPr>
        <w:pStyle w:val="aff2"/>
        <w:ind w:firstLine="360"/>
      </w:pPr>
    </w:p>
    <w:p w14:paraId="475E8E3F" w14:textId="68A3D636" w:rsidR="00601A8B" w:rsidRDefault="00601A8B" w:rsidP="00601A8B">
      <w:pPr>
        <w:pStyle w:val="aff2"/>
        <w:ind w:firstLine="360"/>
      </w:pPr>
      <w:r>
        <w:rPr>
          <w:rFonts w:hint="eastAsia"/>
        </w:rPr>
        <w:t xml:space="preserve">This is the most clearly defined Slot concept in the Rust standard library </w:t>
      </w:r>
      <w:r>
        <w:rPr>
          <w:rFonts w:hint="eastAsia"/>
        </w:rPr>
        <w:t>—</w:t>
      </w:r>
      <w:r>
        <w:rPr>
          <w:rFonts w:hint="eastAsia"/>
        </w:rPr>
        <w:t xml:space="preserve"> the core storage unit of the mpsc channel's underlying implementation, defined directly as struct Slot&lt;T&gt; in the standard library source code.</w:t>
      </w:r>
    </w:p>
    <w:p w14:paraId="1183E11B" w14:textId="77777777" w:rsidR="00601A8B" w:rsidRDefault="00601A8B" w:rsidP="00601A8B">
      <w:pPr>
        <w:pStyle w:val="aff2"/>
        <w:ind w:firstLine="360"/>
      </w:pPr>
      <w:r>
        <w:rPr>
          <w:rFonts w:hint="eastAsia"/>
        </w:rPr>
        <w:t>Core structure: each Slot contains two fields:</w:t>
      </w:r>
    </w:p>
    <w:p w14:paraId="0B5F7099" w14:textId="77777777" w:rsidR="00601A8B" w:rsidRDefault="00601A8B" w:rsidP="00601A8B">
      <w:pPr>
        <w:pStyle w:val="aff2"/>
        <w:ind w:firstLine="360"/>
      </w:pPr>
      <w:r>
        <w:rPr>
          <w:rFonts w:hint="eastAsia"/>
        </w:rPr>
        <w:t>msg: UnsafeCell&lt;MaybeUninit&lt;T&gt;&gt;: safely stores message data in an uninitialized state, avoiding unnecessary memory initialization overhead</w:t>
      </w:r>
    </w:p>
    <w:p w14:paraId="676F625D" w14:textId="77777777" w:rsidR="00601A8B" w:rsidRDefault="00601A8B" w:rsidP="00601A8B">
      <w:pPr>
        <w:pStyle w:val="aff2"/>
        <w:ind w:firstLine="360"/>
      </w:pPr>
      <w:r>
        <w:rPr>
          <w:rFonts w:hint="eastAsia"/>
        </w:rPr>
        <w:t>state: AtomicUsize: an atomic status flag using three constants to mark the Slot lifecycle: WRITE(1) means the message has been written, READ(2) means the message has been read, and DESTROY(4) means the slot is being destroyed and recycled</w:t>
      </w:r>
    </w:p>
    <w:p w14:paraId="371D803F" w14:textId="77777777" w:rsidR="00601A8B" w:rsidRDefault="00601A8B" w:rsidP="00601A8B">
      <w:pPr>
        <w:pStyle w:val="aff2"/>
        <w:ind w:firstLine="360"/>
      </w:pPr>
      <w:r>
        <w:rPr>
          <w:rFonts w:hint="eastAsia"/>
        </w:rPr>
        <w:t>Block-based management of unbounded channels: unbounded channels use a linked-list block structure, where each Block&lt;T&gt; contains BLOCK_CAP=31 Slots, allocating multiple messages to the same block consecutively, greatly reducing memory allocation frequency and improving cache hit rate</w:t>
      </w:r>
    </w:p>
    <w:p w14:paraId="01CDD166" w14:textId="77777777" w:rsidR="00601A8B" w:rsidRDefault="00601A8B" w:rsidP="00601A8B">
      <w:pPr>
        <w:pStyle w:val="aff2"/>
        <w:ind w:firstLine="360"/>
      </w:pPr>
      <w:r>
        <w:rPr>
          <w:rFonts w:hint="eastAsia"/>
        </w:rPr>
        <w:t xml:space="preserve">Lock-free synchronization logic: the sending thread marks the WRITE bit via atomic operations, and the receiving thread spins waiting for that flag before reading the data </w:t>
      </w:r>
      <w:r>
        <w:rPr>
          <w:rFonts w:hint="eastAsia"/>
        </w:rPr>
        <w:t>—</w:t>
      </w:r>
      <w:r>
        <w:rPr>
          <w:rFonts w:hint="eastAsia"/>
        </w:rPr>
        <w:t xml:space="preserve"> concurrent-safe message passing without any mutex</w:t>
      </w:r>
    </w:p>
    <w:p w14:paraId="6854DB2F" w14:textId="22F49DE9" w:rsidR="00601A8B" w:rsidRDefault="00601A8B" w:rsidP="00601A8B">
      <w:pPr>
        <w:pStyle w:val="aff2"/>
        <w:ind w:firstLine="360"/>
      </w:pPr>
      <w:r>
        <w:rPr>
          <w:rFonts w:hint="eastAsia"/>
        </w:rPr>
        <w:t>LIFO Slots in the Tokio scheduler</w:t>
      </w:r>
    </w:p>
    <w:p w14:paraId="5B84FEB0" w14:textId="335D5927" w:rsidR="00601A8B" w:rsidRDefault="00601A8B" w:rsidP="00601A8B">
      <w:pPr>
        <w:pStyle w:val="aff2"/>
        <w:ind w:firstLine="360"/>
      </w:pPr>
      <w:r>
        <w:rPr>
          <w:rFonts w:hint="eastAsia"/>
        </w:rPr>
        <w:t>An optimization component specific to Tokio's multithreaded async scheduler, explicitly documented as a scheduling feature in the official Tokio docs, used to optimize task latency in message-passing scenarios.</w:t>
      </w:r>
    </w:p>
    <w:p w14:paraId="182B7A4F" w14:textId="77777777" w:rsidR="00601A8B" w:rsidRDefault="00601A8B" w:rsidP="00601A8B">
      <w:pPr>
        <w:pStyle w:val="aff2"/>
        <w:ind w:firstLine="360"/>
      </w:pPr>
      <w:r>
        <w:rPr>
          <w:rFonts w:hint="eastAsia"/>
        </w:rPr>
        <w:t>Core role: each worker thread maintains a dedicated Slot. When task A wakes task B by sending a message, task B is not pushed to the tail of the task queue, but stored directly in this Slot of the current thread; at the next scheduling, task B is prioritized, greatly reducing cross-thread latency in message passing</w:t>
      </w:r>
    </w:p>
    <w:p w14:paraId="56FFF068" w14:textId="77777777" w:rsidR="00601A8B" w:rsidRDefault="00601A8B" w:rsidP="00601A8B">
      <w:pPr>
        <w:pStyle w:val="aff2"/>
        <w:ind w:firstLine="360"/>
      </w:pPr>
      <w:r>
        <w:rPr>
          <w:rFonts w:hint="eastAsia"/>
        </w:rPr>
        <w:t>Characteristics and configuration: tasks in this Slot cannot be stolen by other worker threads; when a task's poll execution takes a long time, overall throughput may decrease. The official disable_lifo_slot() configuration method can turn off this optimization, pushing all tasks into the stealable local queue</w:t>
      </w:r>
    </w:p>
    <w:p w14:paraId="7F1C53AE" w14:textId="6C1FABF5" w:rsidR="00601A8B" w:rsidRDefault="00601A8B" w:rsidP="00601A8B">
      <w:pPr>
        <w:pStyle w:val="aff2"/>
        <w:ind w:firstLine="360"/>
      </w:pPr>
      <w:r>
        <w:rPr>
          <w:rFonts w:hint="eastAsia"/>
        </w:rPr>
        <w:t>Data Slots in Thread-Local Storage (TLS)</w:t>
      </w:r>
    </w:p>
    <w:p w14:paraId="6A905036" w14:textId="7AFAAAC9" w:rsidR="00601A8B" w:rsidRDefault="00601A8B" w:rsidP="00601A8B">
      <w:pPr>
        <w:pStyle w:val="aff2"/>
        <w:ind w:firstLine="360"/>
      </w:pPr>
      <w:r>
        <w:rPr>
          <w:rFonts w:hint="eastAsia"/>
        </w:rPr>
        <w:t xml:space="preserve">In the thread-local storage scenario, each individual thread has a dedicated storage location allocated for TLS variables </w:t>
      </w:r>
      <w:r>
        <w:rPr>
          <w:rFonts w:hint="eastAsia"/>
        </w:rPr>
        <w:t>—</w:t>
      </w:r>
      <w:r>
        <w:rPr>
          <w:rFonts w:hint="eastAsia"/>
        </w:rPr>
        <w:t xml:space="preserve"> an underlying implementation detail of the Rust standard library std::thread::LocalKey and the third-party thread_local library.</w:t>
      </w:r>
    </w:p>
    <w:p w14:paraId="3D622738" w14:textId="77777777" w:rsidR="00601A8B" w:rsidRDefault="00601A8B" w:rsidP="00601A8B">
      <w:pPr>
        <w:pStyle w:val="aff2"/>
        <w:ind w:firstLine="360"/>
      </w:pPr>
      <w:r>
        <w:rPr>
          <w:rFonts w:hint="eastAsia"/>
        </w:rPr>
        <w:t>Standard library implementation: LocalKey dynamically allocates a dedicated Slot for each thread via the indirect-jump thunk function to store TLS data, ensuring each thread accesses a completely independent copy without any synchronization operations</w:t>
      </w:r>
    </w:p>
    <w:p w14:paraId="798775FE" w14:textId="77777777" w:rsidR="00601A8B" w:rsidRDefault="00601A8B" w:rsidP="00601A8B">
      <w:pPr>
        <w:pStyle w:val="aff2"/>
        <w:ind w:firstLine="360"/>
      </w:pPr>
      <w:r>
        <w:rPr>
          <w:rFonts w:hint="eastAsia"/>
        </w:rPr>
        <w:t>Third-party library implementation: the thread_local library uses a hierarchical atomic pointer bucket structure to assign a unique Slot index to each thread, achieving lock-free TLS data access with performance superior to the native pthread TLS interface</w:t>
      </w:r>
    </w:p>
    <w:p w14:paraId="47E79128" w14:textId="4153ADB9" w:rsidR="00601A8B" w:rsidRDefault="00601A8B" w:rsidP="00601A8B">
      <w:pPr>
        <w:pStyle w:val="aff2"/>
        <w:ind w:firstLine="360"/>
      </w:pPr>
      <w:r>
        <w:rPr>
          <w:rFonts w:hint="eastAsia"/>
        </w:rPr>
        <w:t>Lifecycle rules: the first time each thread accesses a TLS variable, the corresponding Slot is lazily initialized; when the thread exits, the data in the Slot is automatically dropped via Drop</w:t>
      </w:r>
    </w:p>
    <w:p w14:paraId="5750C9FF" w14:textId="23E73013" w:rsidR="005029A8" w:rsidRPr="005029A8" w:rsidRDefault="005029A8" w:rsidP="00C442D0">
      <w:pPr>
        <w:pStyle w:val="aff2"/>
        <w:ind w:firstLine="360"/>
      </w:pPr>
    </w:p>
  </w:footnote>
  <w:footnote w:id="5">
    <w:p w14:paraId="6F36F26E" w14:textId="77777777" w:rsidR="003D226D" w:rsidRDefault="006554FA" w:rsidP="003D226D">
      <w:pPr>
        <w:pStyle w:val="aff2"/>
        <w:ind w:firstLine="360"/>
      </w:pPr>
      <w:r w:rsidRPr="006554FA">
        <w:rPr>
          <w:rStyle w:val="aff4"/>
          <w:vertAlign w:val="baseline"/>
        </w:rPr>
        <w:footnoteRef/>
      </w:r>
      <w:r>
        <w:rPr>
          <w:rFonts w:hint="eastAsia"/>
        </w:rPr>
        <w:t xml:space="preserve">obs is short for observation. It is one of the most common variable names in reinforcement learning, robotics, and autonomous driving. Many ONNX-exported </w:t>
      </w:r>
      <w:proofErr w:type="gramStart"/>
      <w:r>
        <w:rPr>
          <w:rFonts w:hint="eastAsia"/>
        </w:rPr>
        <w:t>reinforcement</w:t>
      </w:r>
      <w:proofErr w:type="gramEnd"/>
      <w:r>
        <w:rPr>
          <w:rFonts w:hint="eastAsia"/>
        </w:rPr>
        <w:t xml:space="preserve"> learning policy models name their input node obs. Taking a quadruped robot as an example, it is very common in Unitree, Isaac Lab, and Isaac Gym:</w:t>
      </w:r>
    </w:p>
    <w:p w14:paraId="3E6A127F" w14:textId="657FB45B" w:rsidR="003D226D" w:rsidRDefault="003D226D" w:rsidP="003D226D">
      <w:pPr>
        <w:pStyle w:val="aff2"/>
        <w:spacing w:line="0" w:lineRule="atLeast"/>
        <w:ind w:firstLine="360"/>
      </w:pPr>
      <w:r>
        <w:rPr>
          <w:rFonts w:hint="eastAsia"/>
        </w:rPr>
        <w:t>obs =[body angular velocity 3-dim</w:t>
      </w:r>
    </w:p>
    <w:p w14:paraId="6C5DEE6B" w14:textId="77777777" w:rsidR="003D226D" w:rsidRDefault="003D226D" w:rsidP="003D226D">
      <w:pPr>
        <w:pStyle w:val="aff2"/>
        <w:spacing w:line="0" w:lineRule="atLeast"/>
        <w:ind w:firstLine="360"/>
      </w:pPr>
      <w:r>
        <w:rPr>
          <w:rFonts w:hint="eastAsia"/>
        </w:rPr>
        <w:t>gravity direction 3-dim</w:t>
      </w:r>
    </w:p>
    <w:p w14:paraId="40825A73" w14:textId="77777777" w:rsidR="003D226D" w:rsidRDefault="003D226D" w:rsidP="003D226D">
      <w:pPr>
        <w:pStyle w:val="aff2"/>
        <w:spacing w:line="0" w:lineRule="atLeast"/>
        <w:ind w:firstLine="360"/>
      </w:pPr>
      <w:r>
        <w:rPr>
          <w:rFonts w:hint="eastAsia"/>
        </w:rPr>
        <w:t>12 joint positions</w:t>
      </w:r>
    </w:p>
    <w:p w14:paraId="767ED89C" w14:textId="77777777" w:rsidR="003D226D" w:rsidRDefault="003D226D" w:rsidP="003D226D">
      <w:pPr>
        <w:pStyle w:val="aff2"/>
        <w:spacing w:line="0" w:lineRule="atLeast"/>
        <w:ind w:firstLine="360"/>
      </w:pPr>
      <w:r>
        <w:rPr>
          <w:rFonts w:hint="eastAsia"/>
        </w:rPr>
        <w:t>12 joint velocities</w:t>
      </w:r>
    </w:p>
    <w:p w14:paraId="31C0DD10" w14:textId="77777777" w:rsidR="003D226D" w:rsidRDefault="003D226D" w:rsidP="003D226D">
      <w:pPr>
        <w:pStyle w:val="aff2"/>
        <w:spacing w:line="0" w:lineRule="atLeast"/>
        <w:ind w:firstLine="360"/>
      </w:pPr>
      <w:r>
        <w:rPr>
          <w:rFonts w:hint="eastAsia"/>
        </w:rPr>
        <w:t>previous action</w:t>
      </w:r>
    </w:p>
    <w:p w14:paraId="52DD0871" w14:textId="3682DFBA" w:rsidR="006554FA" w:rsidRDefault="003D226D" w:rsidP="003D226D">
      <w:pPr>
        <w:pStyle w:val="aff2"/>
        <w:spacing w:line="0" w:lineRule="atLeast"/>
        <w:ind w:firstLine="360"/>
      </w:pPr>
      <w:r>
        <w:rPr>
          <w:rFonts w:hint="eastAsia"/>
        </w:rPr>
        <w:t>target velocity]</w:t>
      </w:r>
    </w:p>
  </w:footnote>
  <w:footnote w:id="6">
    <w:p w14:paraId="1A338BBB" w14:textId="3EF5A8BC" w:rsidR="000634A9" w:rsidRDefault="000634A9" w:rsidP="000634A9">
      <w:pPr>
        <w:pStyle w:val="aff2"/>
        <w:ind w:firstLine="360"/>
      </w:pPr>
      <w:r w:rsidRPr="000634A9">
        <w:rPr>
          <w:rStyle w:val="aff4"/>
          <w:vertAlign w:val="baseline"/>
        </w:rPr>
        <w:footnoteRef/>
      </w:r>
      <w:r>
        <w:rPr>
          <w:rFonts w:hint="eastAsia"/>
        </w:rPr>
        <w:t>In ONNX, Tensor, and deep learning, Shape is one of the most important concepts. It can be simply understood as:</w:t>
      </w:r>
    </w:p>
    <w:p w14:paraId="7B6ABC73" w14:textId="21754C62" w:rsidR="009F1187" w:rsidRDefault="000634A9" w:rsidP="000634A9">
      <w:pPr>
        <w:pStyle w:val="aff2"/>
        <w:ind w:firstLine="360"/>
      </w:pPr>
      <w:r>
        <w:rPr>
          <w:rFonts w:hint="eastAsia"/>
        </w:rPr>
        <w:t>Shape describes how large each dimension of a tensor is, similar to the dimensions of a matrix. For example: input: float32[1,3,224,224], where the shape is [1,3,224,224]. `obs`[ ], float32, shape[ ]`[1, 61]` means: the obs variable is a 61-dimensional vector of type float32.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556C64" w14:textId="77777777" w:rsidR="00613128" w:rsidRDefault="00613128" w:rsidP="00765187">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11F2A6" w14:textId="77777777" w:rsidR="00613128" w:rsidRDefault="00613128" w:rsidP="00765187">
    <w:pPr>
      <w:pStyle w:val="a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461617" w14:textId="77777777" w:rsidR="00613128" w:rsidRDefault="00613128" w:rsidP="00765187">
    <w:pPr>
      <w:pStyle w:val="a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9660EB"/>
    <w:multiLevelType w:val="hybridMultilevel"/>
    <w:tmpl w:val="57E091BE"/>
    <w:lvl w:ilvl="0" w:tplc="04090001">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1" w15:restartNumberingAfterBreak="0">
    <w:nsid w:val="0CFD76A3"/>
    <w:multiLevelType w:val="hybridMultilevel"/>
    <w:tmpl w:val="07ACC348"/>
    <w:lvl w:ilvl="0" w:tplc="80F83D9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482775B"/>
    <w:multiLevelType w:val="multilevel"/>
    <w:tmpl w:val="743476E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 w15:restartNumberingAfterBreak="0">
    <w:nsid w:val="17D50C5C"/>
    <w:multiLevelType w:val="hybridMultilevel"/>
    <w:tmpl w:val="C4F465B6"/>
    <w:lvl w:ilvl="0" w:tplc="0409000F">
      <w:start w:val="1"/>
      <w:numFmt w:val="decimal"/>
      <w:lvlText w:val="%1."/>
      <w:lvlJc w:val="left"/>
      <w:pPr>
        <w:ind w:left="975" w:hanging="420"/>
      </w:p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abstractNum w:abstractNumId="4" w15:restartNumberingAfterBreak="0">
    <w:nsid w:val="1E293577"/>
    <w:multiLevelType w:val="hybridMultilevel"/>
    <w:tmpl w:val="90CA3612"/>
    <w:lvl w:ilvl="0" w:tplc="04090005">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5" w15:restartNumberingAfterBreak="0">
    <w:nsid w:val="1F9842BE"/>
    <w:multiLevelType w:val="hybridMultilevel"/>
    <w:tmpl w:val="B4245CF8"/>
    <w:lvl w:ilvl="0" w:tplc="04090001">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6" w15:restartNumberingAfterBreak="0">
    <w:nsid w:val="2BA46F36"/>
    <w:multiLevelType w:val="hybridMultilevel"/>
    <w:tmpl w:val="B40CE6C6"/>
    <w:lvl w:ilvl="0" w:tplc="83D2B61A">
      <w:start w:val="1"/>
      <w:numFmt w:val="upperLetter"/>
      <w:lvlText w:val="%1."/>
      <w:lvlJc w:val="left"/>
      <w:pPr>
        <w:ind w:left="800" w:hanging="360"/>
      </w:pPr>
      <w:rPr>
        <w:rFonts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7" w15:restartNumberingAfterBreak="0">
    <w:nsid w:val="34BD61A9"/>
    <w:multiLevelType w:val="multilevel"/>
    <w:tmpl w:val="0E6A4692"/>
    <w:lvl w:ilvl="0">
      <w:start w:val="1"/>
      <w:numFmt w:val="decimal"/>
      <w:lvlText w:val="%1."/>
      <w:lvlJc w:val="left"/>
      <w:pPr>
        <w:ind w:left="1260" w:hanging="420"/>
      </w:pPr>
      <w:rPr>
        <w:rFonts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
      <w:lvlJc w:val="left"/>
      <w:pPr>
        <w:ind w:left="840" w:firstLine="0"/>
      </w:pPr>
      <w:rPr>
        <w:rFonts w:ascii="SimHei" w:eastAsia="SimHei" w:hint="eastAsia"/>
        <w:b w:val="0"/>
        <w:i w:val="0"/>
        <w:color w:val="auto"/>
        <w:spacing w:val="0"/>
        <w:w w:val="100"/>
        <w:kern w:val="0"/>
        <w:position w:val="0"/>
        <w:sz w:val="24"/>
        <w:u w:val="none"/>
      </w:rPr>
    </w:lvl>
    <w:lvl w:ilvl="2">
      <w:start w:val="1"/>
      <w:numFmt w:val="decimal"/>
      <w:suff w:val="space"/>
      <w:lvlText w:val="%1.%2.%3 "/>
      <w:lvlJc w:val="left"/>
      <w:pPr>
        <w:ind w:left="84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
      <w:lvlJc w:val="left"/>
      <w:pPr>
        <w:ind w:left="840" w:firstLine="0"/>
      </w:pPr>
      <w:rPr>
        <w:rFonts w:ascii="SimHei" w:eastAsia="SimHei" w:hAnsi="SimSun" w:hint="eastAsia"/>
        <w:b w:val="0"/>
        <w:bCs w:val="0"/>
        <w:i w:val="0"/>
        <w:iCs w:val="0"/>
        <w:caps w:val="0"/>
        <w:smallCaps w:val="0"/>
        <w:strike w:val="0"/>
        <w:dstrike w:val="0"/>
        <w:color w:val="000000"/>
        <w:spacing w:val="0"/>
        <w:w w:val="100"/>
        <w:kern w:val="0"/>
        <w:position w:val="0"/>
        <w:sz w:val="24"/>
        <w:u w:val="none"/>
        <w:effect w:val="none"/>
        <w:bdr w:val="none" w:sz="0" w:space="0" w:color="auto"/>
        <w:shd w:val="clear" w:color="auto" w:fill="auto"/>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space"/>
      <w:lvlText w:val="%1.%2.%3.%4.%5 "/>
      <w:lvlJc w:val="left"/>
      <w:pPr>
        <w:ind w:left="840" w:firstLine="0"/>
      </w:pPr>
      <w:rPr>
        <w:rFonts w:ascii="SimHei" w:eastAsia="SimHei" w:hint="eastAsia"/>
        <w:b w:val="0"/>
        <w:i w:val="0"/>
        <w:color w:val="auto"/>
        <w:spacing w:val="0"/>
        <w:w w:val="100"/>
        <w:kern w:val="0"/>
        <w:position w:val="0"/>
        <w:sz w:val="24"/>
        <w:u w:val="none"/>
      </w:rPr>
    </w:lvl>
    <w:lvl w:ilvl="5">
      <w:start w:val="1"/>
      <w:numFmt w:val="decimal"/>
      <w:suff w:val="space"/>
      <w:lvlText w:val="%1.%2.%3.%4.%5.%6 "/>
      <w:lvlJc w:val="left"/>
      <w:pPr>
        <w:ind w:left="840" w:firstLine="0"/>
      </w:pPr>
      <w:rPr>
        <w:rFonts w:ascii="SimHei" w:eastAsia="SimHei" w:hint="eastAsia"/>
        <w:b w:val="0"/>
        <w:i w:val="0"/>
        <w:color w:val="auto"/>
        <w:spacing w:val="0"/>
        <w:w w:val="100"/>
        <w:kern w:val="0"/>
        <w:position w:val="0"/>
        <w:sz w:val="24"/>
        <w:u w:val="none"/>
      </w:rPr>
    </w:lvl>
    <w:lvl w:ilvl="6">
      <w:start w:val="1"/>
      <w:numFmt w:val="decimal"/>
      <w:suff w:val="space"/>
      <w:lvlText w:val="%1.%2.%3.%4.%5.%6.%7"/>
      <w:lvlJc w:val="left"/>
      <w:pPr>
        <w:ind w:left="735" w:firstLine="0"/>
      </w:pPr>
      <w:rPr>
        <w:rFonts w:ascii="SimHei" w:eastAsia="SimHei" w:hint="eastAsia"/>
        <w:b w:val="0"/>
        <w:i w:val="0"/>
        <w:snapToGrid w:val="0"/>
        <w:color w:val="auto"/>
        <w:spacing w:val="0"/>
        <w:w w:val="100"/>
        <w:kern w:val="0"/>
        <w:position w:val="0"/>
        <w:sz w:val="24"/>
        <w:u w:val="none"/>
        <w:em w:val="none"/>
      </w:rPr>
    </w:lvl>
    <w:lvl w:ilvl="7">
      <w:start w:val="1"/>
      <w:numFmt w:val="decimal"/>
      <w:suff w:val="space"/>
      <w:lvlText w:val="%1.%2.%3.%4.%5.%6.%7.%8"/>
      <w:lvlJc w:val="left"/>
      <w:pPr>
        <w:ind w:left="735" w:firstLine="0"/>
      </w:pPr>
      <w:rPr>
        <w:rFonts w:ascii="SimHei" w:eastAsia="SimHei" w:hint="eastAsia"/>
        <w:b w:val="0"/>
        <w:i w:val="0"/>
        <w:color w:val="auto"/>
        <w:spacing w:val="0"/>
        <w:w w:val="100"/>
        <w:position w:val="0"/>
        <w:sz w:val="24"/>
        <w:u w:val="none"/>
        <w:em w:val="none"/>
      </w:rPr>
    </w:lvl>
    <w:lvl w:ilvl="8">
      <w:start w:val="1"/>
      <w:numFmt w:val="decimal"/>
      <w:suff w:val="space"/>
      <w:lvlText w:val="%1.%2.%3.%4.%5.%6.%7.%8.%9"/>
      <w:lvlJc w:val="left"/>
      <w:pPr>
        <w:ind w:left="735" w:firstLine="0"/>
      </w:pPr>
      <w:rPr>
        <w:rFonts w:ascii="SimHei" w:eastAsia="SimHei" w:hint="eastAsia"/>
        <w:b w:val="0"/>
        <w:i w:val="0"/>
        <w:color w:val="auto"/>
        <w:spacing w:val="0"/>
        <w:w w:val="100"/>
        <w:position w:val="0"/>
        <w:sz w:val="24"/>
        <w:u w:val="none"/>
        <w:em w:val="none"/>
      </w:rPr>
    </w:lvl>
  </w:abstractNum>
  <w:abstractNum w:abstractNumId="8" w15:restartNumberingAfterBreak="0">
    <w:nsid w:val="3ACF5D06"/>
    <w:multiLevelType w:val="hybridMultilevel"/>
    <w:tmpl w:val="EFA42F6E"/>
    <w:lvl w:ilvl="0" w:tplc="0409000D">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9" w15:restartNumberingAfterBreak="0">
    <w:nsid w:val="496A1DAC"/>
    <w:multiLevelType w:val="hybridMultilevel"/>
    <w:tmpl w:val="F536AF18"/>
    <w:lvl w:ilvl="0" w:tplc="27E02F98">
      <w:start w:val="1"/>
      <w:numFmt w:val="lowerLetter"/>
      <w:lvlText w:val="%1)"/>
      <w:lvlJc w:val="left"/>
      <w:pPr>
        <w:ind w:left="0" w:hanging="420"/>
      </w:p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10" w15:restartNumberingAfterBreak="0">
    <w:nsid w:val="63255A26"/>
    <w:multiLevelType w:val="hybridMultilevel"/>
    <w:tmpl w:val="51B4BFD6"/>
    <w:lvl w:ilvl="0" w:tplc="0409000F">
      <w:start w:val="1"/>
      <w:numFmt w:val="decimal"/>
      <w:lvlText w:val="%1."/>
      <w:lvlJc w:val="left"/>
      <w:pPr>
        <w:ind w:left="860" w:hanging="420"/>
      </w:p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1" w15:restartNumberingAfterBreak="0">
    <w:nsid w:val="6BF730A3"/>
    <w:multiLevelType w:val="hybridMultilevel"/>
    <w:tmpl w:val="F692CA60"/>
    <w:lvl w:ilvl="0" w:tplc="0409000F">
      <w:start w:val="1"/>
      <w:numFmt w:val="decimal"/>
      <w:lvlText w:val="%1."/>
      <w:lvlJc w:val="left"/>
      <w:pPr>
        <w:ind w:left="620" w:hanging="420"/>
      </w:p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12" w15:restartNumberingAfterBreak="0">
    <w:nsid w:val="7B997A61"/>
    <w:multiLevelType w:val="multilevel"/>
    <w:tmpl w:val="22D80D42"/>
    <w:lvl w:ilvl="0">
      <w:start w:val="1"/>
      <w:numFmt w:val="decimal"/>
      <w:pStyle w:val="a"/>
      <w:lvlText w:val="%1."/>
      <w:lvlJc w:val="left"/>
      <w:pPr>
        <w:ind w:left="425" w:hanging="425"/>
      </w:pPr>
    </w:lvl>
    <w:lvl w:ilvl="1">
      <w:start w:val="1"/>
      <w:numFmt w:val="decimal"/>
      <w:pStyle w:val="20"/>
      <w:lvlText w:val="%1.%2."/>
      <w:lvlJc w:val="left"/>
      <w:pPr>
        <w:ind w:left="567" w:hanging="567"/>
      </w:pPr>
    </w:lvl>
    <w:lvl w:ilvl="2">
      <w:start w:val="1"/>
      <w:numFmt w:val="decimal"/>
      <w:pStyle w:val="30"/>
      <w:lvlText w:val="%1.%2.%3."/>
      <w:lvlJc w:val="left"/>
      <w:pPr>
        <w:ind w:left="709" w:hanging="709"/>
      </w:pPr>
    </w:lvl>
    <w:lvl w:ilvl="3">
      <w:start w:val="1"/>
      <w:numFmt w:val="decimal"/>
      <w:pStyle w:val="40"/>
      <w:lvlText w:val="%1.%2.%3.%4."/>
      <w:lvlJc w:val="left"/>
      <w:pPr>
        <w:ind w:left="851" w:hanging="851"/>
      </w:pPr>
    </w:lvl>
    <w:lvl w:ilvl="4">
      <w:start w:val="1"/>
      <w:numFmt w:val="decimal"/>
      <w:pStyle w:val="50"/>
      <w:lvlText w:val="%1.%2.%3.%4.%5."/>
      <w:lvlJc w:val="left"/>
      <w:pPr>
        <w:ind w:left="992" w:hanging="992"/>
      </w:pPr>
    </w:lvl>
    <w:lvl w:ilvl="5">
      <w:start w:val="1"/>
      <w:numFmt w:val="decimal"/>
      <w:pStyle w:val="60"/>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7"/>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9"/>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12"/>
  </w:num>
  <w:num w:numId="34">
    <w:abstractNumId w:val="1"/>
  </w:num>
  <w:num w:numId="35">
    <w:abstractNumId w:val="4"/>
  </w:num>
  <w:num w:numId="36">
    <w:abstractNumId w:val="0"/>
  </w:num>
  <w:num w:numId="37">
    <w:abstractNumId w:val="5"/>
  </w:num>
  <w:num w:numId="38">
    <w:abstractNumId w:val="6"/>
  </w:num>
  <w:num w:numId="39">
    <w:abstractNumId w:val="8"/>
  </w:num>
  <w:num w:numId="40">
    <w:abstractNumId w:val="12"/>
  </w:num>
  <w:num w:numId="41">
    <w:abstractNumId w:val="12"/>
  </w:num>
  <w:num w:numId="42">
    <w:abstractNumId w:val="12"/>
  </w:num>
  <w:num w:numId="43">
    <w:abstractNumId w:val="3"/>
  </w:num>
  <w:num w:numId="44">
    <w:abstractNumId w:val="10"/>
  </w:num>
  <w:num w:numId="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bordersDoNotSurroundHeader/>
  <w:bordersDoNotSurroundFooter/>
  <w:proofState w:spelling="clean" w:grammar="clean"/>
  <w:attachedTemplate r:id="rId1"/>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08B"/>
    <w:rsid w:val="00010BBF"/>
    <w:rsid w:val="000146FF"/>
    <w:rsid w:val="0001772F"/>
    <w:rsid w:val="00024BC7"/>
    <w:rsid w:val="000251A9"/>
    <w:rsid w:val="00032867"/>
    <w:rsid w:val="00036FDC"/>
    <w:rsid w:val="000446E2"/>
    <w:rsid w:val="00053245"/>
    <w:rsid w:val="0006015B"/>
    <w:rsid w:val="000634A9"/>
    <w:rsid w:val="000642D9"/>
    <w:rsid w:val="00067E5E"/>
    <w:rsid w:val="0007515D"/>
    <w:rsid w:val="00081973"/>
    <w:rsid w:val="00083A5E"/>
    <w:rsid w:val="00085B77"/>
    <w:rsid w:val="000911F0"/>
    <w:rsid w:val="000930B5"/>
    <w:rsid w:val="00094995"/>
    <w:rsid w:val="000A1D39"/>
    <w:rsid w:val="000A49FD"/>
    <w:rsid w:val="000B1882"/>
    <w:rsid w:val="000B256E"/>
    <w:rsid w:val="000C6DAE"/>
    <w:rsid w:val="000D05F2"/>
    <w:rsid w:val="000D2713"/>
    <w:rsid w:val="000D3D63"/>
    <w:rsid w:val="000D72BD"/>
    <w:rsid w:val="000E4F14"/>
    <w:rsid w:val="000F3133"/>
    <w:rsid w:val="0010002B"/>
    <w:rsid w:val="00103B53"/>
    <w:rsid w:val="0012697A"/>
    <w:rsid w:val="0013629B"/>
    <w:rsid w:val="00142644"/>
    <w:rsid w:val="00142F7B"/>
    <w:rsid w:val="00142FC9"/>
    <w:rsid w:val="00146EED"/>
    <w:rsid w:val="00167AA7"/>
    <w:rsid w:val="00167F85"/>
    <w:rsid w:val="0017542B"/>
    <w:rsid w:val="00182E16"/>
    <w:rsid w:val="001831B4"/>
    <w:rsid w:val="00185559"/>
    <w:rsid w:val="00191F15"/>
    <w:rsid w:val="00193B6D"/>
    <w:rsid w:val="00196063"/>
    <w:rsid w:val="00196993"/>
    <w:rsid w:val="001A300F"/>
    <w:rsid w:val="001A3762"/>
    <w:rsid w:val="001C0819"/>
    <w:rsid w:val="001C1A23"/>
    <w:rsid w:val="001C74BF"/>
    <w:rsid w:val="001C7C3C"/>
    <w:rsid w:val="001D520D"/>
    <w:rsid w:val="001D6BE5"/>
    <w:rsid w:val="001D7D02"/>
    <w:rsid w:val="001E293C"/>
    <w:rsid w:val="001E2AA8"/>
    <w:rsid w:val="001E68A7"/>
    <w:rsid w:val="001E75E7"/>
    <w:rsid w:val="001F51C3"/>
    <w:rsid w:val="002163B6"/>
    <w:rsid w:val="00221F06"/>
    <w:rsid w:val="002250AC"/>
    <w:rsid w:val="002407D7"/>
    <w:rsid w:val="002444F5"/>
    <w:rsid w:val="0024662E"/>
    <w:rsid w:val="002562F8"/>
    <w:rsid w:val="0026029C"/>
    <w:rsid w:val="00265C6E"/>
    <w:rsid w:val="002765A4"/>
    <w:rsid w:val="0028238D"/>
    <w:rsid w:val="00286825"/>
    <w:rsid w:val="002979C6"/>
    <w:rsid w:val="002A3C3A"/>
    <w:rsid w:val="002B55FB"/>
    <w:rsid w:val="002C1C7B"/>
    <w:rsid w:val="002C4C1C"/>
    <w:rsid w:val="002C7F94"/>
    <w:rsid w:val="002D024F"/>
    <w:rsid w:val="002D0913"/>
    <w:rsid w:val="002D7080"/>
    <w:rsid w:val="002F5B8C"/>
    <w:rsid w:val="00303AE7"/>
    <w:rsid w:val="00321AD8"/>
    <w:rsid w:val="00327B78"/>
    <w:rsid w:val="00342F52"/>
    <w:rsid w:val="00344C81"/>
    <w:rsid w:val="00351CEA"/>
    <w:rsid w:val="00351E43"/>
    <w:rsid w:val="00360D34"/>
    <w:rsid w:val="00364B02"/>
    <w:rsid w:val="0037115D"/>
    <w:rsid w:val="00376915"/>
    <w:rsid w:val="00381337"/>
    <w:rsid w:val="00383642"/>
    <w:rsid w:val="003848D5"/>
    <w:rsid w:val="00386FE1"/>
    <w:rsid w:val="00390423"/>
    <w:rsid w:val="0039263D"/>
    <w:rsid w:val="003A17C8"/>
    <w:rsid w:val="003A2DFE"/>
    <w:rsid w:val="003A508B"/>
    <w:rsid w:val="003B3716"/>
    <w:rsid w:val="003B5C9B"/>
    <w:rsid w:val="003B68E4"/>
    <w:rsid w:val="003C2D65"/>
    <w:rsid w:val="003D226D"/>
    <w:rsid w:val="003E4783"/>
    <w:rsid w:val="003E48EC"/>
    <w:rsid w:val="003E7558"/>
    <w:rsid w:val="003F5030"/>
    <w:rsid w:val="003F7348"/>
    <w:rsid w:val="00400270"/>
    <w:rsid w:val="00404B75"/>
    <w:rsid w:val="004056DE"/>
    <w:rsid w:val="00421669"/>
    <w:rsid w:val="00437BAD"/>
    <w:rsid w:val="0044784A"/>
    <w:rsid w:val="00452495"/>
    <w:rsid w:val="0045429D"/>
    <w:rsid w:val="00456585"/>
    <w:rsid w:val="0046129F"/>
    <w:rsid w:val="00475B80"/>
    <w:rsid w:val="00481ED3"/>
    <w:rsid w:val="004861BA"/>
    <w:rsid w:val="004A3B60"/>
    <w:rsid w:val="004A78A4"/>
    <w:rsid w:val="004B1869"/>
    <w:rsid w:val="004B4770"/>
    <w:rsid w:val="004B7A75"/>
    <w:rsid w:val="004D0418"/>
    <w:rsid w:val="004D170F"/>
    <w:rsid w:val="004D1CEF"/>
    <w:rsid w:val="004E2942"/>
    <w:rsid w:val="004E70F2"/>
    <w:rsid w:val="004F770C"/>
    <w:rsid w:val="005029A8"/>
    <w:rsid w:val="00504633"/>
    <w:rsid w:val="00506553"/>
    <w:rsid w:val="005121FF"/>
    <w:rsid w:val="00513C6C"/>
    <w:rsid w:val="005141D5"/>
    <w:rsid w:val="00517F1D"/>
    <w:rsid w:val="00523516"/>
    <w:rsid w:val="00524A5C"/>
    <w:rsid w:val="00534480"/>
    <w:rsid w:val="005345B0"/>
    <w:rsid w:val="00534759"/>
    <w:rsid w:val="00536490"/>
    <w:rsid w:val="0054297C"/>
    <w:rsid w:val="00543928"/>
    <w:rsid w:val="00543F51"/>
    <w:rsid w:val="00552CD4"/>
    <w:rsid w:val="005555E2"/>
    <w:rsid w:val="00556816"/>
    <w:rsid w:val="00557CFA"/>
    <w:rsid w:val="00562F6B"/>
    <w:rsid w:val="00563654"/>
    <w:rsid w:val="005660A5"/>
    <w:rsid w:val="00576BB7"/>
    <w:rsid w:val="00576E4F"/>
    <w:rsid w:val="00577C0D"/>
    <w:rsid w:val="0059379F"/>
    <w:rsid w:val="0059688E"/>
    <w:rsid w:val="005A120F"/>
    <w:rsid w:val="005B129A"/>
    <w:rsid w:val="005B1A01"/>
    <w:rsid w:val="005B1F73"/>
    <w:rsid w:val="005B2706"/>
    <w:rsid w:val="005B3839"/>
    <w:rsid w:val="005C2B3D"/>
    <w:rsid w:val="005C31E0"/>
    <w:rsid w:val="005D1F8D"/>
    <w:rsid w:val="005D3B26"/>
    <w:rsid w:val="005D5807"/>
    <w:rsid w:val="005D7405"/>
    <w:rsid w:val="005E3BC5"/>
    <w:rsid w:val="005F037F"/>
    <w:rsid w:val="00601A8B"/>
    <w:rsid w:val="0061219E"/>
    <w:rsid w:val="00612732"/>
    <w:rsid w:val="00613128"/>
    <w:rsid w:val="00614CA6"/>
    <w:rsid w:val="00617BC9"/>
    <w:rsid w:val="00625FAA"/>
    <w:rsid w:val="00626D63"/>
    <w:rsid w:val="00633BE2"/>
    <w:rsid w:val="00636BC1"/>
    <w:rsid w:val="006454C2"/>
    <w:rsid w:val="006554FA"/>
    <w:rsid w:val="00663A8F"/>
    <w:rsid w:val="00665A35"/>
    <w:rsid w:val="006739A3"/>
    <w:rsid w:val="00674FC0"/>
    <w:rsid w:val="006827F7"/>
    <w:rsid w:val="00687CA4"/>
    <w:rsid w:val="00690946"/>
    <w:rsid w:val="0069103B"/>
    <w:rsid w:val="00693F69"/>
    <w:rsid w:val="00695583"/>
    <w:rsid w:val="006B0782"/>
    <w:rsid w:val="006B5F79"/>
    <w:rsid w:val="006B6E26"/>
    <w:rsid w:val="006C73D0"/>
    <w:rsid w:val="006D26ED"/>
    <w:rsid w:val="006E5A18"/>
    <w:rsid w:val="006E5CB9"/>
    <w:rsid w:val="006F11AF"/>
    <w:rsid w:val="006F17BF"/>
    <w:rsid w:val="006F1B83"/>
    <w:rsid w:val="006F2E94"/>
    <w:rsid w:val="006F6CD9"/>
    <w:rsid w:val="0070436A"/>
    <w:rsid w:val="00705547"/>
    <w:rsid w:val="0070674D"/>
    <w:rsid w:val="0072620C"/>
    <w:rsid w:val="007338E6"/>
    <w:rsid w:val="00735663"/>
    <w:rsid w:val="007423B6"/>
    <w:rsid w:val="007435B3"/>
    <w:rsid w:val="00750409"/>
    <w:rsid w:val="007518CC"/>
    <w:rsid w:val="00764AE5"/>
    <w:rsid w:val="00765187"/>
    <w:rsid w:val="0076755D"/>
    <w:rsid w:val="00776056"/>
    <w:rsid w:val="007814FD"/>
    <w:rsid w:val="00782E79"/>
    <w:rsid w:val="00792DB5"/>
    <w:rsid w:val="007A4F92"/>
    <w:rsid w:val="007B32EB"/>
    <w:rsid w:val="007B342D"/>
    <w:rsid w:val="007C1980"/>
    <w:rsid w:val="007D13E5"/>
    <w:rsid w:val="007D2866"/>
    <w:rsid w:val="007D5CA7"/>
    <w:rsid w:val="007E0264"/>
    <w:rsid w:val="007E3FBC"/>
    <w:rsid w:val="007F208A"/>
    <w:rsid w:val="007F219D"/>
    <w:rsid w:val="007F6F42"/>
    <w:rsid w:val="00804497"/>
    <w:rsid w:val="00804668"/>
    <w:rsid w:val="008047A0"/>
    <w:rsid w:val="008079F5"/>
    <w:rsid w:val="008213E6"/>
    <w:rsid w:val="008401F3"/>
    <w:rsid w:val="00846A06"/>
    <w:rsid w:val="00854063"/>
    <w:rsid w:val="0086003E"/>
    <w:rsid w:val="008738D5"/>
    <w:rsid w:val="0088101F"/>
    <w:rsid w:val="0088608B"/>
    <w:rsid w:val="00887116"/>
    <w:rsid w:val="008978C8"/>
    <w:rsid w:val="008A1C32"/>
    <w:rsid w:val="008A2291"/>
    <w:rsid w:val="008A3063"/>
    <w:rsid w:val="008A46E4"/>
    <w:rsid w:val="008A5202"/>
    <w:rsid w:val="008B73A1"/>
    <w:rsid w:val="008C0D6F"/>
    <w:rsid w:val="008C38DC"/>
    <w:rsid w:val="008D468E"/>
    <w:rsid w:val="008D4C0D"/>
    <w:rsid w:val="008E5F91"/>
    <w:rsid w:val="008F3A92"/>
    <w:rsid w:val="008F5865"/>
    <w:rsid w:val="00903D23"/>
    <w:rsid w:val="00904CD1"/>
    <w:rsid w:val="009071ED"/>
    <w:rsid w:val="0092393F"/>
    <w:rsid w:val="00923F82"/>
    <w:rsid w:val="009325AE"/>
    <w:rsid w:val="00960589"/>
    <w:rsid w:val="00960DCE"/>
    <w:rsid w:val="00961EC6"/>
    <w:rsid w:val="00987CA5"/>
    <w:rsid w:val="009917D7"/>
    <w:rsid w:val="009931BD"/>
    <w:rsid w:val="009A50BE"/>
    <w:rsid w:val="009B246A"/>
    <w:rsid w:val="009B403E"/>
    <w:rsid w:val="009C4851"/>
    <w:rsid w:val="009C69AB"/>
    <w:rsid w:val="009D0B44"/>
    <w:rsid w:val="009D1256"/>
    <w:rsid w:val="009D77FE"/>
    <w:rsid w:val="009E3B13"/>
    <w:rsid w:val="009E4094"/>
    <w:rsid w:val="009F1187"/>
    <w:rsid w:val="009F6FB3"/>
    <w:rsid w:val="00A00B4A"/>
    <w:rsid w:val="00A13F38"/>
    <w:rsid w:val="00A17A76"/>
    <w:rsid w:val="00A219C1"/>
    <w:rsid w:val="00A22734"/>
    <w:rsid w:val="00A2519A"/>
    <w:rsid w:val="00A3270D"/>
    <w:rsid w:val="00A34FDD"/>
    <w:rsid w:val="00A420D4"/>
    <w:rsid w:val="00A54BFC"/>
    <w:rsid w:val="00A56E81"/>
    <w:rsid w:val="00A57AAE"/>
    <w:rsid w:val="00A61EA2"/>
    <w:rsid w:val="00A62BED"/>
    <w:rsid w:val="00A719AF"/>
    <w:rsid w:val="00A71FA5"/>
    <w:rsid w:val="00A73625"/>
    <w:rsid w:val="00A7526B"/>
    <w:rsid w:val="00A76E2C"/>
    <w:rsid w:val="00A802F0"/>
    <w:rsid w:val="00A849EA"/>
    <w:rsid w:val="00A85E53"/>
    <w:rsid w:val="00A94574"/>
    <w:rsid w:val="00AA2921"/>
    <w:rsid w:val="00AA2D2B"/>
    <w:rsid w:val="00AB0269"/>
    <w:rsid w:val="00AB1A70"/>
    <w:rsid w:val="00AB37AF"/>
    <w:rsid w:val="00AB6377"/>
    <w:rsid w:val="00AC4530"/>
    <w:rsid w:val="00AC4B7B"/>
    <w:rsid w:val="00AD3511"/>
    <w:rsid w:val="00AD58B8"/>
    <w:rsid w:val="00AE3864"/>
    <w:rsid w:val="00AE441C"/>
    <w:rsid w:val="00AF4CD9"/>
    <w:rsid w:val="00B07F8C"/>
    <w:rsid w:val="00B1421C"/>
    <w:rsid w:val="00B21F18"/>
    <w:rsid w:val="00B32731"/>
    <w:rsid w:val="00B34517"/>
    <w:rsid w:val="00B34ECE"/>
    <w:rsid w:val="00B34F1A"/>
    <w:rsid w:val="00B35329"/>
    <w:rsid w:val="00B4349C"/>
    <w:rsid w:val="00B43C1C"/>
    <w:rsid w:val="00B46CAC"/>
    <w:rsid w:val="00B52F08"/>
    <w:rsid w:val="00B66507"/>
    <w:rsid w:val="00B6797E"/>
    <w:rsid w:val="00B70984"/>
    <w:rsid w:val="00B817F0"/>
    <w:rsid w:val="00B84AEA"/>
    <w:rsid w:val="00B9064D"/>
    <w:rsid w:val="00BA491A"/>
    <w:rsid w:val="00BB33F8"/>
    <w:rsid w:val="00BB7112"/>
    <w:rsid w:val="00BC5A48"/>
    <w:rsid w:val="00BC72AA"/>
    <w:rsid w:val="00BD20C0"/>
    <w:rsid w:val="00BD6F42"/>
    <w:rsid w:val="00BE29B0"/>
    <w:rsid w:val="00BF0FC9"/>
    <w:rsid w:val="00C05065"/>
    <w:rsid w:val="00C06037"/>
    <w:rsid w:val="00C115C0"/>
    <w:rsid w:val="00C206C1"/>
    <w:rsid w:val="00C37F2D"/>
    <w:rsid w:val="00C41512"/>
    <w:rsid w:val="00C4423A"/>
    <w:rsid w:val="00C442D0"/>
    <w:rsid w:val="00C56FAE"/>
    <w:rsid w:val="00C57803"/>
    <w:rsid w:val="00C61545"/>
    <w:rsid w:val="00C63647"/>
    <w:rsid w:val="00C65037"/>
    <w:rsid w:val="00C65803"/>
    <w:rsid w:val="00C71115"/>
    <w:rsid w:val="00C752F6"/>
    <w:rsid w:val="00C774F9"/>
    <w:rsid w:val="00C8383D"/>
    <w:rsid w:val="00C83EE9"/>
    <w:rsid w:val="00C86A7B"/>
    <w:rsid w:val="00C94475"/>
    <w:rsid w:val="00C96514"/>
    <w:rsid w:val="00CA2F6B"/>
    <w:rsid w:val="00CB711B"/>
    <w:rsid w:val="00CC7233"/>
    <w:rsid w:val="00CD3E4D"/>
    <w:rsid w:val="00CE1D98"/>
    <w:rsid w:val="00CE5886"/>
    <w:rsid w:val="00CE5F5C"/>
    <w:rsid w:val="00CF1B89"/>
    <w:rsid w:val="00CF23BC"/>
    <w:rsid w:val="00CF771D"/>
    <w:rsid w:val="00D07540"/>
    <w:rsid w:val="00D1061D"/>
    <w:rsid w:val="00D146B1"/>
    <w:rsid w:val="00D14CA2"/>
    <w:rsid w:val="00D169B6"/>
    <w:rsid w:val="00D20325"/>
    <w:rsid w:val="00D25E9D"/>
    <w:rsid w:val="00D34CDF"/>
    <w:rsid w:val="00D45856"/>
    <w:rsid w:val="00D5432E"/>
    <w:rsid w:val="00D60E9E"/>
    <w:rsid w:val="00D61609"/>
    <w:rsid w:val="00D61F9F"/>
    <w:rsid w:val="00D67552"/>
    <w:rsid w:val="00D675C7"/>
    <w:rsid w:val="00D73AF7"/>
    <w:rsid w:val="00DA1E12"/>
    <w:rsid w:val="00DA2496"/>
    <w:rsid w:val="00DA464A"/>
    <w:rsid w:val="00DA5344"/>
    <w:rsid w:val="00DA669F"/>
    <w:rsid w:val="00DD19E7"/>
    <w:rsid w:val="00DD2BDA"/>
    <w:rsid w:val="00DD62BC"/>
    <w:rsid w:val="00DD6BF7"/>
    <w:rsid w:val="00DE210F"/>
    <w:rsid w:val="00DE6145"/>
    <w:rsid w:val="00DF6226"/>
    <w:rsid w:val="00DF74FC"/>
    <w:rsid w:val="00E0114F"/>
    <w:rsid w:val="00E02BC9"/>
    <w:rsid w:val="00E22087"/>
    <w:rsid w:val="00E25670"/>
    <w:rsid w:val="00E265D4"/>
    <w:rsid w:val="00E30918"/>
    <w:rsid w:val="00E30F7B"/>
    <w:rsid w:val="00E32350"/>
    <w:rsid w:val="00E37BF4"/>
    <w:rsid w:val="00E41038"/>
    <w:rsid w:val="00E44025"/>
    <w:rsid w:val="00E44D5D"/>
    <w:rsid w:val="00E50DF9"/>
    <w:rsid w:val="00E50E6D"/>
    <w:rsid w:val="00E523B5"/>
    <w:rsid w:val="00E5365E"/>
    <w:rsid w:val="00E610C9"/>
    <w:rsid w:val="00E63349"/>
    <w:rsid w:val="00E66536"/>
    <w:rsid w:val="00E72535"/>
    <w:rsid w:val="00E72543"/>
    <w:rsid w:val="00E74DA7"/>
    <w:rsid w:val="00E75560"/>
    <w:rsid w:val="00EA3F67"/>
    <w:rsid w:val="00EA4136"/>
    <w:rsid w:val="00EA4A33"/>
    <w:rsid w:val="00EA6752"/>
    <w:rsid w:val="00EA77D4"/>
    <w:rsid w:val="00EC64BC"/>
    <w:rsid w:val="00ED04C9"/>
    <w:rsid w:val="00ED714A"/>
    <w:rsid w:val="00ED7AF5"/>
    <w:rsid w:val="00EE78AA"/>
    <w:rsid w:val="00EF2B5B"/>
    <w:rsid w:val="00F04FA7"/>
    <w:rsid w:val="00F05035"/>
    <w:rsid w:val="00F06C10"/>
    <w:rsid w:val="00F22DA8"/>
    <w:rsid w:val="00F231EE"/>
    <w:rsid w:val="00F25C9E"/>
    <w:rsid w:val="00F31DE4"/>
    <w:rsid w:val="00F43410"/>
    <w:rsid w:val="00F44EA1"/>
    <w:rsid w:val="00F56678"/>
    <w:rsid w:val="00F60F3D"/>
    <w:rsid w:val="00F614A6"/>
    <w:rsid w:val="00F6188F"/>
    <w:rsid w:val="00F6488C"/>
    <w:rsid w:val="00F67DE6"/>
    <w:rsid w:val="00F736B9"/>
    <w:rsid w:val="00F76678"/>
    <w:rsid w:val="00F8119B"/>
    <w:rsid w:val="00F848CF"/>
    <w:rsid w:val="00F91232"/>
    <w:rsid w:val="00F92106"/>
    <w:rsid w:val="00F94F8C"/>
    <w:rsid w:val="00FA7E6B"/>
    <w:rsid w:val="00FB39B3"/>
    <w:rsid w:val="00FB4372"/>
    <w:rsid w:val="00FB695F"/>
    <w:rsid w:val="00FB7705"/>
    <w:rsid w:val="00FD265A"/>
    <w:rsid w:val="00FD4927"/>
    <w:rsid w:val="00FD5200"/>
    <w:rsid w:val="00FD5DC7"/>
    <w:rsid w:val="00FF1A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07434F"/>
  <w15:chartTrackingRefBased/>
  <w15:docId w15:val="{06891330-858A-46F8-9F47-27AFDD768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765187"/>
    <w:pPr>
      <w:ind w:firstLineChars="200" w:firstLine="200"/>
    </w:pPr>
  </w:style>
  <w:style w:type="paragraph" w:styleId="1">
    <w:name w:val="heading 1"/>
    <w:next w:val="a0"/>
    <w:link w:val="10"/>
    <w:uiPriority w:val="9"/>
    <w:qFormat/>
    <w:rsid w:val="00A3270D"/>
    <w:pPr>
      <w:keepNext/>
      <w:keepLines/>
      <w:numPr>
        <w:numId w:val="32"/>
      </w:numPr>
      <w:pBdr>
        <w:bottom w:val="single" w:sz="4" w:space="1" w:color="595959" w:themeColor="text1" w:themeTint="A6"/>
      </w:pBdr>
      <w:adjustRightInd w:val="0"/>
      <w:spacing w:before="360"/>
      <w:ind w:left="0" w:firstLine="0"/>
      <w:outlineLvl w:val="0"/>
    </w:pPr>
    <w:rPr>
      <w:rFonts w:asciiTheme="majorHAnsi" w:eastAsiaTheme="majorEastAsia" w:hAnsiTheme="majorHAnsi" w:cstheme="majorBidi"/>
      <w:b/>
      <w:bCs/>
      <w:smallCaps/>
      <w:color w:val="000000" w:themeColor="text1"/>
      <w:sz w:val="36"/>
      <w:szCs w:val="36"/>
    </w:rPr>
  </w:style>
  <w:style w:type="paragraph" w:styleId="2">
    <w:name w:val="heading 2"/>
    <w:next w:val="a0"/>
    <w:link w:val="21"/>
    <w:uiPriority w:val="9"/>
    <w:unhideWhenUsed/>
    <w:qFormat/>
    <w:rsid w:val="00A3270D"/>
    <w:pPr>
      <w:keepNext/>
      <w:keepLines/>
      <w:numPr>
        <w:ilvl w:val="1"/>
        <w:numId w:val="32"/>
      </w:numPr>
      <w:adjustRightInd w:val="0"/>
      <w:spacing w:before="360" w:after="0"/>
      <w:ind w:left="0" w:firstLine="0"/>
      <w:outlineLvl w:val="1"/>
    </w:pPr>
    <w:rPr>
      <w:rFonts w:asciiTheme="majorHAnsi" w:eastAsiaTheme="majorEastAsia" w:hAnsiTheme="majorHAnsi" w:cstheme="majorBidi"/>
      <w:b/>
      <w:bCs/>
      <w:smallCaps/>
      <w:color w:val="000000" w:themeColor="text1"/>
      <w:sz w:val="28"/>
      <w:szCs w:val="28"/>
    </w:rPr>
  </w:style>
  <w:style w:type="paragraph" w:styleId="3">
    <w:name w:val="heading 3"/>
    <w:next w:val="a0"/>
    <w:link w:val="31"/>
    <w:uiPriority w:val="9"/>
    <w:unhideWhenUsed/>
    <w:qFormat/>
    <w:rsid w:val="00A3270D"/>
    <w:pPr>
      <w:keepNext/>
      <w:keepLines/>
      <w:numPr>
        <w:ilvl w:val="2"/>
        <w:numId w:val="32"/>
      </w:numPr>
      <w:adjustRightInd w:val="0"/>
      <w:spacing w:before="200" w:after="0"/>
      <w:ind w:left="0" w:firstLine="0"/>
      <w:outlineLvl w:val="2"/>
    </w:pPr>
    <w:rPr>
      <w:rFonts w:asciiTheme="majorHAnsi" w:eastAsiaTheme="majorEastAsia" w:hAnsiTheme="majorHAnsi" w:cstheme="majorBidi"/>
      <w:b/>
      <w:bCs/>
      <w:color w:val="000000" w:themeColor="text1"/>
    </w:rPr>
  </w:style>
  <w:style w:type="paragraph" w:styleId="4">
    <w:name w:val="heading 4"/>
    <w:next w:val="a0"/>
    <w:link w:val="41"/>
    <w:uiPriority w:val="9"/>
    <w:unhideWhenUsed/>
    <w:qFormat/>
    <w:rsid w:val="00A3270D"/>
    <w:pPr>
      <w:keepNext/>
      <w:keepLines/>
      <w:numPr>
        <w:ilvl w:val="3"/>
        <w:numId w:val="32"/>
      </w:numPr>
      <w:adjustRightInd w:val="0"/>
      <w:spacing w:before="200" w:after="0"/>
      <w:ind w:left="0" w:firstLine="0"/>
      <w:outlineLvl w:val="3"/>
    </w:pPr>
    <w:rPr>
      <w:rFonts w:asciiTheme="majorHAnsi" w:eastAsiaTheme="majorEastAsia" w:hAnsiTheme="majorHAnsi" w:cstheme="majorBidi"/>
      <w:b/>
      <w:bCs/>
      <w:i/>
      <w:iCs/>
      <w:color w:val="000000" w:themeColor="text1"/>
    </w:rPr>
  </w:style>
  <w:style w:type="paragraph" w:styleId="5">
    <w:name w:val="heading 5"/>
    <w:basedOn w:val="a0"/>
    <w:next w:val="a0"/>
    <w:link w:val="51"/>
    <w:uiPriority w:val="9"/>
    <w:unhideWhenUsed/>
    <w:qFormat/>
    <w:rsid w:val="008C0D6F"/>
    <w:pPr>
      <w:keepNext/>
      <w:keepLines/>
      <w:numPr>
        <w:ilvl w:val="4"/>
        <w:numId w:val="32"/>
      </w:numPr>
      <w:spacing w:before="200" w:after="0"/>
      <w:ind w:left="0" w:firstLineChars="0" w:firstLine="0"/>
      <w:outlineLvl w:val="4"/>
    </w:pPr>
    <w:rPr>
      <w:rFonts w:asciiTheme="majorHAnsi" w:eastAsiaTheme="majorEastAsia" w:hAnsiTheme="majorHAnsi" w:cstheme="majorBidi"/>
      <w:color w:val="323E4F" w:themeColor="text2" w:themeShade="BF"/>
    </w:rPr>
  </w:style>
  <w:style w:type="paragraph" w:styleId="6">
    <w:name w:val="heading 6"/>
    <w:next w:val="a0"/>
    <w:link w:val="61"/>
    <w:uiPriority w:val="9"/>
    <w:unhideWhenUsed/>
    <w:qFormat/>
    <w:rsid w:val="008C0D6F"/>
    <w:pPr>
      <w:keepNext/>
      <w:keepLines/>
      <w:numPr>
        <w:ilvl w:val="5"/>
        <w:numId w:val="32"/>
      </w:numPr>
      <w:spacing w:before="200" w:after="0"/>
      <w:ind w:left="0" w:firstLine="0"/>
      <w:outlineLvl w:val="5"/>
    </w:pPr>
    <w:rPr>
      <w:rFonts w:asciiTheme="majorHAnsi" w:eastAsiaTheme="majorEastAsia" w:hAnsiTheme="majorHAnsi" w:cstheme="majorBidi"/>
      <w:i/>
      <w:iCs/>
      <w:color w:val="323E4F" w:themeColor="text2" w:themeShade="BF"/>
    </w:rPr>
  </w:style>
  <w:style w:type="paragraph" w:styleId="7">
    <w:name w:val="heading 7"/>
    <w:basedOn w:val="a0"/>
    <w:next w:val="a0"/>
    <w:link w:val="70"/>
    <w:uiPriority w:val="9"/>
    <w:semiHidden/>
    <w:unhideWhenUsed/>
    <w:qFormat/>
    <w:rsid w:val="00D1061D"/>
    <w:pPr>
      <w:keepNext/>
      <w:keepLines/>
      <w:numPr>
        <w:ilvl w:val="6"/>
        <w:numId w:val="32"/>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D1061D"/>
    <w:pPr>
      <w:keepNext/>
      <w:keepLines/>
      <w:numPr>
        <w:ilvl w:val="7"/>
        <w:numId w:val="32"/>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
    <w:semiHidden/>
    <w:unhideWhenUsed/>
    <w:qFormat/>
    <w:rsid w:val="00D1061D"/>
    <w:pPr>
      <w:keepNext/>
      <w:keepLines/>
      <w:numPr>
        <w:ilvl w:val="8"/>
        <w:numId w:val="3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A76E2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A76E2C"/>
    <w:rPr>
      <w:sz w:val="18"/>
      <w:szCs w:val="18"/>
    </w:rPr>
  </w:style>
  <w:style w:type="paragraph" w:styleId="a6">
    <w:name w:val="footer"/>
    <w:basedOn w:val="a0"/>
    <w:link w:val="a7"/>
    <w:uiPriority w:val="99"/>
    <w:unhideWhenUsed/>
    <w:rsid w:val="00A76E2C"/>
    <w:pPr>
      <w:tabs>
        <w:tab w:val="center" w:pos="4153"/>
        <w:tab w:val="right" w:pos="8306"/>
      </w:tabs>
      <w:snapToGrid w:val="0"/>
    </w:pPr>
    <w:rPr>
      <w:sz w:val="18"/>
      <w:szCs w:val="18"/>
    </w:rPr>
  </w:style>
  <w:style w:type="character" w:customStyle="1" w:styleId="a7">
    <w:name w:val="页脚 字符"/>
    <w:basedOn w:val="a1"/>
    <w:link w:val="a6"/>
    <w:uiPriority w:val="99"/>
    <w:rsid w:val="00A76E2C"/>
    <w:rPr>
      <w:sz w:val="18"/>
      <w:szCs w:val="18"/>
    </w:rPr>
  </w:style>
  <w:style w:type="character" w:customStyle="1" w:styleId="10">
    <w:name w:val="标题 1 字符"/>
    <w:basedOn w:val="a1"/>
    <w:link w:val="1"/>
    <w:uiPriority w:val="9"/>
    <w:rsid w:val="00A3270D"/>
    <w:rPr>
      <w:rFonts w:asciiTheme="majorHAnsi" w:eastAsiaTheme="majorEastAsia" w:hAnsiTheme="majorHAnsi" w:cstheme="majorBidi"/>
      <w:b/>
      <w:bCs/>
      <w:smallCaps/>
      <w:color w:val="000000" w:themeColor="text1"/>
      <w:sz w:val="36"/>
      <w:szCs w:val="36"/>
    </w:rPr>
  </w:style>
  <w:style w:type="paragraph" w:styleId="a8">
    <w:name w:val="No Spacing"/>
    <w:link w:val="a9"/>
    <w:uiPriority w:val="1"/>
    <w:rsid w:val="00D1061D"/>
    <w:pPr>
      <w:spacing w:after="0" w:line="240" w:lineRule="auto"/>
    </w:pPr>
  </w:style>
  <w:style w:type="character" w:customStyle="1" w:styleId="a9">
    <w:name w:val="无间隔 字符"/>
    <w:basedOn w:val="a1"/>
    <w:link w:val="a8"/>
    <w:uiPriority w:val="1"/>
    <w:rsid w:val="00D1061D"/>
  </w:style>
  <w:style w:type="character" w:customStyle="1" w:styleId="21">
    <w:name w:val="标题 2 字符"/>
    <w:basedOn w:val="a1"/>
    <w:link w:val="2"/>
    <w:uiPriority w:val="9"/>
    <w:rsid w:val="00A3270D"/>
    <w:rPr>
      <w:rFonts w:asciiTheme="majorHAnsi" w:eastAsiaTheme="majorEastAsia" w:hAnsiTheme="majorHAnsi" w:cstheme="majorBidi"/>
      <w:b/>
      <w:bCs/>
      <w:smallCaps/>
      <w:color w:val="000000" w:themeColor="text1"/>
      <w:sz w:val="28"/>
      <w:szCs w:val="28"/>
    </w:rPr>
  </w:style>
  <w:style w:type="character" w:customStyle="1" w:styleId="41">
    <w:name w:val="标题 4 字符"/>
    <w:basedOn w:val="a1"/>
    <w:link w:val="4"/>
    <w:uiPriority w:val="9"/>
    <w:rsid w:val="00A3270D"/>
    <w:rPr>
      <w:rFonts w:asciiTheme="majorHAnsi" w:eastAsiaTheme="majorEastAsia" w:hAnsiTheme="majorHAnsi" w:cstheme="majorBidi"/>
      <w:b/>
      <w:bCs/>
      <w:i/>
      <w:iCs/>
      <w:color w:val="000000" w:themeColor="text1"/>
    </w:rPr>
  </w:style>
  <w:style w:type="character" w:customStyle="1" w:styleId="51">
    <w:name w:val="标题 5 字符"/>
    <w:basedOn w:val="a1"/>
    <w:link w:val="5"/>
    <w:uiPriority w:val="9"/>
    <w:rsid w:val="008C0D6F"/>
    <w:rPr>
      <w:rFonts w:asciiTheme="majorHAnsi" w:eastAsiaTheme="majorEastAsia" w:hAnsiTheme="majorHAnsi" w:cstheme="majorBidi"/>
      <w:color w:val="323E4F" w:themeColor="text2" w:themeShade="BF"/>
    </w:rPr>
  </w:style>
  <w:style w:type="character" w:customStyle="1" w:styleId="61">
    <w:name w:val="标题 6 字符"/>
    <w:basedOn w:val="a1"/>
    <w:link w:val="6"/>
    <w:uiPriority w:val="9"/>
    <w:rsid w:val="008C0D6F"/>
    <w:rPr>
      <w:rFonts w:asciiTheme="majorHAnsi" w:eastAsiaTheme="majorEastAsia" w:hAnsiTheme="majorHAnsi" w:cstheme="majorBidi"/>
      <w:i/>
      <w:iCs/>
      <w:color w:val="323E4F" w:themeColor="text2" w:themeShade="BF"/>
    </w:rPr>
  </w:style>
  <w:style w:type="character" w:customStyle="1" w:styleId="70">
    <w:name w:val="标题 7 字符"/>
    <w:basedOn w:val="a1"/>
    <w:link w:val="7"/>
    <w:uiPriority w:val="9"/>
    <w:semiHidden/>
    <w:rsid w:val="00D1061D"/>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D1061D"/>
    <w:rPr>
      <w:rFonts w:asciiTheme="majorHAnsi" w:eastAsiaTheme="majorEastAsia" w:hAnsiTheme="majorHAnsi" w:cstheme="majorBidi"/>
      <w:color w:val="404040" w:themeColor="text1" w:themeTint="BF"/>
      <w:sz w:val="20"/>
      <w:szCs w:val="20"/>
    </w:rPr>
  </w:style>
  <w:style w:type="character" w:customStyle="1" w:styleId="90">
    <w:name w:val="标题 9 字符"/>
    <w:basedOn w:val="a1"/>
    <w:link w:val="9"/>
    <w:uiPriority w:val="9"/>
    <w:semiHidden/>
    <w:rsid w:val="00D1061D"/>
    <w:rPr>
      <w:rFonts w:asciiTheme="majorHAnsi" w:eastAsiaTheme="majorEastAsia" w:hAnsiTheme="majorHAnsi" w:cstheme="majorBidi"/>
      <w:i/>
      <w:iCs/>
      <w:color w:val="404040" w:themeColor="text1" w:themeTint="BF"/>
      <w:sz w:val="20"/>
      <w:szCs w:val="20"/>
    </w:rPr>
  </w:style>
  <w:style w:type="character" w:customStyle="1" w:styleId="31">
    <w:name w:val="标题 3 字符"/>
    <w:basedOn w:val="a1"/>
    <w:link w:val="3"/>
    <w:uiPriority w:val="9"/>
    <w:rsid w:val="00A3270D"/>
    <w:rPr>
      <w:rFonts w:asciiTheme="majorHAnsi" w:eastAsiaTheme="majorEastAsia" w:hAnsiTheme="majorHAnsi" w:cstheme="majorBidi"/>
      <w:b/>
      <w:bCs/>
      <w:color w:val="000000" w:themeColor="text1"/>
    </w:rPr>
  </w:style>
  <w:style w:type="paragraph" w:styleId="aa">
    <w:name w:val="caption"/>
    <w:basedOn w:val="a0"/>
    <w:next w:val="a0"/>
    <w:uiPriority w:val="35"/>
    <w:semiHidden/>
    <w:unhideWhenUsed/>
    <w:qFormat/>
    <w:rsid w:val="00D1061D"/>
    <w:pPr>
      <w:spacing w:after="200" w:line="240" w:lineRule="auto"/>
    </w:pPr>
    <w:rPr>
      <w:i/>
      <w:iCs/>
      <w:color w:val="44546A" w:themeColor="text2"/>
      <w:sz w:val="18"/>
      <w:szCs w:val="18"/>
    </w:rPr>
  </w:style>
  <w:style w:type="paragraph" w:styleId="ab">
    <w:name w:val="Title"/>
    <w:basedOn w:val="a0"/>
    <w:next w:val="a0"/>
    <w:link w:val="ac"/>
    <w:uiPriority w:val="10"/>
    <w:rsid w:val="00D1061D"/>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ac">
    <w:name w:val="标题 字符"/>
    <w:basedOn w:val="a1"/>
    <w:link w:val="ab"/>
    <w:uiPriority w:val="10"/>
    <w:rsid w:val="00D1061D"/>
    <w:rPr>
      <w:rFonts w:asciiTheme="majorHAnsi" w:eastAsiaTheme="majorEastAsia" w:hAnsiTheme="majorHAnsi" w:cstheme="majorBidi"/>
      <w:color w:val="000000" w:themeColor="text1"/>
      <w:sz w:val="56"/>
      <w:szCs w:val="56"/>
    </w:rPr>
  </w:style>
  <w:style w:type="paragraph" w:styleId="ad">
    <w:name w:val="Subtitle"/>
    <w:basedOn w:val="a0"/>
    <w:next w:val="a0"/>
    <w:link w:val="ae"/>
    <w:uiPriority w:val="11"/>
    <w:rsid w:val="00D1061D"/>
    <w:pPr>
      <w:numPr>
        <w:ilvl w:val="1"/>
      </w:numPr>
      <w:ind w:firstLineChars="200" w:firstLine="200"/>
    </w:pPr>
    <w:rPr>
      <w:color w:val="5A5A5A" w:themeColor="text1" w:themeTint="A5"/>
      <w:spacing w:val="10"/>
    </w:rPr>
  </w:style>
  <w:style w:type="character" w:customStyle="1" w:styleId="ae">
    <w:name w:val="副标题 字符"/>
    <w:basedOn w:val="a1"/>
    <w:link w:val="ad"/>
    <w:uiPriority w:val="11"/>
    <w:rsid w:val="00D1061D"/>
    <w:rPr>
      <w:color w:val="5A5A5A" w:themeColor="text1" w:themeTint="A5"/>
      <w:spacing w:val="10"/>
    </w:rPr>
  </w:style>
  <w:style w:type="character" w:styleId="af">
    <w:name w:val="Strong"/>
    <w:basedOn w:val="a1"/>
    <w:uiPriority w:val="22"/>
    <w:qFormat/>
    <w:rsid w:val="00D1061D"/>
    <w:rPr>
      <w:b/>
      <w:bCs/>
      <w:color w:val="000000" w:themeColor="text1"/>
    </w:rPr>
  </w:style>
  <w:style w:type="character" w:styleId="af0">
    <w:name w:val="Emphasis"/>
    <w:basedOn w:val="a1"/>
    <w:uiPriority w:val="20"/>
    <w:qFormat/>
    <w:rsid w:val="00D1061D"/>
    <w:rPr>
      <w:i/>
      <w:iCs/>
      <w:color w:val="auto"/>
    </w:rPr>
  </w:style>
  <w:style w:type="paragraph" w:styleId="af1">
    <w:name w:val="Quote"/>
    <w:basedOn w:val="a0"/>
    <w:next w:val="a0"/>
    <w:link w:val="af2"/>
    <w:uiPriority w:val="29"/>
    <w:qFormat/>
    <w:rsid w:val="00D1061D"/>
    <w:pPr>
      <w:spacing w:before="160"/>
      <w:ind w:left="720" w:right="720"/>
    </w:pPr>
    <w:rPr>
      <w:i/>
      <w:iCs/>
      <w:color w:val="000000" w:themeColor="text1"/>
    </w:rPr>
  </w:style>
  <w:style w:type="character" w:customStyle="1" w:styleId="af2">
    <w:name w:val="引用 字符"/>
    <w:basedOn w:val="a1"/>
    <w:link w:val="af1"/>
    <w:uiPriority w:val="29"/>
    <w:rsid w:val="00D1061D"/>
    <w:rPr>
      <w:i/>
      <w:iCs/>
      <w:color w:val="000000" w:themeColor="text1"/>
    </w:rPr>
  </w:style>
  <w:style w:type="paragraph" w:styleId="af3">
    <w:name w:val="Intense Quote"/>
    <w:basedOn w:val="a0"/>
    <w:next w:val="a0"/>
    <w:link w:val="af4"/>
    <w:uiPriority w:val="30"/>
    <w:qFormat/>
    <w:rsid w:val="00D1061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af4">
    <w:name w:val="明显引用 字符"/>
    <w:basedOn w:val="a1"/>
    <w:link w:val="af3"/>
    <w:uiPriority w:val="30"/>
    <w:rsid w:val="00D1061D"/>
    <w:rPr>
      <w:color w:val="000000" w:themeColor="text1"/>
      <w:shd w:val="clear" w:color="auto" w:fill="F2F2F2" w:themeFill="background1" w:themeFillShade="F2"/>
    </w:rPr>
  </w:style>
  <w:style w:type="character" w:styleId="af5">
    <w:name w:val="Subtle Emphasis"/>
    <w:basedOn w:val="a1"/>
    <w:uiPriority w:val="19"/>
    <w:qFormat/>
    <w:rsid w:val="00D1061D"/>
    <w:rPr>
      <w:i/>
      <w:iCs/>
      <w:color w:val="404040" w:themeColor="text1" w:themeTint="BF"/>
    </w:rPr>
  </w:style>
  <w:style w:type="character" w:styleId="af6">
    <w:name w:val="Intense Emphasis"/>
    <w:basedOn w:val="a1"/>
    <w:uiPriority w:val="21"/>
    <w:qFormat/>
    <w:rsid w:val="00D1061D"/>
    <w:rPr>
      <w:b/>
      <w:bCs/>
      <w:i/>
      <w:iCs/>
      <w:caps/>
    </w:rPr>
  </w:style>
  <w:style w:type="character" w:styleId="af7">
    <w:name w:val="Subtle Reference"/>
    <w:basedOn w:val="a1"/>
    <w:uiPriority w:val="31"/>
    <w:qFormat/>
    <w:rsid w:val="00D1061D"/>
    <w:rPr>
      <w:smallCaps/>
      <w:color w:val="404040" w:themeColor="text1" w:themeTint="BF"/>
      <w:u w:val="single" w:color="7F7F7F" w:themeColor="text1" w:themeTint="80"/>
    </w:rPr>
  </w:style>
  <w:style w:type="character" w:styleId="af8">
    <w:name w:val="Intense Reference"/>
    <w:basedOn w:val="a1"/>
    <w:uiPriority w:val="32"/>
    <w:qFormat/>
    <w:rsid w:val="00D1061D"/>
    <w:rPr>
      <w:b/>
      <w:bCs/>
      <w:smallCaps/>
      <w:u w:val="single"/>
    </w:rPr>
  </w:style>
  <w:style w:type="character" w:styleId="af9">
    <w:name w:val="Book Title"/>
    <w:basedOn w:val="a1"/>
    <w:uiPriority w:val="33"/>
    <w:qFormat/>
    <w:rsid w:val="00D1061D"/>
    <w:rPr>
      <w:b w:val="0"/>
      <w:bCs w:val="0"/>
      <w:smallCaps/>
      <w:spacing w:val="5"/>
    </w:rPr>
  </w:style>
  <w:style w:type="paragraph" w:styleId="TOC">
    <w:name w:val="TOC Heading"/>
    <w:basedOn w:val="1"/>
    <w:next w:val="a0"/>
    <w:uiPriority w:val="39"/>
    <w:unhideWhenUsed/>
    <w:rsid w:val="00D1061D"/>
    <w:pPr>
      <w:outlineLvl w:val="9"/>
    </w:pPr>
  </w:style>
  <w:style w:type="paragraph" w:customStyle="1" w:styleId="afa">
    <w:name w:val="表格"/>
    <w:basedOn w:val="aa"/>
    <w:link w:val="Char"/>
    <w:qFormat/>
    <w:rsid w:val="00636BC1"/>
    <w:pPr>
      <w:keepNext/>
      <w:ind w:firstLineChars="0" w:firstLine="0"/>
      <w:jc w:val="center"/>
    </w:pPr>
    <w:rPr>
      <w:i w:val="0"/>
    </w:rPr>
  </w:style>
  <w:style w:type="paragraph" w:customStyle="1" w:styleId="afb">
    <w:name w:val="图"/>
    <w:basedOn w:val="a0"/>
    <w:link w:val="Char0"/>
    <w:qFormat/>
    <w:rsid w:val="0059379F"/>
    <w:pPr>
      <w:keepNext/>
      <w:ind w:firstLineChars="0" w:firstLine="0"/>
      <w:jc w:val="center"/>
    </w:pPr>
    <w:rPr>
      <w:noProof/>
    </w:rPr>
  </w:style>
  <w:style w:type="character" w:customStyle="1" w:styleId="Char">
    <w:name w:val="表格 Char"/>
    <w:basedOn w:val="a1"/>
    <w:link w:val="afa"/>
    <w:rsid w:val="00636BC1"/>
    <w:rPr>
      <w:iCs/>
      <w:color w:val="44546A" w:themeColor="text2"/>
      <w:sz w:val="18"/>
      <w:szCs w:val="18"/>
    </w:rPr>
  </w:style>
  <w:style w:type="paragraph" w:styleId="TOC1">
    <w:name w:val="toc 1"/>
    <w:basedOn w:val="a0"/>
    <w:next w:val="a0"/>
    <w:autoRedefine/>
    <w:uiPriority w:val="39"/>
    <w:unhideWhenUsed/>
    <w:rsid w:val="00CE5F5C"/>
    <w:pPr>
      <w:tabs>
        <w:tab w:val="left" w:pos="840"/>
        <w:tab w:val="right" w:leader="dot" w:pos="8630"/>
      </w:tabs>
      <w:ind w:firstLine="440"/>
    </w:pPr>
  </w:style>
  <w:style w:type="character" w:customStyle="1" w:styleId="Char0">
    <w:name w:val="图 Char"/>
    <w:basedOn w:val="a1"/>
    <w:link w:val="afb"/>
    <w:rsid w:val="0059379F"/>
    <w:rPr>
      <w:noProof/>
    </w:rPr>
  </w:style>
  <w:style w:type="paragraph" w:styleId="TOC2">
    <w:name w:val="toc 2"/>
    <w:basedOn w:val="a0"/>
    <w:next w:val="a0"/>
    <w:autoRedefine/>
    <w:uiPriority w:val="39"/>
    <w:unhideWhenUsed/>
    <w:rsid w:val="006F6CD9"/>
    <w:pPr>
      <w:ind w:leftChars="200" w:left="420"/>
    </w:pPr>
  </w:style>
  <w:style w:type="character" w:styleId="afc">
    <w:name w:val="Hyperlink"/>
    <w:basedOn w:val="a1"/>
    <w:uiPriority w:val="99"/>
    <w:unhideWhenUsed/>
    <w:rsid w:val="006F6CD9"/>
    <w:rPr>
      <w:color w:val="0563C1" w:themeColor="hyperlink"/>
      <w:u w:val="single"/>
    </w:rPr>
  </w:style>
  <w:style w:type="paragraph" w:styleId="TOC3">
    <w:name w:val="toc 3"/>
    <w:basedOn w:val="a0"/>
    <w:next w:val="a0"/>
    <w:autoRedefine/>
    <w:uiPriority w:val="39"/>
    <w:unhideWhenUsed/>
    <w:rsid w:val="00D60E9E"/>
    <w:pPr>
      <w:ind w:leftChars="400" w:left="840"/>
    </w:pPr>
  </w:style>
  <w:style w:type="character" w:styleId="afd">
    <w:name w:val="Placeholder Text"/>
    <w:basedOn w:val="a1"/>
    <w:uiPriority w:val="99"/>
    <w:semiHidden/>
    <w:rsid w:val="0059688E"/>
    <w:rPr>
      <w:color w:val="808080"/>
    </w:rPr>
  </w:style>
  <w:style w:type="paragraph" w:styleId="a">
    <w:name w:val="List Paragraph"/>
    <w:aliases w:val="列表正文1"/>
    <w:basedOn w:val="a0"/>
    <w:link w:val="afe"/>
    <w:uiPriority w:val="34"/>
    <w:qFormat/>
    <w:rsid w:val="00A73625"/>
    <w:pPr>
      <w:numPr>
        <w:numId w:val="33"/>
      </w:numPr>
      <w:ind w:firstLineChars="0" w:firstLine="0"/>
    </w:pPr>
  </w:style>
  <w:style w:type="paragraph" w:customStyle="1" w:styleId="20">
    <w:name w:val="列表正文2"/>
    <w:basedOn w:val="a"/>
    <w:link w:val="22"/>
    <w:qFormat/>
    <w:rsid w:val="00A57AAE"/>
    <w:pPr>
      <w:numPr>
        <w:ilvl w:val="1"/>
      </w:numPr>
      <w:ind w:left="0" w:firstLine="567"/>
    </w:pPr>
  </w:style>
  <w:style w:type="paragraph" w:customStyle="1" w:styleId="30">
    <w:name w:val="列表正文3"/>
    <w:basedOn w:val="20"/>
    <w:link w:val="32"/>
    <w:qFormat/>
    <w:rsid w:val="00A57AAE"/>
    <w:pPr>
      <w:numPr>
        <w:ilvl w:val="2"/>
      </w:numPr>
      <w:ind w:left="0" w:firstLine="709"/>
    </w:pPr>
  </w:style>
  <w:style w:type="character" w:customStyle="1" w:styleId="afe">
    <w:name w:val="列表段落 字符"/>
    <w:aliases w:val="列表正文1 字符"/>
    <w:basedOn w:val="a1"/>
    <w:link w:val="a"/>
    <w:uiPriority w:val="34"/>
    <w:rsid w:val="00A57AAE"/>
  </w:style>
  <w:style w:type="character" w:customStyle="1" w:styleId="22">
    <w:name w:val="列表正文2 字符"/>
    <w:basedOn w:val="afe"/>
    <w:link w:val="20"/>
    <w:rsid w:val="00A57AAE"/>
  </w:style>
  <w:style w:type="paragraph" w:customStyle="1" w:styleId="40">
    <w:name w:val="列表正文4"/>
    <w:basedOn w:val="30"/>
    <w:link w:val="42"/>
    <w:qFormat/>
    <w:rsid w:val="009A50BE"/>
    <w:pPr>
      <w:numPr>
        <w:ilvl w:val="3"/>
      </w:numPr>
      <w:ind w:left="0" w:firstLine="851"/>
    </w:pPr>
  </w:style>
  <w:style w:type="character" w:customStyle="1" w:styleId="32">
    <w:name w:val="列表正文3 字符"/>
    <w:basedOn w:val="22"/>
    <w:link w:val="30"/>
    <w:rsid w:val="00A57AAE"/>
  </w:style>
  <w:style w:type="paragraph" w:customStyle="1" w:styleId="50">
    <w:name w:val="列表正文5"/>
    <w:basedOn w:val="40"/>
    <w:link w:val="52"/>
    <w:qFormat/>
    <w:rsid w:val="00735663"/>
    <w:pPr>
      <w:numPr>
        <w:ilvl w:val="4"/>
      </w:numPr>
      <w:ind w:left="0" w:firstLine="992"/>
    </w:pPr>
  </w:style>
  <w:style w:type="character" w:customStyle="1" w:styleId="42">
    <w:name w:val="列表正文4 字符"/>
    <w:basedOn w:val="32"/>
    <w:link w:val="40"/>
    <w:rsid w:val="009A50BE"/>
  </w:style>
  <w:style w:type="paragraph" w:customStyle="1" w:styleId="60">
    <w:name w:val="列表正文6"/>
    <w:basedOn w:val="50"/>
    <w:link w:val="62"/>
    <w:qFormat/>
    <w:rsid w:val="00FB695F"/>
    <w:pPr>
      <w:numPr>
        <w:ilvl w:val="5"/>
      </w:numPr>
      <w:ind w:left="0" w:firstLine="1134"/>
    </w:pPr>
  </w:style>
  <w:style w:type="character" w:customStyle="1" w:styleId="52">
    <w:name w:val="列表正文5 字符"/>
    <w:basedOn w:val="42"/>
    <w:link w:val="50"/>
    <w:rsid w:val="00735663"/>
  </w:style>
  <w:style w:type="character" w:customStyle="1" w:styleId="62">
    <w:name w:val="列表正文6 字符"/>
    <w:basedOn w:val="52"/>
    <w:link w:val="60"/>
    <w:rsid w:val="00FB695F"/>
  </w:style>
  <w:style w:type="character" w:styleId="aff">
    <w:name w:val="Unresolved Mention"/>
    <w:basedOn w:val="a1"/>
    <w:uiPriority w:val="99"/>
    <w:semiHidden/>
    <w:unhideWhenUsed/>
    <w:rsid w:val="00CE1D98"/>
    <w:rPr>
      <w:color w:val="605E5C"/>
      <w:shd w:val="clear" w:color="auto" w:fill="E1DFDD"/>
    </w:rPr>
  </w:style>
  <w:style w:type="table" w:styleId="aff0">
    <w:name w:val="Table Grid"/>
    <w:basedOn w:val="a2"/>
    <w:uiPriority w:val="39"/>
    <w:rsid w:val="00ED04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1">
    <w:name w:val="FollowedHyperlink"/>
    <w:basedOn w:val="a1"/>
    <w:uiPriority w:val="99"/>
    <w:semiHidden/>
    <w:unhideWhenUsed/>
    <w:rsid w:val="008E5F91"/>
    <w:rPr>
      <w:color w:val="954F72" w:themeColor="followedHyperlink"/>
      <w:u w:val="single"/>
    </w:rPr>
  </w:style>
  <w:style w:type="paragraph" w:styleId="aff2">
    <w:name w:val="footnote text"/>
    <w:basedOn w:val="a0"/>
    <w:link w:val="aff3"/>
    <w:uiPriority w:val="99"/>
    <w:unhideWhenUsed/>
    <w:rsid w:val="009E3B13"/>
    <w:pPr>
      <w:snapToGrid w:val="0"/>
    </w:pPr>
    <w:rPr>
      <w:sz w:val="18"/>
      <w:szCs w:val="18"/>
    </w:rPr>
  </w:style>
  <w:style w:type="character" w:customStyle="1" w:styleId="aff3">
    <w:name w:val="脚注文本 字符"/>
    <w:basedOn w:val="a1"/>
    <w:link w:val="aff2"/>
    <w:uiPriority w:val="99"/>
    <w:rsid w:val="009E3B13"/>
    <w:rPr>
      <w:sz w:val="18"/>
      <w:szCs w:val="18"/>
    </w:rPr>
  </w:style>
  <w:style w:type="character" w:styleId="aff4">
    <w:name w:val="footnote reference"/>
    <w:basedOn w:val="a1"/>
    <w:uiPriority w:val="99"/>
    <w:semiHidden/>
    <w:unhideWhenUsed/>
    <w:rsid w:val="009E3B13"/>
    <w:rPr>
      <w:vertAlign w:val="superscript"/>
    </w:rPr>
  </w:style>
  <w:style w:type="table" w:styleId="11">
    <w:name w:val="Grid Table 1 Light"/>
    <w:basedOn w:val="a2"/>
    <w:uiPriority w:val="46"/>
    <w:rsid w:val="00B46CA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4">
    <w:name w:val="toc 4"/>
    <w:basedOn w:val="a0"/>
    <w:next w:val="a0"/>
    <w:autoRedefine/>
    <w:uiPriority w:val="39"/>
    <w:unhideWhenUsed/>
    <w:rsid w:val="00A34FDD"/>
    <w:pPr>
      <w:ind w:left="1260"/>
    </w:pPr>
  </w:style>
  <w:style w:type="paragraph" w:styleId="TOC5">
    <w:name w:val="toc 5"/>
    <w:basedOn w:val="a0"/>
    <w:next w:val="a0"/>
    <w:autoRedefine/>
    <w:uiPriority w:val="39"/>
    <w:unhideWhenUsed/>
    <w:rsid w:val="00A34FDD"/>
    <w:pPr>
      <w:ind w:left="1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833432">
      <w:bodyDiv w:val="1"/>
      <w:marLeft w:val="0"/>
      <w:marRight w:val="0"/>
      <w:marTop w:val="0"/>
      <w:marBottom w:val="0"/>
      <w:divBdr>
        <w:top w:val="none" w:sz="0" w:space="0" w:color="auto"/>
        <w:left w:val="none" w:sz="0" w:space="0" w:color="auto"/>
        <w:bottom w:val="none" w:sz="0" w:space="0" w:color="auto"/>
        <w:right w:val="none" w:sz="0" w:space="0" w:color="auto"/>
      </w:divBdr>
    </w:div>
    <w:div w:id="345979809">
      <w:bodyDiv w:val="1"/>
      <w:marLeft w:val="0"/>
      <w:marRight w:val="0"/>
      <w:marTop w:val="0"/>
      <w:marBottom w:val="0"/>
      <w:divBdr>
        <w:top w:val="none" w:sz="0" w:space="0" w:color="auto"/>
        <w:left w:val="none" w:sz="0" w:space="0" w:color="auto"/>
        <w:bottom w:val="none" w:sz="0" w:space="0" w:color="auto"/>
        <w:right w:val="none" w:sz="0" w:space="0" w:color="auto"/>
      </w:divBdr>
    </w:div>
    <w:div w:id="527063297">
      <w:bodyDiv w:val="1"/>
      <w:marLeft w:val="0"/>
      <w:marRight w:val="0"/>
      <w:marTop w:val="0"/>
      <w:marBottom w:val="0"/>
      <w:divBdr>
        <w:top w:val="none" w:sz="0" w:space="0" w:color="auto"/>
        <w:left w:val="none" w:sz="0" w:space="0" w:color="auto"/>
        <w:bottom w:val="none" w:sz="0" w:space="0" w:color="auto"/>
        <w:right w:val="none" w:sz="0" w:space="0" w:color="auto"/>
      </w:divBdr>
    </w:div>
    <w:div w:id="782305807">
      <w:bodyDiv w:val="1"/>
      <w:marLeft w:val="0"/>
      <w:marRight w:val="0"/>
      <w:marTop w:val="0"/>
      <w:marBottom w:val="0"/>
      <w:divBdr>
        <w:top w:val="none" w:sz="0" w:space="0" w:color="auto"/>
        <w:left w:val="none" w:sz="0" w:space="0" w:color="auto"/>
        <w:bottom w:val="none" w:sz="0" w:space="0" w:color="auto"/>
        <w:right w:val="none" w:sz="0" w:space="0" w:color="auto"/>
      </w:divBdr>
    </w:div>
    <w:div w:id="1172718292">
      <w:bodyDiv w:val="1"/>
      <w:marLeft w:val="0"/>
      <w:marRight w:val="0"/>
      <w:marTop w:val="0"/>
      <w:marBottom w:val="0"/>
      <w:divBdr>
        <w:top w:val="none" w:sz="0" w:space="0" w:color="auto"/>
        <w:left w:val="none" w:sz="0" w:space="0" w:color="auto"/>
        <w:bottom w:val="none" w:sz="0" w:space="0" w:color="auto"/>
        <w:right w:val="none" w:sz="0" w:space="0" w:color="auto"/>
      </w:divBdr>
    </w:div>
    <w:div w:id="1426657250">
      <w:bodyDiv w:val="1"/>
      <w:marLeft w:val="0"/>
      <w:marRight w:val="0"/>
      <w:marTop w:val="0"/>
      <w:marBottom w:val="0"/>
      <w:divBdr>
        <w:top w:val="none" w:sz="0" w:space="0" w:color="auto"/>
        <w:left w:val="none" w:sz="0" w:space="0" w:color="auto"/>
        <w:bottom w:val="none" w:sz="0" w:space="0" w:color="auto"/>
        <w:right w:val="none" w:sz="0" w:space="0" w:color="auto"/>
      </w:divBdr>
    </w:div>
    <w:div w:id="2099062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yperlink" Target="Arm/two_link_arm.xml" TargetMode="External"/><Relationship Id="rId26"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hyperlink" Target="https://github.com/pollen-robotics/microduck/tree/main"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github.com/limxdynamics/humanoid-description.git" TargetMode="External"/><Relationship Id="rId25" Type="http://schemas.openxmlformats.org/officeDocument/2006/relationships/hyperlink" Target="https://netron.app" TargetMode="Externa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yperlink" Target="Arm/run_arm.py"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package" Target="embeddings/Microsoft_Visio_Drawing.vsdx"/><Relationship Id="rId5" Type="http://schemas.openxmlformats.org/officeDocument/2006/relationships/settings" Target="settings.xml"/><Relationship Id="rId15" Type="http://schemas.openxmlformats.org/officeDocument/2006/relationships/hyperlink" Target="HelloWorld.py" TargetMode="External"/><Relationship Id="rId23" Type="http://schemas.openxmlformats.org/officeDocument/2006/relationships/image" Target="media/image2.emf"/><Relationship Id="rId28"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hyperlink" Target="Arm/config.yaml"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github.com/pollen-robotics/microduck/tree/main"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uha\OneDrive\&#21508;&#31181;&#25991;&#26723;&#27169;&#29256;&#12289;&#21442;&#32771;\2026_&#25216;&#26415;&#26041;&#26696;&#27169;&#26495;_&#26080;&#20844;&#21496;&#20316;&#32773;.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00FF54710574F36BC1386AD1721F140"/>
        <w:category>
          <w:name w:val="常规"/>
          <w:gallery w:val="placeholder"/>
        </w:category>
        <w:types>
          <w:type w:val="bbPlcHdr"/>
        </w:types>
        <w:behaviors>
          <w:behavior w:val="content"/>
        </w:behaviors>
        <w:guid w:val="{AC0FCEB4-A6F3-4DE9-B75E-0D7E4692E6E5}"/>
      </w:docPartPr>
      <w:docPartBody>
        <w:p w:rsidR="00710F1F" w:rsidRDefault="00B85CEB">
          <w:pPr>
            <w:pStyle w:val="800FF54710574F36BC1386AD1721F140"/>
          </w:pPr>
          <w:r>
            <w:rPr>
              <w:rFonts w:asciiTheme="majorHAnsi" w:eastAsiaTheme="majorEastAsia" w:hAnsiTheme="majorHAnsi" w:cstheme="majorBidi"/>
              <w:color w:val="4472C4" w:themeColor="accent1"/>
              <w:sz w:val="88"/>
              <w:szCs w:val="88"/>
              <w:lang w:val="zh-CN"/>
            </w:rPr>
            <w:t>[文档标题]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CEB"/>
    <w:rsid w:val="001C6223"/>
    <w:rsid w:val="00710F1F"/>
    <w:rsid w:val="00B85CEB"/>
    <w:rsid w:val="00DA55E7"/>
    <w:rsid w:val="00DB74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800FF54710574F36BC1386AD1721F140">
    <w:name w:val="800FF54710574F36BC1386AD1721F140"/>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2020-01-05T00:00:00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2072CE0-64C6-4C2D-8003-D33BEB783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2026_技术方案模板_无公司作者.dotx</Template>
  <TotalTime>575</TotalTime>
  <Pages>39</Pages>
  <Words>6809</Words>
  <Characters>38816</Characters>
  <Application>Microsoft Office Word</Application>
  <DocSecurity>0</DocSecurity>
  <Lines>323</Lines>
  <Paragraphs>91</Paragraphs>
  <ScaleCrop>false</ScaleCrop>
  <Company>电子科技大学</Company>
  <LinksUpToDate>false</LinksUpToDate>
  <CharactersWithSpaces>45534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RL,MicroDuck,MuJoCo</dc:title>
  <dc:subject>Dan3</dc:subject>
  <dc:creator>Weike Liu</dc:creator>
  <cp:keywords/>
  <dc:description/>
  <cp:lastModifiedBy>liuhao</cp:lastModifiedBy>
  <cp:revision>271</cp:revision>
  <cp:lastPrinted>2026-09-15T03:22:00Z</cp:lastPrinted>
  <dcterms:created xsi:type="dcterms:W3CDTF">2026-09-07T07:42:00Z</dcterms:created>
  <dcterms:modified xsi:type="dcterms:W3CDTF">2026-09-15T03:23:00Z</dcterms:modified>
</cp:coreProperties>
</file>